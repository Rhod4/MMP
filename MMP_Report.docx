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05824" w14:textId="77777777" w:rsidR="00536C05" w:rsidRPr="003C4F45" w:rsidRDefault="00536C05" w:rsidP="0037614C">
      <w:pPr>
        <w:rPr>
          <w:lang w:val="en-GB"/>
        </w:rPr>
      </w:pPr>
    </w:p>
    <w:p w14:paraId="4FC2339F" w14:textId="77777777" w:rsidR="00806CFF" w:rsidRPr="003C4F45" w:rsidRDefault="00806CFF" w:rsidP="0037614C">
      <w:pPr>
        <w:rPr>
          <w:lang w:val="en-GB"/>
        </w:rPr>
      </w:pPr>
    </w:p>
    <w:p w14:paraId="68432CBB" w14:textId="77777777" w:rsidR="00806CFF" w:rsidRPr="003C4F45" w:rsidRDefault="00806CFF" w:rsidP="0037614C">
      <w:pPr>
        <w:rPr>
          <w:lang w:val="en-GB"/>
        </w:rPr>
      </w:pPr>
    </w:p>
    <w:p w14:paraId="7417F732" w14:textId="77777777" w:rsidR="00DB78FA" w:rsidRPr="003C4F45" w:rsidRDefault="00DB78FA" w:rsidP="0037614C">
      <w:pPr>
        <w:rPr>
          <w:lang w:val="en-GB"/>
        </w:rPr>
      </w:pPr>
    </w:p>
    <w:p w14:paraId="56731D44" w14:textId="77777777" w:rsidR="00DB78FA" w:rsidRPr="003C4F45" w:rsidRDefault="00DB78FA" w:rsidP="0037614C">
      <w:pPr>
        <w:rPr>
          <w:lang w:val="en-GB"/>
        </w:rPr>
      </w:pPr>
    </w:p>
    <w:p w14:paraId="1936AD52" w14:textId="54AAF851" w:rsidR="00806CFF" w:rsidRPr="00940114" w:rsidRDefault="006C795F" w:rsidP="00940114">
      <w:pPr>
        <w:pStyle w:val="Title"/>
      </w:pPr>
      <w:r>
        <w:t xml:space="preserve">Primary </w:t>
      </w:r>
      <w:r w:rsidR="00BD48EA">
        <w:t>C</w:t>
      </w:r>
      <w:r>
        <w:t>hallenge</w:t>
      </w:r>
      <w:r w:rsidR="00385DBA">
        <w:t xml:space="preserve">: </w:t>
      </w:r>
      <w:r w:rsidR="00F72300">
        <w:t xml:space="preserve">Teachers </w:t>
      </w:r>
      <w:r w:rsidR="00652165">
        <w:t>L</w:t>
      </w:r>
      <w:r w:rsidR="00F72300">
        <w:t xml:space="preserve">evel </w:t>
      </w:r>
      <w:r w:rsidR="00652165">
        <w:t>I</w:t>
      </w:r>
      <w:r w:rsidR="00F72300">
        <w:t xml:space="preserve">dentifying </w:t>
      </w:r>
      <w:r w:rsidR="00652165">
        <w:t>G</w:t>
      </w:r>
      <w:r w:rsidR="00F72300">
        <w:t xml:space="preserve">ame </w:t>
      </w:r>
      <w:r w:rsidR="00955E01">
        <w:t>f</w:t>
      </w:r>
      <w:r w:rsidR="00F72300">
        <w:t xml:space="preserve">or </w:t>
      </w:r>
      <w:r w:rsidR="00652165">
        <w:t>P</w:t>
      </w:r>
      <w:r w:rsidR="00F72300">
        <w:t xml:space="preserve">rimary </w:t>
      </w:r>
      <w:r w:rsidR="00652165">
        <w:t>S</w:t>
      </w:r>
      <w:r w:rsidR="00F72300">
        <w:t xml:space="preserve">chool </w:t>
      </w:r>
      <w:r w:rsidR="00652165">
        <w:t>A</w:t>
      </w:r>
      <w:r w:rsidR="00F72300">
        <w:t xml:space="preserve">ged </w:t>
      </w:r>
      <w:r w:rsidR="00652165">
        <w:t>S</w:t>
      </w:r>
      <w:r w:rsidR="00F72300">
        <w:t>tudents</w:t>
      </w:r>
    </w:p>
    <w:p w14:paraId="61A3E0AE" w14:textId="77777777" w:rsidR="00806CFF" w:rsidRPr="003C4F45" w:rsidRDefault="00806CFF" w:rsidP="0037614C">
      <w:pPr>
        <w:rPr>
          <w:lang w:val="en-GB"/>
        </w:rPr>
      </w:pPr>
    </w:p>
    <w:p w14:paraId="66EF4E66" w14:textId="77777777" w:rsidR="00DB78FA" w:rsidRPr="003C4F45" w:rsidRDefault="00DB78FA" w:rsidP="0037614C">
      <w:pPr>
        <w:rPr>
          <w:lang w:val="en-GB"/>
        </w:rPr>
      </w:pPr>
    </w:p>
    <w:p w14:paraId="059F7B12" w14:textId="77777777" w:rsidR="00DB78FA" w:rsidRPr="003C4F45" w:rsidRDefault="00DB78FA" w:rsidP="00940114">
      <w:pPr>
        <w:jc w:val="center"/>
        <w:rPr>
          <w:lang w:val="en-GB"/>
        </w:rPr>
      </w:pPr>
      <w:r w:rsidRPr="003C4F45">
        <w:rPr>
          <w:lang w:val="en-GB"/>
        </w:rPr>
        <w:t>CS39440 Major Project</w:t>
      </w:r>
      <w:r w:rsidR="00945DA2">
        <w:rPr>
          <w:lang w:val="en-GB"/>
        </w:rPr>
        <w:t xml:space="preserve"> Report</w:t>
      </w:r>
    </w:p>
    <w:p w14:paraId="5241171D" w14:textId="77777777" w:rsidR="00DB78FA" w:rsidRPr="003C4F45" w:rsidRDefault="00DB78FA" w:rsidP="00940114">
      <w:pPr>
        <w:jc w:val="center"/>
        <w:rPr>
          <w:lang w:val="en-GB"/>
        </w:rPr>
      </w:pPr>
    </w:p>
    <w:p w14:paraId="26208881" w14:textId="17870B94" w:rsidR="00DB78FA" w:rsidRPr="003C4F45" w:rsidRDefault="00DB78FA" w:rsidP="005348CD">
      <w:pPr>
        <w:spacing w:after="360"/>
        <w:jc w:val="center"/>
        <w:rPr>
          <w:lang w:val="en-GB"/>
        </w:rPr>
      </w:pPr>
      <w:r w:rsidRPr="003C4F45">
        <w:rPr>
          <w:lang w:val="en-GB"/>
        </w:rPr>
        <w:t xml:space="preserve">Author: </w:t>
      </w:r>
      <w:r w:rsidR="00CB4EAB">
        <w:rPr>
          <w:lang w:val="en-GB"/>
        </w:rPr>
        <w:t>Rhodri Smith</w:t>
      </w:r>
      <w:r w:rsidRPr="003C4F45">
        <w:rPr>
          <w:lang w:val="en-GB"/>
        </w:rPr>
        <w:t xml:space="preserve"> (</w:t>
      </w:r>
      <w:hyperlink r:id="rId8" w:history="1">
        <w:r w:rsidR="00095BF7" w:rsidRPr="00F8566D">
          <w:rPr>
            <w:rStyle w:val="Hyperlink"/>
            <w:lang w:val="en-GB"/>
          </w:rPr>
          <w:t>rhs24@aber.ac.uk</w:t>
        </w:r>
      </w:hyperlink>
      <w:r w:rsidRPr="003C4F45">
        <w:rPr>
          <w:lang w:val="en-GB"/>
        </w:rPr>
        <w:t>)</w:t>
      </w:r>
    </w:p>
    <w:p w14:paraId="492195F4" w14:textId="04EF5A0D" w:rsidR="00DB78FA" w:rsidRPr="003C4F45" w:rsidRDefault="00DB78FA" w:rsidP="00940114">
      <w:pPr>
        <w:jc w:val="center"/>
        <w:rPr>
          <w:lang w:val="en-GB"/>
        </w:rPr>
      </w:pPr>
      <w:r w:rsidRPr="003C4F45">
        <w:rPr>
          <w:lang w:val="en-GB"/>
        </w:rPr>
        <w:t>Supervisor: Dr</w:t>
      </w:r>
      <w:r w:rsidR="00095BF7">
        <w:rPr>
          <w:lang w:val="en-GB"/>
        </w:rPr>
        <w:t xml:space="preserve"> E</w:t>
      </w:r>
      <w:r w:rsidR="00095BF7" w:rsidRPr="00095BF7">
        <w:rPr>
          <w:lang w:val="en-GB"/>
        </w:rPr>
        <w:t>del Sherratt</w:t>
      </w:r>
      <w:r w:rsidRPr="003C4F45">
        <w:rPr>
          <w:lang w:val="en-GB"/>
        </w:rPr>
        <w:t xml:space="preserve"> (</w:t>
      </w:r>
      <w:r w:rsidR="00095BF7" w:rsidRPr="00095BF7">
        <w:rPr>
          <w:lang w:val="en-GB"/>
        </w:rPr>
        <w:t>eds</w:t>
      </w:r>
      <w:r w:rsidRPr="003C4F45">
        <w:rPr>
          <w:lang w:val="en-GB"/>
        </w:rPr>
        <w:t>@aber.ac.uk)</w:t>
      </w:r>
    </w:p>
    <w:p w14:paraId="28828A5C" w14:textId="77777777" w:rsidR="00DB78FA" w:rsidRPr="003C4F45" w:rsidRDefault="00DB78FA" w:rsidP="00940114">
      <w:pPr>
        <w:jc w:val="center"/>
        <w:rPr>
          <w:lang w:val="en-GB"/>
        </w:rPr>
      </w:pPr>
    </w:p>
    <w:p w14:paraId="3302A14C" w14:textId="1D3C6332" w:rsidR="004E63C0" w:rsidRPr="003C4F45" w:rsidRDefault="006953D5" w:rsidP="00940114">
      <w:pPr>
        <w:jc w:val="center"/>
        <w:rPr>
          <w:lang w:val="en-GB"/>
        </w:rPr>
      </w:pPr>
      <w:r>
        <w:rPr>
          <w:lang w:val="en-GB"/>
        </w:rPr>
        <w:t>30</w:t>
      </w:r>
      <w:r w:rsidR="00D360C1" w:rsidRPr="003C4F45">
        <w:rPr>
          <w:vertAlign w:val="superscript"/>
          <w:lang w:val="en-GB"/>
        </w:rPr>
        <w:t>th</w:t>
      </w:r>
      <w:r w:rsidR="00D360C1" w:rsidRPr="003C4F45">
        <w:rPr>
          <w:lang w:val="en-GB"/>
        </w:rPr>
        <w:t xml:space="preserve"> </w:t>
      </w:r>
      <w:r>
        <w:rPr>
          <w:lang w:val="en-GB"/>
        </w:rPr>
        <w:t>April</w:t>
      </w:r>
      <w:r w:rsidR="004E63C0" w:rsidRPr="003C4F45">
        <w:rPr>
          <w:lang w:val="en-GB"/>
        </w:rPr>
        <w:t xml:space="preserve"> 20</w:t>
      </w:r>
      <w:r w:rsidR="004900D1">
        <w:rPr>
          <w:lang w:val="en-GB"/>
        </w:rPr>
        <w:t>20</w:t>
      </w:r>
    </w:p>
    <w:p w14:paraId="06F2AB18" w14:textId="77777777" w:rsidR="004E63C0" w:rsidRPr="003C4F45" w:rsidRDefault="004E63C0" w:rsidP="00940114">
      <w:pPr>
        <w:jc w:val="center"/>
        <w:rPr>
          <w:lang w:val="en-GB"/>
        </w:rPr>
      </w:pPr>
    </w:p>
    <w:p w14:paraId="269A59F6" w14:textId="1B3B1931" w:rsidR="004E63C0" w:rsidRPr="003C4F45" w:rsidRDefault="004E63C0" w:rsidP="00940114">
      <w:pPr>
        <w:jc w:val="center"/>
        <w:rPr>
          <w:lang w:val="en-GB"/>
        </w:rPr>
      </w:pPr>
      <w:r w:rsidRPr="003C4F45">
        <w:rPr>
          <w:lang w:val="en-GB"/>
        </w:rPr>
        <w:t>Version 1.0 (</w:t>
      </w:r>
      <w:r w:rsidR="00A76634">
        <w:rPr>
          <w:lang w:val="en-GB"/>
        </w:rPr>
        <w:t>Final</w:t>
      </w:r>
      <w:r w:rsidRPr="003C4F45">
        <w:rPr>
          <w:lang w:val="en-GB"/>
        </w:rPr>
        <w:t>)</w:t>
      </w:r>
    </w:p>
    <w:p w14:paraId="0A7A0C96" w14:textId="77777777" w:rsidR="004E63C0" w:rsidRPr="003C4F45" w:rsidRDefault="004E63C0" w:rsidP="00940114">
      <w:pPr>
        <w:jc w:val="center"/>
        <w:rPr>
          <w:lang w:val="en-GB"/>
        </w:rPr>
      </w:pPr>
    </w:p>
    <w:p w14:paraId="07417E48" w14:textId="77777777" w:rsidR="004E63C0" w:rsidRPr="003C4F45" w:rsidRDefault="004E63C0" w:rsidP="00940114">
      <w:pPr>
        <w:jc w:val="center"/>
        <w:rPr>
          <w:lang w:val="en-GB"/>
        </w:rPr>
      </w:pPr>
    </w:p>
    <w:p w14:paraId="769654F0" w14:textId="77777777" w:rsidR="004E63C0" w:rsidRPr="003C4F45" w:rsidRDefault="004E63C0" w:rsidP="00940114">
      <w:pPr>
        <w:jc w:val="center"/>
        <w:rPr>
          <w:lang w:val="en-GB"/>
        </w:rPr>
      </w:pPr>
    </w:p>
    <w:p w14:paraId="004571A7" w14:textId="77777777" w:rsidR="004E63C0" w:rsidRPr="003C4F45" w:rsidRDefault="004E63C0" w:rsidP="00940114">
      <w:pPr>
        <w:jc w:val="center"/>
        <w:rPr>
          <w:lang w:val="en-GB"/>
        </w:rPr>
      </w:pPr>
    </w:p>
    <w:p w14:paraId="0325CDE4" w14:textId="77777777" w:rsidR="004E63C0" w:rsidRPr="003C4F45" w:rsidRDefault="004E63C0" w:rsidP="00940114">
      <w:pPr>
        <w:jc w:val="center"/>
        <w:rPr>
          <w:lang w:val="en-GB"/>
        </w:rPr>
      </w:pPr>
      <w:r w:rsidRPr="003C4F45">
        <w:rPr>
          <w:lang w:val="en-GB"/>
        </w:rPr>
        <w:t>This report is submitted as partial fulfilment of a BSc degree in</w:t>
      </w:r>
      <w:r w:rsidRPr="003C4F45">
        <w:rPr>
          <w:lang w:val="en-GB"/>
        </w:rPr>
        <w:br/>
        <w:t>Computer Science (G400)</w:t>
      </w:r>
    </w:p>
    <w:p w14:paraId="5C585C79" w14:textId="77777777" w:rsidR="00806CFF" w:rsidRPr="003C4F45" w:rsidRDefault="00806CFF" w:rsidP="0037614C">
      <w:pPr>
        <w:rPr>
          <w:lang w:val="en-GB"/>
        </w:rPr>
      </w:pPr>
    </w:p>
    <w:p w14:paraId="44E08275" w14:textId="77777777" w:rsidR="00806CFF" w:rsidRPr="003C4F45" w:rsidRDefault="00806CFF" w:rsidP="0037614C">
      <w:pPr>
        <w:rPr>
          <w:lang w:val="en-GB"/>
        </w:rPr>
      </w:pPr>
    </w:p>
    <w:p w14:paraId="73F9ADB9" w14:textId="77777777" w:rsidR="00DB78FA" w:rsidRPr="003C4F45" w:rsidRDefault="00DB78FA" w:rsidP="0037614C">
      <w:pPr>
        <w:rPr>
          <w:lang w:val="en-GB"/>
        </w:rPr>
      </w:pPr>
    </w:p>
    <w:p w14:paraId="4C8A8FA3" w14:textId="77777777" w:rsidR="003268BD" w:rsidRPr="003C4F45" w:rsidRDefault="003268BD" w:rsidP="0037614C">
      <w:pPr>
        <w:rPr>
          <w:lang w:val="en-GB"/>
        </w:rPr>
      </w:pPr>
    </w:p>
    <w:p w14:paraId="7AB53CBF" w14:textId="77777777" w:rsidR="004E63C0" w:rsidRPr="003C4F45" w:rsidRDefault="004E63C0" w:rsidP="0037614C">
      <w:pPr>
        <w:rPr>
          <w:lang w:val="en-GB"/>
        </w:rPr>
      </w:pPr>
    </w:p>
    <w:p w14:paraId="15E8781B" w14:textId="77777777" w:rsidR="004E63C0" w:rsidRPr="003C4F45" w:rsidRDefault="004E63C0" w:rsidP="0037614C">
      <w:pPr>
        <w:rPr>
          <w:lang w:val="en-GB"/>
        </w:rPr>
      </w:pPr>
    </w:p>
    <w:p w14:paraId="12545C15" w14:textId="77777777" w:rsidR="004E63C0" w:rsidRPr="003C4F45" w:rsidRDefault="004E63C0" w:rsidP="0037614C">
      <w:pPr>
        <w:rPr>
          <w:lang w:val="en-GB"/>
        </w:rPr>
      </w:pPr>
    </w:p>
    <w:p w14:paraId="495D54EA" w14:textId="77777777" w:rsidR="004E63C0" w:rsidRPr="003C4F45" w:rsidRDefault="004E63C0" w:rsidP="0037614C">
      <w:pPr>
        <w:rPr>
          <w:lang w:val="en-GB"/>
        </w:rPr>
      </w:pPr>
    </w:p>
    <w:p w14:paraId="1C8F7332" w14:textId="77777777" w:rsidR="004E63C0" w:rsidRPr="003C4F45" w:rsidRDefault="004E63C0" w:rsidP="0037614C">
      <w:pPr>
        <w:rPr>
          <w:lang w:val="en-GB"/>
        </w:rPr>
      </w:pPr>
    </w:p>
    <w:p w14:paraId="46430501" w14:textId="77777777" w:rsidR="004E63C0" w:rsidRPr="003C4F45" w:rsidRDefault="004E63C0" w:rsidP="0037614C">
      <w:pPr>
        <w:rPr>
          <w:lang w:val="en-GB"/>
        </w:rPr>
      </w:pPr>
    </w:p>
    <w:p w14:paraId="1423C7EA" w14:textId="77777777" w:rsidR="004E63C0" w:rsidRPr="003C4F45" w:rsidRDefault="004E63C0" w:rsidP="0037614C">
      <w:pPr>
        <w:rPr>
          <w:lang w:val="en-GB"/>
        </w:rPr>
      </w:pPr>
    </w:p>
    <w:p w14:paraId="3BB91999" w14:textId="77777777" w:rsidR="004E63C0" w:rsidRPr="003C4F45" w:rsidRDefault="004E63C0" w:rsidP="0037614C">
      <w:pPr>
        <w:rPr>
          <w:lang w:val="en-GB"/>
        </w:rPr>
      </w:pPr>
    </w:p>
    <w:p w14:paraId="4717E842" w14:textId="77777777" w:rsidR="004E63C0" w:rsidRPr="003C4F45" w:rsidRDefault="004E63C0" w:rsidP="0037614C">
      <w:pPr>
        <w:rPr>
          <w:lang w:val="en-GB"/>
        </w:rPr>
      </w:pPr>
    </w:p>
    <w:p w14:paraId="7B361878" w14:textId="77777777" w:rsidR="004E63C0" w:rsidRPr="003C4F45" w:rsidRDefault="004E63C0" w:rsidP="0037614C">
      <w:pPr>
        <w:rPr>
          <w:lang w:val="en-GB"/>
        </w:rPr>
      </w:pPr>
    </w:p>
    <w:p w14:paraId="6555B465" w14:textId="77777777" w:rsidR="004E63C0" w:rsidRPr="003C4F45" w:rsidRDefault="004E63C0" w:rsidP="0037614C">
      <w:pPr>
        <w:rPr>
          <w:lang w:val="en-GB"/>
        </w:rPr>
      </w:pPr>
    </w:p>
    <w:p w14:paraId="23F669D3" w14:textId="77777777" w:rsidR="004E63C0" w:rsidRPr="003C4F45" w:rsidRDefault="004E63C0" w:rsidP="0037614C">
      <w:pPr>
        <w:rPr>
          <w:lang w:val="en-GB"/>
        </w:rPr>
      </w:pPr>
    </w:p>
    <w:p w14:paraId="3F46830B" w14:textId="77777777" w:rsidR="004E63C0" w:rsidRPr="003C4F45" w:rsidRDefault="004E63C0" w:rsidP="0037614C">
      <w:pPr>
        <w:rPr>
          <w:lang w:val="en-GB"/>
        </w:rPr>
      </w:pPr>
      <w:r w:rsidRPr="003C4F45">
        <w:rPr>
          <w:lang w:val="en-GB"/>
        </w:rPr>
        <w:t xml:space="preserve">Department of Computer Science </w:t>
      </w:r>
    </w:p>
    <w:p w14:paraId="0F1E0A1A" w14:textId="77777777" w:rsidR="004E63C0" w:rsidRPr="003C4F45" w:rsidRDefault="004E63C0" w:rsidP="0037614C">
      <w:pPr>
        <w:rPr>
          <w:lang w:val="en-GB"/>
        </w:rPr>
      </w:pPr>
      <w:r w:rsidRPr="003C4F45">
        <w:rPr>
          <w:lang w:val="en-GB"/>
        </w:rPr>
        <w:t xml:space="preserve">Aberystwyth University </w:t>
      </w:r>
    </w:p>
    <w:p w14:paraId="0E763767" w14:textId="77777777" w:rsidR="004E63C0" w:rsidRPr="003C4F45" w:rsidRDefault="004E63C0" w:rsidP="0037614C">
      <w:pPr>
        <w:rPr>
          <w:lang w:val="en-GB"/>
        </w:rPr>
      </w:pPr>
      <w:r w:rsidRPr="003C4F45">
        <w:rPr>
          <w:lang w:val="en-GB"/>
        </w:rPr>
        <w:t xml:space="preserve">Aberystwyth </w:t>
      </w:r>
    </w:p>
    <w:p w14:paraId="6838277B" w14:textId="77777777" w:rsidR="004E63C0" w:rsidRPr="003C4F45" w:rsidRDefault="004E63C0" w:rsidP="0037614C">
      <w:pPr>
        <w:rPr>
          <w:lang w:val="en-GB"/>
        </w:rPr>
      </w:pPr>
      <w:r w:rsidRPr="003C4F45">
        <w:rPr>
          <w:lang w:val="en-GB"/>
        </w:rPr>
        <w:t>Ceredigion</w:t>
      </w:r>
    </w:p>
    <w:p w14:paraId="4D4F9B4F" w14:textId="77777777" w:rsidR="004E63C0" w:rsidRPr="003C4F45" w:rsidRDefault="004E63C0" w:rsidP="0037614C">
      <w:pPr>
        <w:rPr>
          <w:lang w:val="en-GB"/>
        </w:rPr>
      </w:pPr>
      <w:r w:rsidRPr="003C4F45">
        <w:rPr>
          <w:lang w:val="en-GB"/>
        </w:rPr>
        <w:t>SY23 3DB</w:t>
      </w:r>
    </w:p>
    <w:p w14:paraId="020608AF" w14:textId="77777777" w:rsidR="004E63C0" w:rsidRPr="003C4F45" w:rsidRDefault="004E63C0" w:rsidP="0037614C">
      <w:pPr>
        <w:rPr>
          <w:lang w:val="en-GB"/>
        </w:rPr>
      </w:pPr>
      <w:r w:rsidRPr="003C4F45">
        <w:rPr>
          <w:lang w:val="en-GB"/>
        </w:rPr>
        <w:t>Wales, UK</w:t>
      </w:r>
    </w:p>
    <w:p w14:paraId="3C87D307" w14:textId="77777777" w:rsidR="003268BD" w:rsidRPr="003C4F45" w:rsidRDefault="003268BD" w:rsidP="0037614C">
      <w:pPr>
        <w:rPr>
          <w:lang w:val="en-GB"/>
        </w:rPr>
      </w:pPr>
    </w:p>
    <w:p w14:paraId="41B788E4" w14:textId="77777777" w:rsidR="003268BD" w:rsidRPr="003C4F45" w:rsidRDefault="003268BD" w:rsidP="0037614C">
      <w:pPr>
        <w:rPr>
          <w:lang w:val="en-GB"/>
        </w:rPr>
      </w:pPr>
    </w:p>
    <w:p w14:paraId="390B5909" w14:textId="77777777" w:rsidR="003268BD" w:rsidRPr="003C4F45" w:rsidRDefault="003268BD" w:rsidP="0037614C">
      <w:pPr>
        <w:rPr>
          <w:lang w:val="en-GB"/>
        </w:rPr>
      </w:pPr>
    </w:p>
    <w:p w14:paraId="03638FAE" w14:textId="77777777" w:rsidR="003268BD" w:rsidRPr="003C4F45" w:rsidRDefault="003268BD" w:rsidP="0037614C">
      <w:pPr>
        <w:rPr>
          <w:lang w:val="en-GB"/>
        </w:rPr>
      </w:pPr>
    </w:p>
    <w:p w14:paraId="1D8BBEC9" w14:textId="77777777" w:rsidR="003268BD" w:rsidRPr="003C4F45" w:rsidRDefault="003268BD" w:rsidP="0037614C">
      <w:pPr>
        <w:rPr>
          <w:lang w:val="en-GB"/>
        </w:rPr>
      </w:pPr>
    </w:p>
    <w:p w14:paraId="1522DDD1" w14:textId="77777777" w:rsidR="00BE51BE" w:rsidRPr="003C4F45" w:rsidRDefault="00BE51BE" w:rsidP="00940114">
      <w:pPr>
        <w:pStyle w:val="FrontMatterHeader"/>
      </w:pPr>
      <w:r w:rsidRPr="003C4F45">
        <w:br w:type="page"/>
      </w:r>
      <w:r w:rsidRPr="003C4F45">
        <w:lastRenderedPageBreak/>
        <w:t>Declaration of originality</w:t>
      </w:r>
    </w:p>
    <w:p w14:paraId="75A468A0" w14:textId="77777777" w:rsidR="00BE51BE" w:rsidRPr="003C4F45" w:rsidRDefault="00BE51BE" w:rsidP="0037614C">
      <w:pPr>
        <w:rPr>
          <w:lang w:val="en-GB"/>
        </w:rPr>
      </w:pPr>
    </w:p>
    <w:p w14:paraId="3F4EA9D3" w14:textId="77777777" w:rsidR="00BE51BE" w:rsidRPr="003C4F45" w:rsidRDefault="00BE51BE" w:rsidP="00940114">
      <w:pPr>
        <w:jc w:val="left"/>
        <w:rPr>
          <w:lang w:val="en-GB"/>
        </w:rPr>
      </w:pPr>
      <w:r w:rsidRPr="003C4F45">
        <w:rPr>
          <w:lang w:val="en-GB"/>
        </w:rPr>
        <w:t>I confirm that:</w:t>
      </w:r>
      <w:r w:rsidR="008E4179" w:rsidRPr="003C4F45">
        <w:rPr>
          <w:lang w:val="en-GB"/>
        </w:rPr>
        <w:br/>
      </w:r>
    </w:p>
    <w:p w14:paraId="47D5EC7A" w14:textId="77777777" w:rsidR="007C5E19" w:rsidRPr="003C4F45" w:rsidRDefault="007C5E19" w:rsidP="0037614C">
      <w:pPr>
        <w:pStyle w:val="ListParagraph"/>
        <w:numPr>
          <w:ilvl w:val="0"/>
          <w:numId w:val="6"/>
        </w:numPr>
        <w:rPr>
          <w:lang w:val="en-GB"/>
        </w:rPr>
      </w:pPr>
      <w:r w:rsidRPr="003C4F45">
        <w:rPr>
          <w:lang w:val="en-GB"/>
        </w:rPr>
        <w:t xml:space="preserve">This submission is my own work, except where clearly indicated. </w:t>
      </w:r>
    </w:p>
    <w:p w14:paraId="74DDE294" w14:textId="77777777" w:rsidR="007C5E19" w:rsidRPr="003C4F45" w:rsidRDefault="007C5E19" w:rsidP="0037614C">
      <w:pPr>
        <w:pStyle w:val="ListParagraph"/>
        <w:rPr>
          <w:lang w:val="en-GB"/>
        </w:rPr>
      </w:pPr>
    </w:p>
    <w:p w14:paraId="7F4A34EF" w14:textId="77777777" w:rsidR="007C5E19" w:rsidRPr="003C4F45" w:rsidRDefault="007C5E19" w:rsidP="0037614C">
      <w:pPr>
        <w:pStyle w:val="ListParagraph"/>
        <w:numPr>
          <w:ilvl w:val="0"/>
          <w:numId w:val="6"/>
        </w:numPr>
        <w:rPr>
          <w:lang w:val="en-GB"/>
        </w:rPr>
      </w:pPr>
      <w:r w:rsidRPr="003C4F45">
        <w:rPr>
          <w:lang w:val="en-GB"/>
        </w:rPr>
        <w:t xml:space="preserve">I understand that there are severe penalties for Unacceptable Academic Practice, which can lead to loss of marks or even the withholding of a degree. </w:t>
      </w:r>
    </w:p>
    <w:p w14:paraId="5CDDA7B0" w14:textId="77777777" w:rsidR="007C5E19" w:rsidRPr="003C4F45" w:rsidRDefault="007C5E19" w:rsidP="0037614C">
      <w:pPr>
        <w:pStyle w:val="ListParagraph"/>
        <w:rPr>
          <w:lang w:val="en-GB"/>
        </w:rPr>
      </w:pPr>
    </w:p>
    <w:p w14:paraId="3E76F64F" w14:textId="77777777" w:rsidR="007C5E19" w:rsidRPr="003C4F45" w:rsidRDefault="007C5E19" w:rsidP="0037614C">
      <w:pPr>
        <w:pStyle w:val="ListParagraph"/>
        <w:numPr>
          <w:ilvl w:val="0"/>
          <w:numId w:val="6"/>
        </w:numPr>
        <w:rPr>
          <w:lang w:val="en-GB"/>
        </w:rPr>
      </w:pPr>
      <w:r w:rsidRPr="003C4F45">
        <w:rPr>
          <w:lang w:val="en-GB"/>
        </w:rPr>
        <w:t xml:space="preserve">I have read the regulations on Unacceptable Academic Practice from the University’s Academic </w:t>
      </w:r>
      <w:r w:rsidR="00D360C1" w:rsidRPr="003C4F45">
        <w:rPr>
          <w:lang w:val="en-GB"/>
        </w:rPr>
        <w:t>Registry</w:t>
      </w:r>
      <w:r w:rsidRPr="003C4F45">
        <w:rPr>
          <w:lang w:val="en-GB"/>
        </w:rPr>
        <w:t xml:space="preserve"> (A</w:t>
      </w:r>
      <w:r w:rsidR="00D360C1" w:rsidRPr="003C4F45">
        <w:rPr>
          <w:lang w:val="en-GB"/>
        </w:rPr>
        <w:t>R</w:t>
      </w:r>
      <w:r w:rsidRPr="003C4F45">
        <w:rPr>
          <w:lang w:val="en-GB"/>
        </w:rPr>
        <w:t xml:space="preserve">) and the relevant sections of the current Student Handbook of the Department of Computer Science. </w:t>
      </w:r>
    </w:p>
    <w:p w14:paraId="74D419B3" w14:textId="77777777" w:rsidR="007C5E19" w:rsidRPr="003C4F45" w:rsidRDefault="007C5E19" w:rsidP="0037614C">
      <w:pPr>
        <w:pStyle w:val="ListParagraph"/>
        <w:rPr>
          <w:lang w:val="en-GB"/>
        </w:rPr>
      </w:pPr>
    </w:p>
    <w:p w14:paraId="07EAE28A" w14:textId="77777777" w:rsidR="00BE51BE" w:rsidRPr="003C4F45" w:rsidRDefault="007C5E19" w:rsidP="0037614C">
      <w:pPr>
        <w:pStyle w:val="ListParagraph"/>
        <w:numPr>
          <w:ilvl w:val="0"/>
          <w:numId w:val="6"/>
        </w:numPr>
        <w:rPr>
          <w:lang w:val="en-GB"/>
        </w:rPr>
      </w:pPr>
      <w:r w:rsidRPr="003C4F45">
        <w:rPr>
          <w:lang w:val="en-GB"/>
        </w:rPr>
        <w:t xml:space="preserve">In submitting this </w:t>
      </w:r>
      <w:r w:rsidR="00CE5506" w:rsidRPr="003C4F45">
        <w:rPr>
          <w:lang w:val="en-GB"/>
        </w:rPr>
        <w:t>work,</w:t>
      </w:r>
      <w:r w:rsidRPr="003C4F45">
        <w:rPr>
          <w:lang w:val="en-GB"/>
        </w:rPr>
        <w:t xml:space="preserve"> I understand and agree to abide by the University’s regulations governing these issues. </w:t>
      </w:r>
      <w:r w:rsidR="00BE51BE" w:rsidRPr="003C4F45">
        <w:rPr>
          <w:lang w:val="en-GB"/>
        </w:rPr>
        <w:t xml:space="preserve"> </w:t>
      </w:r>
    </w:p>
    <w:p w14:paraId="59017B02" w14:textId="77777777" w:rsidR="00224EA7" w:rsidRPr="003C4F45" w:rsidRDefault="00224EA7" w:rsidP="0037614C">
      <w:pPr>
        <w:pStyle w:val="ListParagraph"/>
        <w:rPr>
          <w:lang w:val="en-GB"/>
        </w:rPr>
      </w:pPr>
    </w:p>
    <w:p w14:paraId="28D8E261" w14:textId="77777777" w:rsidR="00224EA7" w:rsidRPr="003C4F45" w:rsidRDefault="00224EA7" w:rsidP="0037614C">
      <w:pPr>
        <w:pStyle w:val="ListParagraph"/>
        <w:rPr>
          <w:lang w:val="en-GB"/>
        </w:rPr>
      </w:pPr>
    </w:p>
    <w:p w14:paraId="2371773C" w14:textId="77777777" w:rsidR="00BE51BE" w:rsidRPr="003C4F45" w:rsidRDefault="00BE51BE" w:rsidP="0037614C">
      <w:pPr>
        <w:rPr>
          <w:lang w:val="en-GB"/>
        </w:rPr>
      </w:pPr>
    </w:p>
    <w:p w14:paraId="52F80406" w14:textId="16608A0E" w:rsidR="00BE51BE" w:rsidRPr="003C4F45" w:rsidRDefault="00495198" w:rsidP="0037614C">
      <w:pPr>
        <w:rPr>
          <w:lang w:val="en-GB"/>
        </w:rPr>
      </w:pPr>
      <w:r w:rsidRPr="003C4F45">
        <w:rPr>
          <w:lang w:val="en-GB"/>
        </w:rPr>
        <w:t>Name</w:t>
      </w:r>
      <w:r w:rsidR="002B199F">
        <w:rPr>
          <w:lang w:val="en-GB"/>
        </w:rPr>
        <w:t>:</w:t>
      </w:r>
      <w:r w:rsidRPr="003C4F45">
        <w:rPr>
          <w:lang w:val="en-GB"/>
        </w:rPr>
        <w:t xml:space="preserve">  </w:t>
      </w:r>
      <w:r w:rsidR="00AF61DC" w:rsidRPr="003C4F45">
        <w:rPr>
          <w:lang w:val="en-GB"/>
        </w:rPr>
        <w:t xml:space="preserve"> </w:t>
      </w:r>
      <w:r w:rsidR="008753BC">
        <w:rPr>
          <w:lang w:val="en-GB"/>
        </w:rPr>
        <w:t>Rhodri Smith</w:t>
      </w:r>
    </w:p>
    <w:p w14:paraId="0FBF421C" w14:textId="77777777" w:rsidR="00BE51BE" w:rsidRPr="003C4F45" w:rsidRDefault="00BE51BE" w:rsidP="0037614C">
      <w:pPr>
        <w:rPr>
          <w:lang w:val="en-GB"/>
        </w:rPr>
      </w:pPr>
    </w:p>
    <w:p w14:paraId="3757DD2D" w14:textId="2CAC4844" w:rsidR="00AF61DC" w:rsidRPr="003C4F45" w:rsidRDefault="00495198" w:rsidP="0037614C">
      <w:pPr>
        <w:rPr>
          <w:lang w:val="en-GB"/>
        </w:rPr>
      </w:pPr>
      <w:r w:rsidRPr="003C4F45">
        <w:rPr>
          <w:lang w:val="en-GB"/>
        </w:rPr>
        <w:t>Date</w:t>
      </w:r>
      <w:r w:rsidR="002B199F">
        <w:rPr>
          <w:lang w:val="en-GB"/>
        </w:rPr>
        <w:t>:</w:t>
      </w:r>
      <w:r w:rsidRPr="003C4F45">
        <w:rPr>
          <w:lang w:val="en-GB"/>
        </w:rPr>
        <w:t xml:space="preserve"> </w:t>
      </w:r>
      <w:r w:rsidR="008753BC">
        <w:rPr>
          <w:lang w:val="en-GB"/>
        </w:rPr>
        <w:t>22/04/2020</w:t>
      </w:r>
    </w:p>
    <w:p w14:paraId="40CCD93F" w14:textId="77777777" w:rsidR="00BE51BE" w:rsidRPr="003C4F45" w:rsidRDefault="00BE51BE" w:rsidP="0037614C">
      <w:pPr>
        <w:rPr>
          <w:lang w:val="en-GB"/>
        </w:rPr>
      </w:pPr>
    </w:p>
    <w:p w14:paraId="0DB70DD2" w14:textId="77777777" w:rsidR="00BE51BE" w:rsidRPr="003C4F45" w:rsidRDefault="00BE51BE" w:rsidP="0037614C">
      <w:pPr>
        <w:rPr>
          <w:lang w:val="en-GB"/>
        </w:rPr>
      </w:pPr>
    </w:p>
    <w:p w14:paraId="4299F327" w14:textId="77777777" w:rsidR="00AF61DC" w:rsidRPr="003C4F45" w:rsidRDefault="00AF61DC" w:rsidP="0037614C">
      <w:pPr>
        <w:rPr>
          <w:lang w:val="en-GB"/>
        </w:rPr>
      </w:pPr>
    </w:p>
    <w:p w14:paraId="2711EC0C" w14:textId="77777777" w:rsidR="00AF61DC" w:rsidRPr="003C4F45" w:rsidRDefault="00AF61DC" w:rsidP="0037614C">
      <w:pPr>
        <w:rPr>
          <w:lang w:val="en-GB"/>
        </w:rPr>
      </w:pPr>
    </w:p>
    <w:p w14:paraId="759949C5" w14:textId="77777777" w:rsidR="00AF61DC" w:rsidRPr="003C4F45" w:rsidRDefault="00AF61DC" w:rsidP="00940114">
      <w:pPr>
        <w:pStyle w:val="FrontMatterHeader"/>
      </w:pPr>
      <w:r w:rsidRPr="003C4F45">
        <w:t>Consent to share this work</w:t>
      </w:r>
    </w:p>
    <w:p w14:paraId="14AFFA5D" w14:textId="77777777" w:rsidR="00AF61DC" w:rsidRPr="003C4F45" w:rsidRDefault="00AF61DC" w:rsidP="0037614C">
      <w:pPr>
        <w:rPr>
          <w:lang w:val="en-GB"/>
        </w:rPr>
      </w:pPr>
    </w:p>
    <w:p w14:paraId="3E247590" w14:textId="77777777" w:rsidR="00AF61DC" w:rsidRPr="003C4F45" w:rsidRDefault="003C2954" w:rsidP="0037614C">
      <w:pPr>
        <w:rPr>
          <w:lang w:val="en-GB"/>
        </w:rPr>
      </w:pPr>
      <w:r w:rsidRPr="003C4F45">
        <w:rPr>
          <w:lang w:val="en-GB"/>
        </w:rPr>
        <w:t>By including my name</w:t>
      </w:r>
      <w:r w:rsidR="00AF61DC" w:rsidRPr="003C4F45">
        <w:rPr>
          <w:lang w:val="en-GB"/>
        </w:rPr>
        <w:t xml:space="preserve"> below, I hereby agree to this </w:t>
      </w:r>
      <w:r w:rsidR="00F9521D" w:rsidRPr="00F9521D">
        <w:rPr>
          <w:lang w:val="en-GB"/>
        </w:rPr>
        <w:t>project's report and technical work</w:t>
      </w:r>
      <w:r w:rsidR="00AF61DC" w:rsidRPr="003C4F45">
        <w:rPr>
          <w:lang w:val="en-GB"/>
        </w:rPr>
        <w:t xml:space="preserve"> being made available to other students and academic staff of the Aberystwyth Computer Science Department.</w:t>
      </w:r>
    </w:p>
    <w:p w14:paraId="17BEDC7F" w14:textId="77777777" w:rsidR="00AF61DC" w:rsidRPr="003C4F45" w:rsidRDefault="00AF61DC" w:rsidP="0037614C">
      <w:pPr>
        <w:rPr>
          <w:lang w:val="en-GB"/>
        </w:rPr>
      </w:pPr>
    </w:p>
    <w:p w14:paraId="101DBD0C" w14:textId="77777777" w:rsidR="00AF61DC" w:rsidRPr="003C4F45" w:rsidRDefault="00AF61DC" w:rsidP="0037614C">
      <w:pPr>
        <w:rPr>
          <w:lang w:val="en-GB"/>
        </w:rPr>
      </w:pPr>
    </w:p>
    <w:p w14:paraId="5FEA1EB8" w14:textId="1C22E527" w:rsidR="009D4328" w:rsidRPr="003C4F45" w:rsidRDefault="009D4328" w:rsidP="0037614C">
      <w:pPr>
        <w:rPr>
          <w:lang w:val="en-GB"/>
        </w:rPr>
      </w:pPr>
      <w:r w:rsidRPr="003C4F45">
        <w:rPr>
          <w:lang w:val="en-GB"/>
        </w:rPr>
        <w:t>Name</w:t>
      </w:r>
      <w:r w:rsidR="002B199F">
        <w:rPr>
          <w:lang w:val="en-GB"/>
        </w:rPr>
        <w:t>:</w:t>
      </w:r>
      <w:r w:rsidRPr="003C4F45">
        <w:rPr>
          <w:lang w:val="en-GB"/>
        </w:rPr>
        <w:t xml:space="preserve">   </w:t>
      </w:r>
      <w:r w:rsidR="008753BC">
        <w:rPr>
          <w:lang w:val="en-GB"/>
        </w:rPr>
        <w:t>Rhodri Smith</w:t>
      </w:r>
    </w:p>
    <w:p w14:paraId="33A95CE0" w14:textId="77777777" w:rsidR="009D4328" w:rsidRPr="003C4F45" w:rsidRDefault="009D4328" w:rsidP="0037614C">
      <w:pPr>
        <w:rPr>
          <w:lang w:val="en-GB"/>
        </w:rPr>
      </w:pPr>
    </w:p>
    <w:p w14:paraId="035CC3A9" w14:textId="3BDE829B" w:rsidR="00944691" w:rsidRDefault="009D4328" w:rsidP="0037614C">
      <w:pPr>
        <w:rPr>
          <w:lang w:val="en-GB"/>
        </w:rPr>
      </w:pPr>
      <w:r w:rsidRPr="003C4F45">
        <w:rPr>
          <w:lang w:val="en-GB"/>
        </w:rPr>
        <w:t>Date</w:t>
      </w:r>
      <w:r w:rsidR="002B199F">
        <w:rPr>
          <w:lang w:val="en-GB"/>
        </w:rPr>
        <w:t>:</w:t>
      </w:r>
      <w:r w:rsidRPr="003C4F45">
        <w:rPr>
          <w:lang w:val="en-GB"/>
        </w:rPr>
        <w:t xml:space="preserve"> </w:t>
      </w:r>
      <w:r w:rsidR="008753BC">
        <w:rPr>
          <w:lang w:val="en-GB"/>
        </w:rPr>
        <w:t>22/04/2020</w:t>
      </w:r>
    </w:p>
    <w:p w14:paraId="3BDC2C98" w14:textId="4951EF80" w:rsidR="0009699F" w:rsidRPr="003C4F45" w:rsidRDefault="00944691" w:rsidP="00651F05">
      <w:pPr>
        <w:jc w:val="left"/>
        <w:rPr>
          <w:lang w:val="en-GB"/>
        </w:rPr>
      </w:pPr>
      <w:r>
        <w:rPr>
          <w:lang w:val="en-GB"/>
        </w:rPr>
        <w:br w:type="page"/>
      </w:r>
    </w:p>
    <w:p w14:paraId="221B904B" w14:textId="71D338BF" w:rsidR="00E61859" w:rsidRPr="003C4F45" w:rsidRDefault="00E61859" w:rsidP="00651F05">
      <w:pPr>
        <w:pStyle w:val="FrontMatterHeader"/>
        <w:jc w:val="both"/>
      </w:pPr>
      <w:r w:rsidRPr="003C4F45">
        <w:lastRenderedPageBreak/>
        <w:t>Acknowledgements</w:t>
      </w:r>
    </w:p>
    <w:p w14:paraId="167B6058" w14:textId="77777777" w:rsidR="00E61859" w:rsidRPr="003C4F45" w:rsidRDefault="00E61859" w:rsidP="0037614C">
      <w:pPr>
        <w:rPr>
          <w:lang w:val="en-GB"/>
        </w:rPr>
      </w:pPr>
    </w:p>
    <w:p w14:paraId="162BD44E" w14:textId="750D5F4E" w:rsidR="00E61859" w:rsidRPr="003C4F45" w:rsidRDefault="00DB3BC0" w:rsidP="0037614C">
      <w:pPr>
        <w:rPr>
          <w:lang w:val="en-GB"/>
        </w:rPr>
      </w:pPr>
      <w:r w:rsidRPr="003C4F45">
        <w:rPr>
          <w:lang w:val="en-GB"/>
        </w:rPr>
        <w:t>I am grateful t</w:t>
      </w:r>
      <w:r w:rsidR="008F113A">
        <w:rPr>
          <w:lang w:val="en-GB"/>
        </w:rPr>
        <w:t>o friend</w:t>
      </w:r>
      <w:r w:rsidR="00955E01">
        <w:rPr>
          <w:lang w:val="en-GB"/>
        </w:rPr>
        <w:t>s</w:t>
      </w:r>
      <w:r w:rsidR="008F113A">
        <w:rPr>
          <w:lang w:val="en-GB"/>
        </w:rPr>
        <w:t xml:space="preserve"> and family for mental and financial support, not just within this project but through the 3 years of university so far.</w:t>
      </w:r>
      <w:r w:rsidR="008718C9">
        <w:rPr>
          <w:lang w:val="en-GB"/>
        </w:rPr>
        <w:t xml:space="preserve"> I am also grateful to the tutors and </w:t>
      </w:r>
      <w:r w:rsidR="00955E01">
        <w:rPr>
          <w:lang w:val="en-GB"/>
        </w:rPr>
        <w:t>lecturers that have supported me</w:t>
      </w:r>
    </w:p>
    <w:p w14:paraId="2A7C80FD" w14:textId="77777777" w:rsidR="00DB3BC0" w:rsidRPr="003C4F45" w:rsidRDefault="00DB3BC0" w:rsidP="0037614C">
      <w:pPr>
        <w:rPr>
          <w:lang w:val="en-GB"/>
        </w:rPr>
      </w:pPr>
    </w:p>
    <w:p w14:paraId="056D3CC9" w14:textId="58A98CBD" w:rsidR="00DB3BC0" w:rsidRPr="003C4F45" w:rsidRDefault="00DB3BC0" w:rsidP="0037614C">
      <w:pPr>
        <w:rPr>
          <w:lang w:val="en-GB"/>
        </w:rPr>
      </w:pPr>
      <w:r w:rsidRPr="003C4F45">
        <w:rPr>
          <w:lang w:val="en-GB"/>
        </w:rPr>
        <w:t>I’d like to thank</w:t>
      </w:r>
      <w:r w:rsidR="00B46158">
        <w:rPr>
          <w:lang w:val="en-GB"/>
        </w:rPr>
        <w:t xml:space="preserve"> the following </w:t>
      </w:r>
      <w:r w:rsidR="0023530D">
        <w:rPr>
          <w:lang w:val="en-GB"/>
        </w:rPr>
        <w:t xml:space="preserve">staff members within the university for helping me through my time in the University and with this project. These members being </w:t>
      </w:r>
      <w:r w:rsidR="0023530D" w:rsidRPr="0023530D">
        <w:rPr>
          <w:lang w:val="en-GB"/>
        </w:rPr>
        <w:t>Dr Thomas Jansen</w:t>
      </w:r>
      <w:r w:rsidR="0023530D">
        <w:rPr>
          <w:lang w:val="en-GB"/>
        </w:rPr>
        <w:t xml:space="preserve">, my personal tutor </w:t>
      </w:r>
      <w:r w:rsidR="001C44D5">
        <w:rPr>
          <w:lang w:val="en-GB"/>
        </w:rPr>
        <w:t xml:space="preserve">and </w:t>
      </w:r>
      <w:r w:rsidR="001C44D5" w:rsidRPr="001C44D5">
        <w:rPr>
          <w:lang w:val="en-GB"/>
        </w:rPr>
        <w:t>Dr Edel Sherratt</w:t>
      </w:r>
      <w:r w:rsidR="00E71885">
        <w:rPr>
          <w:lang w:val="en-GB"/>
        </w:rPr>
        <w:t>,</w:t>
      </w:r>
      <w:r w:rsidR="001C44D5">
        <w:rPr>
          <w:lang w:val="en-GB"/>
        </w:rPr>
        <w:t xml:space="preserve"> my project supervisor.</w:t>
      </w:r>
    </w:p>
    <w:p w14:paraId="4AC19A73" w14:textId="41A5E32C" w:rsidR="00944691" w:rsidRPr="003C4F45" w:rsidRDefault="00E61859">
      <w:pPr>
        <w:jc w:val="left"/>
        <w:rPr>
          <w:szCs w:val="22"/>
          <w:lang w:val="en-GB"/>
        </w:rPr>
      </w:pPr>
      <w:r w:rsidRPr="003C4F45">
        <w:rPr>
          <w:lang w:val="en-GB"/>
        </w:rPr>
        <w:br w:type="page"/>
      </w:r>
    </w:p>
    <w:p w14:paraId="4243B3F0" w14:textId="77777777" w:rsidR="00E61859" w:rsidRPr="003C4F45" w:rsidRDefault="00E61859" w:rsidP="0037614C">
      <w:pPr>
        <w:rPr>
          <w:szCs w:val="22"/>
          <w:lang w:val="en-GB"/>
        </w:rPr>
      </w:pPr>
    </w:p>
    <w:p w14:paraId="72059685" w14:textId="5113C76A" w:rsidR="006236A5" w:rsidRDefault="00E61859" w:rsidP="00355F26">
      <w:pPr>
        <w:pStyle w:val="FrontMatterHeader"/>
        <w:jc w:val="both"/>
      </w:pPr>
      <w:r w:rsidRPr="003C4F45">
        <w:t>Abstract</w:t>
      </w:r>
    </w:p>
    <w:p w14:paraId="50346BD1" w14:textId="0DE4B833" w:rsidR="006236A5" w:rsidRPr="00D01D39" w:rsidRDefault="006236A5" w:rsidP="006236A5">
      <w:pPr>
        <w:rPr>
          <w:lang w:val="en-GB"/>
        </w:rPr>
      </w:pPr>
      <w:r w:rsidRPr="00D01D39">
        <w:rPr>
          <w:lang w:val="en-GB"/>
        </w:rPr>
        <w:t>In this document, we investigate the design and implement</w:t>
      </w:r>
      <w:r w:rsidR="005A4EE6">
        <w:rPr>
          <w:lang w:val="en-GB"/>
        </w:rPr>
        <w:t xml:space="preserve"> of</w:t>
      </w:r>
      <w:r w:rsidRPr="00D01D39">
        <w:rPr>
          <w:lang w:val="en-GB"/>
        </w:rPr>
        <w:t xml:space="preserve"> a web-based game, named </w:t>
      </w:r>
      <w:r w:rsidR="00355F26" w:rsidRPr="00D01D39">
        <w:rPr>
          <w:lang w:val="en-GB"/>
        </w:rPr>
        <w:t xml:space="preserve">Primary </w:t>
      </w:r>
      <w:r w:rsidR="0015154B">
        <w:rPr>
          <w:lang w:val="en-GB"/>
        </w:rPr>
        <w:t>C</w:t>
      </w:r>
      <w:r w:rsidR="00355F26" w:rsidRPr="00D01D39">
        <w:rPr>
          <w:lang w:val="en-GB"/>
        </w:rPr>
        <w:t>hallenge</w:t>
      </w:r>
      <w:r w:rsidRPr="00D01D39">
        <w:rPr>
          <w:lang w:val="en-GB"/>
        </w:rPr>
        <w:t xml:space="preserve">, that allows for different interaction based on the type of user.  We designed </w:t>
      </w:r>
      <w:r w:rsidR="00133D6E" w:rsidRPr="00D01D39">
        <w:rPr>
          <w:lang w:val="en-GB"/>
        </w:rPr>
        <w:t xml:space="preserve">Primary </w:t>
      </w:r>
      <w:r w:rsidR="0015154B">
        <w:rPr>
          <w:lang w:val="en-GB"/>
        </w:rPr>
        <w:t>C</w:t>
      </w:r>
      <w:r w:rsidR="00133D6E" w:rsidRPr="00D01D39">
        <w:rPr>
          <w:lang w:val="en-GB"/>
        </w:rPr>
        <w:t xml:space="preserve">hallenge </w:t>
      </w:r>
      <w:r w:rsidRPr="00D01D39">
        <w:rPr>
          <w:lang w:val="en-GB"/>
        </w:rPr>
        <w:t>for primary school students which records the students score on a central database, allowing for a staff member to adjust the difficulty of the game</w:t>
      </w:r>
      <w:r w:rsidR="00DC3C63" w:rsidRPr="00D01D39">
        <w:rPr>
          <w:lang w:val="en-GB"/>
        </w:rPr>
        <w:t xml:space="preserve"> to meet the students level </w:t>
      </w:r>
      <w:r w:rsidR="00FC7DB0" w:rsidRPr="00D01D39">
        <w:rPr>
          <w:lang w:val="en-GB"/>
        </w:rPr>
        <w:t>and to challenge them further</w:t>
      </w:r>
      <w:r w:rsidRPr="00D01D39">
        <w:rPr>
          <w:lang w:val="en-GB"/>
        </w:rPr>
        <w:t xml:space="preserve">. </w:t>
      </w:r>
      <w:r w:rsidR="00355F26" w:rsidRPr="00D01D39">
        <w:rPr>
          <w:lang w:val="en-GB"/>
        </w:rPr>
        <w:t xml:space="preserve">Primary </w:t>
      </w:r>
      <w:r w:rsidR="0015154B">
        <w:rPr>
          <w:lang w:val="en-GB"/>
        </w:rPr>
        <w:t>C</w:t>
      </w:r>
      <w:r w:rsidR="00355F26" w:rsidRPr="00D01D39">
        <w:rPr>
          <w:lang w:val="en-GB"/>
        </w:rPr>
        <w:t xml:space="preserve">hallenge </w:t>
      </w:r>
      <w:r w:rsidRPr="00D01D39">
        <w:rPr>
          <w:lang w:val="en-GB"/>
        </w:rPr>
        <w:t xml:space="preserve">also consists of a guest mode and access control. </w:t>
      </w:r>
    </w:p>
    <w:p w14:paraId="13F2D989" w14:textId="5E283AEA" w:rsidR="00944691" w:rsidRDefault="00355F26" w:rsidP="006236A5">
      <w:pPr>
        <w:rPr>
          <w:lang w:val="en-GB"/>
        </w:rPr>
      </w:pPr>
      <w:r w:rsidRPr="00D01D39">
        <w:rPr>
          <w:lang w:val="en-GB"/>
        </w:rPr>
        <w:t xml:space="preserve">Primary </w:t>
      </w:r>
      <w:r w:rsidR="0015154B">
        <w:rPr>
          <w:lang w:val="en-GB"/>
        </w:rPr>
        <w:t>C</w:t>
      </w:r>
      <w:r w:rsidRPr="00D01D39">
        <w:rPr>
          <w:lang w:val="en-GB"/>
        </w:rPr>
        <w:t xml:space="preserve">hallenge </w:t>
      </w:r>
      <w:r w:rsidR="006236A5" w:rsidRPr="00D01D39">
        <w:rPr>
          <w:lang w:val="en-GB"/>
        </w:rPr>
        <w:t xml:space="preserve">runs of PHP </w:t>
      </w:r>
      <w:r w:rsidR="003020DC" w:rsidRPr="00D01D39">
        <w:rPr>
          <w:lang w:val="en-GB"/>
        </w:rPr>
        <w:t xml:space="preserve">7.2.30, </w:t>
      </w:r>
      <w:r w:rsidR="00315322" w:rsidRPr="00D01D39">
        <w:rPr>
          <w:lang w:val="en-GB"/>
        </w:rPr>
        <w:t xml:space="preserve">JavaScipt </w:t>
      </w:r>
      <w:r w:rsidR="003020DC" w:rsidRPr="00D01D39">
        <w:rPr>
          <w:lang w:val="en-GB"/>
        </w:rPr>
        <w:t xml:space="preserve">1.8.5, HTML 5 and CSS 3 </w:t>
      </w:r>
      <w:r w:rsidR="006236A5" w:rsidRPr="00D01D39">
        <w:rPr>
          <w:lang w:val="en-GB"/>
        </w:rPr>
        <w:t xml:space="preserve">two common web languages. </w:t>
      </w:r>
      <w:r w:rsidR="006E00AB" w:rsidRPr="00D01D39">
        <w:rPr>
          <w:lang w:val="en-GB"/>
        </w:rPr>
        <w:t>Primary Challenge was</w:t>
      </w:r>
      <w:r w:rsidR="006236A5" w:rsidRPr="00D01D39">
        <w:rPr>
          <w:lang w:val="en-GB"/>
        </w:rPr>
        <w:t xml:space="preserve"> developed in Atom,</w:t>
      </w:r>
      <w:r w:rsidR="006236A5" w:rsidRPr="00D01D39">
        <w:rPr>
          <w:rStyle w:val="FootnoteReference"/>
          <w:lang w:val="en-GB"/>
        </w:rPr>
        <w:footnoteReference w:id="2"/>
      </w:r>
      <w:r w:rsidR="006236A5" w:rsidRPr="00D01D39">
        <w:rPr>
          <w:lang w:val="en-GB"/>
        </w:rPr>
        <w:t xml:space="preserve"> </w:t>
      </w:r>
      <w:r w:rsidR="006105D7" w:rsidRPr="00D01D39">
        <w:rPr>
          <w:lang w:val="en-GB"/>
        </w:rPr>
        <w:t>a free opensource IDE which is developed by Git</w:t>
      </w:r>
      <w:r w:rsidR="000D3C20">
        <w:rPr>
          <w:lang w:val="en-GB"/>
        </w:rPr>
        <w:t>H</w:t>
      </w:r>
      <w:r w:rsidR="006105D7" w:rsidRPr="00D01D39">
        <w:rPr>
          <w:lang w:val="en-GB"/>
        </w:rPr>
        <w:t>ub.</w:t>
      </w:r>
    </w:p>
    <w:p w14:paraId="674595A2" w14:textId="63F2B12B" w:rsidR="006663F2" w:rsidRDefault="006663F2">
      <w:pPr>
        <w:jc w:val="left"/>
        <w:rPr>
          <w:lang w:val="en-GB"/>
        </w:rPr>
      </w:pPr>
      <w:r>
        <w:rPr>
          <w:lang w:val="en-GB"/>
        </w:rPr>
        <w:t>The website can be found here;</w:t>
      </w:r>
    </w:p>
    <w:p w14:paraId="79CE2F73" w14:textId="77777777" w:rsidR="006663F2" w:rsidRDefault="006663F2">
      <w:pPr>
        <w:jc w:val="left"/>
        <w:rPr>
          <w:lang w:val="en-GB"/>
        </w:rPr>
      </w:pPr>
      <w:r w:rsidRPr="006663F2">
        <w:rPr>
          <w:lang w:val="en-GB"/>
        </w:rPr>
        <w:t xml:space="preserve">https://users.aber.ac.uk/rhs24/MMP/LoginPage/index.php </w:t>
      </w:r>
    </w:p>
    <w:p w14:paraId="510C90DB" w14:textId="54393A51" w:rsidR="000D254E" w:rsidRDefault="006663F2">
      <w:pPr>
        <w:jc w:val="left"/>
        <w:rPr>
          <w:lang w:val="en-GB"/>
        </w:rPr>
      </w:pPr>
      <w:r>
        <w:rPr>
          <w:lang w:val="en-GB"/>
        </w:rPr>
        <w:t xml:space="preserve">The link to the GitHub </w:t>
      </w:r>
      <w:r w:rsidR="000D254E">
        <w:rPr>
          <w:lang w:val="en-GB"/>
        </w:rPr>
        <w:t>repository</w:t>
      </w:r>
      <w:r w:rsidR="00406690">
        <w:rPr>
          <w:lang w:val="en-GB"/>
        </w:rPr>
        <w:t>;</w:t>
      </w:r>
    </w:p>
    <w:p w14:paraId="78E8BEDF" w14:textId="6A22E85E" w:rsidR="00E61859" w:rsidRPr="007A182E" w:rsidRDefault="00006774" w:rsidP="007A182E">
      <w:pPr>
        <w:jc w:val="left"/>
        <w:rPr>
          <w:lang w:val="en-GB"/>
        </w:rPr>
      </w:pPr>
      <w:r w:rsidRPr="00006774">
        <w:rPr>
          <w:lang w:val="en-GB"/>
        </w:rPr>
        <w:t xml:space="preserve">https://github.com/Rhod4/MMP </w:t>
      </w:r>
      <w:r w:rsidR="00944691">
        <w:rPr>
          <w:lang w:val="en-GB"/>
        </w:rPr>
        <w:br w:type="page"/>
      </w:r>
    </w:p>
    <w:p w14:paraId="13EF7530" w14:textId="77777777" w:rsidR="007A3E41" w:rsidRPr="003C4F45" w:rsidRDefault="007A3E41" w:rsidP="0037614C">
      <w:pPr>
        <w:rPr>
          <w:lang w:val="en-GB"/>
        </w:rPr>
      </w:pPr>
    </w:p>
    <w:p w14:paraId="646F75CC" w14:textId="77777777" w:rsidR="007A3E41" w:rsidRPr="00940114" w:rsidRDefault="007A3E41" w:rsidP="00940114">
      <w:pPr>
        <w:pStyle w:val="FrontMatterHeader"/>
      </w:pPr>
      <w:r w:rsidRPr="00940114">
        <w:t>Contents</w:t>
      </w:r>
    </w:p>
    <w:p w14:paraId="2306F844" w14:textId="77777777" w:rsidR="002E3E4F" w:rsidRPr="003C4F45" w:rsidRDefault="002E3E4F" w:rsidP="0037614C">
      <w:pPr>
        <w:rPr>
          <w:lang w:val="en-GB"/>
        </w:rPr>
      </w:pPr>
    </w:p>
    <w:sdt>
      <w:sdtPr>
        <w:rPr>
          <w:rFonts w:ascii="Calibri" w:eastAsiaTheme="minorEastAsia" w:hAnsi="Calibri" w:cs="Calibri"/>
          <w:color w:val="auto"/>
          <w:sz w:val="22"/>
          <w:szCs w:val="24"/>
          <w:lang w:eastAsia="ja-JP"/>
        </w:rPr>
        <w:id w:val="149405116"/>
        <w:docPartObj>
          <w:docPartGallery w:val="Table of Contents"/>
          <w:docPartUnique/>
        </w:docPartObj>
      </w:sdtPr>
      <w:sdtEndPr>
        <w:rPr>
          <w:b/>
          <w:bCs/>
          <w:noProof/>
        </w:rPr>
      </w:sdtEndPr>
      <w:sdtContent>
        <w:p w14:paraId="770932F3" w14:textId="0131CCC5" w:rsidR="00844FFF" w:rsidRDefault="00844FFF">
          <w:pPr>
            <w:pStyle w:val="TOCHeading"/>
          </w:pPr>
        </w:p>
        <w:p w14:paraId="380CBDD3" w14:textId="56A8C782" w:rsidR="008D6AB2" w:rsidRDefault="00844FFF">
          <w:pPr>
            <w:pStyle w:val="TOC1"/>
            <w:tabs>
              <w:tab w:val="left" w:pos="440"/>
              <w:tab w:val="right" w:leader="dot" w:pos="8290"/>
            </w:tabs>
            <w:rPr>
              <w:rFonts w:asciiTheme="minorHAnsi" w:hAnsiTheme="minorHAnsi" w:cstheme="minorBidi"/>
              <w:b w:val="0"/>
              <w:bCs w:val="0"/>
              <w:caps w:val="0"/>
              <w:noProof/>
              <w:sz w:val="22"/>
              <w:szCs w:val="22"/>
              <w:lang w:val="en-GB" w:eastAsia="en-GB"/>
            </w:rPr>
          </w:pPr>
          <w:r>
            <w:fldChar w:fldCharType="begin"/>
          </w:r>
          <w:r>
            <w:instrText xml:space="preserve"> TOC \o "1-3" \h \z \u </w:instrText>
          </w:r>
          <w:r>
            <w:fldChar w:fldCharType="separate"/>
          </w:r>
          <w:hyperlink w:anchor="_Toc40241911" w:history="1">
            <w:r w:rsidR="008D6AB2" w:rsidRPr="009C35DE">
              <w:rPr>
                <w:rStyle w:val="Hyperlink"/>
                <w:noProof/>
                <w:lang w:val="en-GB"/>
              </w:rPr>
              <w:t>1.</w:t>
            </w:r>
            <w:r w:rsidR="008D6AB2">
              <w:rPr>
                <w:rFonts w:asciiTheme="minorHAnsi" w:hAnsiTheme="minorHAnsi" w:cstheme="minorBidi"/>
                <w:b w:val="0"/>
                <w:bCs w:val="0"/>
                <w:caps w:val="0"/>
                <w:noProof/>
                <w:sz w:val="22"/>
                <w:szCs w:val="22"/>
                <w:lang w:val="en-GB" w:eastAsia="en-GB"/>
              </w:rPr>
              <w:tab/>
            </w:r>
            <w:r w:rsidR="008D6AB2" w:rsidRPr="009C35DE">
              <w:rPr>
                <w:rStyle w:val="Hyperlink"/>
                <w:noProof/>
                <w:lang w:val="en-GB"/>
              </w:rPr>
              <w:t>Background, Analysis &amp; Process</w:t>
            </w:r>
            <w:r w:rsidR="008D6AB2">
              <w:rPr>
                <w:noProof/>
                <w:webHidden/>
              </w:rPr>
              <w:tab/>
            </w:r>
            <w:r w:rsidR="008D6AB2">
              <w:rPr>
                <w:noProof/>
                <w:webHidden/>
              </w:rPr>
              <w:fldChar w:fldCharType="begin"/>
            </w:r>
            <w:r w:rsidR="008D6AB2">
              <w:rPr>
                <w:noProof/>
                <w:webHidden/>
              </w:rPr>
              <w:instrText xml:space="preserve"> PAGEREF _Toc40241911 \h </w:instrText>
            </w:r>
            <w:r w:rsidR="008D6AB2">
              <w:rPr>
                <w:noProof/>
                <w:webHidden/>
              </w:rPr>
            </w:r>
            <w:r w:rsidR="008D6AB2">
              <w:rPr>
                <w:noProof/>
                <w:webHidden/>
              </w:rPr>
              <w:fldChar w:fldCharType="separate"/>
            </w:r>
            <w:r w:rsidR="005B6620">
              <w:rPr>
                <w:noProof/>
                <w:webHidden/>
              </w:rPr>
              <w:t>8</w:t>
            </w:r>
            <w:r w:rsidR="008D6AB2">
              <w:rPr>
                <w:noProof/>
                <w:webHidden/>
              </w:rPr>
              <w:fldChar w:fldCharType="end"/>
            </w:r>
          </w:hyperlink>
        </w:p>
        <w:p w14:paraId="5BDB0DEF" w14:textId="352B5771"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12" w:history="1">
            <w:r w:rsidRPr="009C35DE">
              <w:rPr>
                <w:rStyle w:val="Hyperlink"/>
                <w:noProof/>
                <w:lang w:val="en-GB"/>
              </w:rPr>
              <w:t>1.1.</w:t>
            </w:r>
            <w:r>
              <w:rPr>
                <w:rFonts w:cstheme="minorBidi"/>
                <w:b w:val="0"/>
                <w:bCs w:val="0"/>
                <w:noProof/>
                <w:sz w:val="22"/>
                <w:szCs w:val="22"/>
                <w:lang w:val="en-GB" w:eastAsia="en-GB"/>
              </w:rPr>
              <w:tab/>
            </w:r>
            <w:r w:rsidRPr="009C35DE">
              <w:rPr>
                <w:rStyle w:val="Hyperlink"/>
                <w:noProof/>
                <w:lang w:val="en-GB"/>
              </w:rPr>
              <w:t>Background</w:t>
            </w:r>
            <w:r>
              <w:rPr>
                <w:noProof/>
                <w:webHidden/>
              </w:rPr>
              <w:tab/>
            </w:r>
            <w:r>
              <w:rPr>
                <w:noProof/>
                <w:webHidden/>
              </w:rPr>
              <w:fldChar w:fldCharType="begin"/>
            </w:r>
            <w:r>
              <w:rPr>
                <w:noProof/>
                <w:webHidden/>
              </w:rPr>
              <w:instrText xml:space="preserve"> PAGEREF _Toc40241912 \h </w:instrText>
            </w:r>
            <w:r>
              <w:rPr>
                <w:noProof/>
                <w:webHidden/>
              </w:rPr>
            </w:r>
            <w:r>
              <w:rPr>
                <w:noProof/>
                <w:webHidden/>
              </w:rPr>
              <w:fldChar w:fldCharType="separate"/>
            </w:r>
            <w:r w:rsidR="005B6620">
              <w:rPr>
                <w:noProof/>
                <w:webHidden/>
              </w:rPr>
              <w:t>8</w:t>
            </w:r>
            <w:r>
              <w:rPr>
                <w:noProof/>
                <w:webHidden/>
              </w:rPr>
              <w:fldChar w:fldCharType="end"/>
            </w:r>
          </w:hyperlink>
        </w:p>
        <w:p w14:paraId="7DB27232" w14:textId="06AE221E" w:rsidR="008D6AB2" w:rsidRDefault="008D6AB2">
          <w:pPr>
            <w:pStyle w:val="TOC3"/>
            <w:tabs>
              <w:tab w:val="left" w:pos="1100"/>
              <w:tab w:val="right" w:leader="dot" w:pos="8290"/>
            </w:tabs>
            <w:rPr>
              <w:rFonts w:cstheme="minorBidi"/>
              <w:noProof/>
              <w:sz w:val="22"/>
              <w:szCs w:val="22"/>
              <w:lang w:val="en-GB" w:eastAsia="en-GB"/>
            </w:rPr>
          </w:pPr>
          <w:hyperlink w:anchor="_Toc40241913" w:history="1">
            <w:r w:rsidRPr="009C35DE">
              <w:rPr>
                <w:rStyle w:val="Hyperlink"/>
                <w:noProof/>
                <w:lang w:val="en-GB"/>
              </w:rPr>
              <w:t>1.1.1.</w:t>
            </w:r>
            <w:r>
              <w:rPr>
                <w:rFonts w:cstheme="minorBidi"/>
                <w:noProof/>
                <w:sz w:val="22"/>
                <w:szCs w:val="22"/>
                <w:lang w:val="en-GB" w:eastAsia="en-GB"/>
              </w:rPr>
              <w:tab/>
            </w:r>
            <w:r w:rsidRPr="009C35DE">
              <w:rPr>
                <w:rStyle w:val="Hyperlink"/>
                <w:noProof/>
                <w:lang w:val="en-GB"/>
              </w:rPr>
              <w:t>Focus group</w:t>
            </w:r>
            <w:r>
              <w:rPr>
                <w:noProof/>
                <w:webHidden/>
              </w:rPr>
              <w:tab/>
            </w:r>
            <w:r>
              <w:rPr>
                <w:noProof/>
                <w:webHidden/>
              </w:rPr>
              <w:fldChar w:fldCharType="begin"/>
            </w:r>
            <w:r>
              <w:rPr>
                <w:noProof/>
                <w:webHidden/>
              </w:rPr>
              <w:instrText xml:space="preserve"> PAGEREF _Toc40241913 \h </w:instrText>
            </w:r>
            <w:r>
              <w:rPr>
                <w:noProof/>
                <w:webHidden/>
              </w:rPr>
            </w:r>
            <w:r>
              <w:rPr>
                <w:noProof/>
                <w:webHidden/>
              </w:rPr>
              <w:fldChar w:fldCharType="separate"/>
            </w:r>
            <w:r w:rsidR="005B6620">
              <w:rPr>
                <w:noProof/>
                <w:webHidden/>
              </w:rPr>
              <w:t>8</w:t>
            </w:r>
            <w:r>
              <w:rPr>
                <w:noProof/>
                <w:webHidden/>
              </w:rPr>
              <w:fldChar w:fldCharType="end"/>
            </w:r>
          </w:hyperlink>
        </w:p>
        <w:p w14:paraId="41D3E957" w14:textId="2A53E824" w:rsidR="008D6AB2" w:rsidRDefault="008D6AB2">
          <w:pPr>
            <w:pStyle w:val="TOC3"/>
            <w:tabs>
              <w:tab w:val="left" w:pos="1100"/>
              <w:tab w:val="right" w:leader="dot" w:pos="8290"/>
            </w:tabs>
            <w:rPr>
              <w:rFonts w:cstheme="minorBidi"/>
              <w:noProof/>
              <w:sz w:val="22"/>
              <w:szCs w:val="22"/>
              <w:lang w:val="en-GB" w:eastAsia="en-GB"/>
            </w:rPr>
          </w:pPr>
          <w:hyperlink w:anchor="_Toc40241914" w:history="1">
            <w:r w:rsidRPr="009C35DE">
              <w:rPr>
                <w:rStyle w:val="Hyperlink"/>
                <w:noProof/>
                <w:lang w:val="en-GB"/>
              </w:rPr>
              <w:t>1.1.2.</w:t>
            </w:r>
            <w:r>
              <w:rPr>
                <w:rFonts w:cstheme="minorBidi"/>
                <w:noProof/>
                <w:sz w:val="22"/>
                <w:szCs w:val="22"/>
                <w:lang w:val="en-GB" w:eastAsia="en-GB"/>
              </w:rPr>
              <w:tab/>
            </w:r>
            <w:r w:rsidRPr="009C35DE">
              <w:rPr>
                <w:rStyle w:val="Hyperlink"/>
                <w:noProof/>
                <w:lang w:val="en-GB"/>
              </w:rPr>
              <w:t>Languages</w:t>
            </w:r>
            <w:r>
              <w:rPr>
                <w:noProof/>
                <w:webHidden/>
              </w:rPr>
              <w:tab/>
            </w:r>
            <w:r>
              <w:rPr>
                <w:noProof/>
                <w:webHidden/>
              </w:rPr>
              <w:fldChar w:fldCharType="begin"/>
            </w:r>
            <w:r>
              <w:rPr>
                <w:noProof/>
                <w:webHidden/>
              </w:rPr>
              <w:instrText xml:space="preserve"> PAGEREF _Toc40241914 \h </w:instrText>
            </w:r>
            <w:r>
              <w:rPr>
                <w:noProof/>
                <w:webHidden/>
              </w:rPr>
            </w:r>
            <w:r>
              <w:rPr>
                <w:noProof/>
                <w:webHidden/>
              </w:rPr>
              <w:fldChar w:fldCharType="separate"/>
            </w:r>
            <w:r w:rsidR="005B6620">
              <w:rPr>
                <w:noProof/>
                <w:webHidden/>
              </w:rPr>
              <w:t>8</w:t>
            </w:r>
            <w:r>
              <w:rPr>
                <w:noProof/>
                <w:webHidden/>
              </w:rPr>
              <w:fldChar w:fldCharType="end"/>
            </w:r>
          </w:hyperlink>
        </w:p>
        <w:p w14:paraId="79AB8E23" w14:textId="6C3656A7" w:rsidR="008D6AB2" w:rsidRDefault="008D6AB2">
          <w:pPr>
            <w:pStyle w:val="TOC3"/>
            <w:tabs>
              <w:tab w:val="left" w:pos="1100"/>
              <w:tab w:val="right" w:leader="dot" w:pos="8290"/>
            </w:tabs>
            <w:rPr>
              <w:rFonts w:cstheme="minorBidi"/>
              <w:noProof/>
              <w:sz w:val="22"/>
              <w:szCs w:val="22"/>
              <w:lang w:val="en-GB" w:eastAsia="en-GB"/>
            </w:rPr>
          </w:pPr>
          <w:hyperlink w:anchor="_Toc40241915" w:history="1">
            <w:r w:rsidRPr="009C35DE">
              <w:rPr>
                <w:rStyle w:val="Hyperlink"/>
                <w:noProof/>
                <w:lang w:val="en-GB"/>
              </w:rPr>
              <w:t>1.1.3.</w:t>
            </w:r>
            <w:r>
              <w:rPr>
                <w:rFonts w:cstheme="minorBidi"/>
                <w:noProof/>
                <w:sz w:val="22"/>
                <w:szCs w:val="22"/>
                <w:lang w:val="en-GB" w:eastAsia="en-GB"/>
              </w:rPr>
              <w:tab/>
            </w:r>
            <w:r w:rsidRPr="009C35DE">
              <w:rPr>
                <w:rStyle w:val="Hyperlink"/>
                <w:noProof/>
                <w:lang w:val="en-GB"/>
              </w:rPr>
              <w:t>The Game</w:t>
            </w:r>
            <w:r>
              <w:rPr>
                <w:noProof/>
                <w:webHidden/>
              </w:rPr>
              <w:tab/>
            </w:r>
            <w:r>
              <w:rPr>
                <w:noProof/>
                <w:webHidden/>
              </w:rPr>
              <w:fldChar w:fldCharType="begin"/>
            </w:r>
            <w:r>
              <w:rPr>
                <w:noProof/>
                <w:webHidden/>
              </w:rPr>
              <w:instrText xml:space="preserve"> PAGEREF _Toc40241915 \h </w:instrText>
            </w:r>
            <w:r>
              <w:rPr>
                <w:noProof/>
                <w:webHidden/>
              </w:rPr>
            </w:r>
            <w:r>
              <w:rPr>
                <w:noProof/>
                <w:webHidden/>
              </w:rPr>
              <w:fldChar w:fldCharType="separate"/>
            </w:r>
            <w:r w:rsidR="005B6620">
              <w:rPr>
                <w:noProof/>
                <w:webHidden/>
              </w:rPr>
              <w:t>8</w:t>
            </w:r>
            <w:r>
              <w:rPr>
                <w:noProof/>
                <w:webHidden/>
              </w:rPr>
              <w:fldChar w:fldCharType="end"/>
            </w:r>
          </w:hyperlink>
        </w:p>
        <w:p w14:paraId="4578C542" w14:textId="592146BE" w:rsidR="008D6AB2" w:rsidRDefault="008D6AB2">
          <w:pPr>
            <w:pStyle w:val="TOC3"/>
            <w:tabs>
              <w:tab w:val="left" w:pos="1100"/>
              <w:tab w:val="right" w:leader="dot" w:pos="8290"/>
            </w:tabs>
            <w:rPr>
              <w:rFonts w:cstheme="minorBidi"/>
              <w:noProof/>
              <w:sz w:val="22"/>
              <w:szCs w:val="22"/>
              <w:lang w:val="en-GB" w:eastAsia="en-GB"/>
            </w:rPr>
          </w:pPr>
          <w:hyperlink w:anchor="_Toc40241916" w:history="1">
            <w:r w:rsidRPr="009C35DE">
              <w:rPr>
                <w:rStyle w:val="Hyperlink"/>
                <w:noProof/>
                <w:lang w:val="en-GB"/>
              </w:rPr>
              <w:t>1.1.4.</w:t>
            </w:r>
            <w:r>
              <w:rPr>
                <w:rFonts w:cstheme="minorBidi"/>
                <w:noProof/>
                <w:sz w:val="22"/>
                <w:szCs w:val="22"/>
                <w:lang w:val="en-GB" w:eastAsia="en-GB"/>
              </w:rPr>
              <w:tab/>
            </w:r>
            <w:r w:rsidRPr="009C35DE">
              <w:rPr>
                <w:rStyle w:val="Hyperlink"/>
                <w:noProof/>
                <w:lang w:val="en-GB"/>
              </w:rPr>
              <w:t>Tables</w:t>
            </w:r>
            <w:r>
              <w:rPr>
                <w:noProof/>
                <w:webHidden/>
              </w:rPr>
              <w:tab/>
            </w:r>
            <w:r>
              <w:rPr>
                <w:noProof/>
                <w:webHidden/>
              </w:rPr>
              <w:fldChar w:fldCharType="begin"/>
            </w:r>
            <w:r>
              <w:rPr>
                <w:noProof/>
                <w:webHidden/>
              </w:rPr>
              <w:instrText xml:space="preserve"> PAGEREF _Toc40241916 \h </w:instrText>
            </w:r>
            <w:r>
              <w:rPr>
                <w:noProof/>
                <w:webHidden/>
              </w:rPr>
            </w:r>
            <w:r>
              <w:rPr>
                <w:noProof/>
                <w:webHidden/>
              </w:rPr>
              <w:fldChar w:fldCharType="separate"/>
            </w:r>
            <w:r w:rsidR="005B6620">
              <w:rPr>
                <w:noProof/>
                <w:webHidden/>
              </w:rPr>
              <w:t>9</w:t>
            </w:r>
            <w:r>
              <w:rPr>
                <w:noProof/>
                <w:webHidden/>
              </w:rPr>
              <w:fldChar w:fldCharType="end"/>
            </w:r>
          </w:hyperlink>
        </w:p>
        <w:p w14:paraId="45344839" w14:textId="63A8D33F" w:rsidR="008D6AB2" w:rsidRDefault="008D6AB2">
          <w:pPr>
            <w:pStyle w:val="TOC3"/>
            <w:tabs>
              <w:tab w:val="left" w:pos="1100"/>
              <w:tab w:val="right" w:leader="dot" w:pos="8290"/>
            </w:tabs>
            <w:rPr>
              <w:rFonts w:cstheme="minorBidi"/>
              <w:noProof/>
              <w:sz w:val="22"/>
              <w:szCs w:val="22"/>
              <w:lang w:val="en-GB" w:eastAsia="en-GB"/>
            </w:rPr>
          </w:pPr>
          <w:hyperlink w:anchor="_Toc40241917" w:history="1">
            <w:r w:rsidRPr="009C35DE">
              <w:rPr>
                <w:rStyle w:val="Hyperlink"/>
                <w:noProof/>
                <w:lang w:val="en-GB"/>
              </w:rPr>
              <w:t>1.1.5.</w:t>
            </w:r>
            <w:r>
              <w:rPr>
                <w:rFonts w:cstheme="minorBidi"/>
                <w:noProof/>
                <w:sz w:val="22"/>
                <w:szCs w:val="22"/>
                <w:lang w:val="en-GB" w:eastAsia="en-GB"/>
              </w:rPr>
              <w:tab/>
            </w:r>
            <w:r w:rsidRPr="009C35DE">
              <w:rPr>
                <w:rStyle w:val="Hyperlink"/>
                <w:noProof/>
                <w:lang w:val="en-GB"/>
              </w:rPr>
              <w:t>Database</w:t>
            </w:r>
            <w:r>
              <w:rPr>
                <w:noProof/>
                <w:webHidden/>
              </w:rPr>
              <w:tab/>
            </w:r>
            <w:r>
              <w:rPr>
                <w:noProof/>
                <w:webHidden/>
              </w:rPr>
              <w:fldChar w:fldCharType="begin"/>
            </w:r>
            <w:r>
              <w:rPr>
                <w:noProof/>
                <w:webHidden/>
              </w:rPr>
              <w:instrText xml:space="preserve"> PAGEREF _Toc40241917 \h </w:instrText>
            </w:r>
            <w:r>
              <w:rPr>
                <w:noProof/>
                <w:webHidden/>
              </w:rPr>
            </w:r>
            <w:r>
              <w:rPr>
                <w:noProof/>
                <w:webHidden/>
              </w:rPr>
              <w:fldChar w:fldCharType="separate"/>
            </w:r>
            <w:r w:rsidR="005B6620">
              <w:rPr>
                <w:noProof/>
                <w:webHidden/>
              </w:rPr>
              <w:t>10</w:t>
            </w:r>
            <w:r>
              <w:rPr>
                <w:noProof/>
                <w:webHidden/>
              </w:rPr>
              <w:fldChar w:fldCharType="end"/>
            </w:r>
          </w:hyperlink>
        </w:p>
        <w:p w14:paraId="01C384FB" w14:textId="126134EF" w:rsidR="008D6AB2" w:rsidRDefault="008D6AB2">
          <w:pPr>
            <w:pStyle w:val="TOC3"/>
            <w:tabs>
              <w:tab w:val="left" w:pos="1100"/>
              <w:tab w:val="right" w:leader="dot" w:pos="8290"/>
            </w:tabs>
            <w:rPr>
              <w:rFonts w:cstheme="minorBidi"/>
              <w:noProof/>
              <w:sz w:val="22"/>
              <w:szCs w:val="22"/>
              <w:lang w:val="en-GB" w:eastAsia="en-GB"/>
            </w:rPr>
          </w:pPr>
          <w:hyperlink w:anchor="_Toc40241918" w:history="1">
            <w:r w:rsidRPr="009C35DE">
              <w:rPr>
                <w:rStyle w:val="Hyperlink"/>
                <w:noProof/>
                <w:lang w:val="en-GB"/>
              </w:rPr>
              <w:t>1.1.6.</w:t>
            </w:r>
            <w:r>
              <w:rPr>
                <w:rFonts w:cstheme="minorBidi"/>
                <w:noProof/>
                <w:sz w:val="22"/>
                <w:szCs w:val="22"/>
                <w:lang w:val="en-GB" w:eastAsia="en-GB"/>
              </w:rPr>
              <w:tab/>
            </w:r>
            <w:r w:rsidRPr="009C35DE">
              <w:rPr>
                <w:rStyle w:val="Hyperlink"/>
                <w:noProof/>
                <w:lang w:val="en-GB"/>
              </w:rPr>
              <w:t>Design ideas</w:t>
            </w:r>
            <w:r>
              <w:rPr>
                <w:noProof/>
                <w:webHidden/>
              </w:rPr>
              <w:tab/>
            </w:r>
            <w:r>
              <w:rPr>
                <w:noProof/>
                <w:webHidden/>
              </w:rPr>
              <w:fldChar w:fldCharType="begin"/>
            </w:r>
            <w:r>
              <w:rPr>
                <w:noProof/>
                <w:webHidden/>
              </w:rPr>
              <w:instrText xml:space="preserve"> PAGEREF _Toc40241918 \h </w:instrText>
            </w:r>
            <w:r>
              <w:rPr>
                <w:noProof/>
                <w:webHidden/>
              </w:rPr>
            </w:r>
            <w:r>
              <w:rPr>
                <w:noProof/>
                <w:webHidden/>
              </w:rPr>
              <w:fldChar w:fldCharType="separate"/>
            </w:r>
            <w:r w:rsidR="005B6620">
              <w:rPr>
                <w:noProof/>
                <w:webHidden/>
              </w:rPr>
              <w:t>11</w:t>
            </w:r>
            <w:r>
              <w:rPr>
                <w:noProof/>
                <w:webHidden/>
              </w:rPr>
              <w:fldChar w:fldCharType="end"/>
            </w:r>
          </w:hyperlink>
        </w:p>
        <w:p w14:paraId="44D15598" w14:textId="2E7BD2D5" w:rsidR="008D6AB2" w:rsidRDefault="008D6AB2">
          <w:pPr>
            <w:pStyle w:val="TOC3"/>
            <w:tabs>
              <w:tab w:val="left" w:pos="1100"/>
              <w:tab w:val="right" w:leader="dot" w:pos="8290"/>
            </w:tabs>
            <w:rPr>
              <w:rFonts w:cstheme="minorBidi"/>
              <w:noProof/>
              <w:sz w:val="22"/>
              <w:szCs w:val="22"/>
              <w:lang w:val="en-GB" w:eastAsia="en-GB"/>
            </w:rPr>
          </w:pPr>
          <w:hyperlink w:anchor="_Toc40241919" w:history="1">
            <w:r w:rsidRPr="009C35DE">
              <w:rPr>
                <w:rStyle w:val="Hyperlink"/>
                <w:noProof/>
                <w:lang w:val="en-GB"/>
              </w:rPr>
              <w:t>1.1.7.</w:t>
            </w:r>
            <w:r>
              <w:rPr>
                <w:rFonts w:cstheme="minorBidi"/>
                <w:noProof/>
                <w:sz w:val="22"/>
                <w:szCs w:val="22"/>
                <w:lang w:val="en-GB" w:eastAsia="en-GB"/>
              </w:rPr>
              <w:tab/>
            </w:r>
            <w:r w:rsidRPr="009C35DE">
              <w:rPr>
                <w:rStyle w:val="Hyperlink"/>
                <w:noProof/>
                <w:lang w:val="en-GB"/>
              </w:rPr>
              <w:t>Other sites</w:t>
            </w:r>
            <w:r>
              <w:rPr>
                <w:noProof/>
                <w:webHidden/>
              </w:rPr>
              <w:tab/>
            </w:r>
            <w:r>
              <w:rPr>
                <w:noProof/>
                <w:webHidden/>
              </w:rPr>
              <w:fldChar w:fldCharType="begin"/>
            </w:r>
            <w:r>
              <w:rPr>
                <w:noProof/>
                <w:webHidden/>
              </w:rPr>
              <w:instrText xml:space="preserve"> PAGEREF _Toc40241919 \h </w:instrText>
            </w:r>
            <w:r>
              <w:rPr>
                <w:noProof/>
                <w:webHidden/>
              </w:rPr>
            </w:r>
            <w:r>
              <w:rPr>
                <w:noProof/>
                <w:webHidden/>
              </w:rPr>
              <w:fldChar w:fldCharType="separate"/>
            </w:r>
            <w:r w:rsidR="005B6620">
              <w:rPr>
                <w:noProof/>
                <w:webHidden/>
              </w:rPr>
              <w:t>12</w:t>
            </w:r>
            <w:r>
              <w:rPr>
                <w:noProof/>
                <w:webHidden/>
              </w:rPr>
              <w:fldChar w:fldCharType="end"/>
            </w:r>
          </w:hyperlink>
        </w:p>
        <w:p w14:paraId="2DCD7BD8" w14:textId="36FB2777"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20" w:history="1">
            <w:r w:rsidRPr="009C35DE">
              <w:rPr>
                <w:rStyle w:val="Hyperlink"/>
                <w:noProof/>
                <w:lang w:val="en-GB"/>
              </w:rPr>
              <w:t>1.2.</w:t>
            </w:r>
            <w:r>
              <w:rPr>
                <w:rFonts w:cstheme="minorBidi"/>
                <w:b w:val="0"/>
                <w:bCs w:val="0"/>
                <w:noProof/>
                <w:sz w:val="22"/>
                <w:szCs w:val="22"/>
                <w:lang w:val="en-GB" w:eastAsia="en-GB"/>
              </w:rPr>
              <w:tab/>
            </w:r>
            <w:r w:rsidRPr="009C35DE">
              <w:rPr>
                <w:rStyle w:val="Hyperlink"/>
                <w:noProof/>
                <w:lang w:val="en-GB"/>
              </w:rPr>
              <w:t>Analysis</w:t>
            </w:r>
            <w:r>
              <w:rPr>
                <w:noProof/>
                <w:webHidden/>
              </w:rPr>
              <w:tab/>
            </w:r>
            <w:r>
              <w:rPr>
                <w:noProof/>
                <w:webHidden/>
              </w:rPr>
              <w:fldChar w:fldCharType="begin"/>
            </w:r>
            <w:r>
              <w:rPr>
                <w:noProof/>
                <w:webHidden/>
              </w:rPr>
              <w:instrText xml:space="preserve"> PAGEREF _Toc40241920 \h </w:instrText>
            </w:r>
            <w:r>
              <w:rPr>
                <w:noProof/>
                <w:webHidden/>
              </w:rPr>
            </w:r>
            <w:r>
              <w:rPr>
                <w:noProof/>
                <w:webHidden/>
              </w:rPr>
              <w:fldChar w:fldCharType="separate"/>
            </w:r>
            <w:r w:rsidR="005B6620">
              <w:rPr>
                <w:noProof/>
                <w:webHidden/>
              </w:rPr>
              <w:t>14</w:t>
            </w:r>
            <w:r>
              <w:rPr>
                <w:noProof/>
                <w:webHidden/>
              </w:rPr>
              <w:fldChar w:fldCharType="end"/>
            </w:r>
          </w:hyperlink>
        </w:p>
        <w:p w14:paraId="3F14CCDC" w14:textId="31710A21" w:rsidR="008D6AB2" w:rsidRDefault="008D6AB2">
          <w:pPr>
            <w:pStyle w:val="TOC3"/>
            <w:tabs>
              <w:tab w:val="left" w:pos="1100"/>
              <w:tab w:val="right" w:leader="dot" w:pos="8290"/>
            </w:tabs>
            <w:rPr>
              <w:rFonts w:cstheme="minorBidi"/>
              <w:noProof/>
              <w:sz w:val="22"/>
              <w:szCs w:val="22"/>
              <w:lang w:val="en-GB" w:eastAsia="en-GB"/>
            </w:rPr>
          </w:pPr>
          <w:hyperlink w:anchor="_Toc40241921" w:history="1">
            <w:r w:rsidRPr="009C35DE">
              <w:rPr>
                <w:rStyle w:val="Hyperlink"/>
                <w:noProof/>
                <w:lang w:val="en-GB"/>
              </w:rPr>
              <w:t>1.2.1.</w:t>
            </w:r>
            <w:r>
              <w:rPr>
                <w:rFonts w:cstheme="minorBidi"/>
                <w:noProof/>
                <w:sz w:val="22"/>
                <w:szCs w:val="22"/>
                <w:lang w:val="en-GB" w:eastAsia="en-GB"/>
              </w:rPr>
              <w:tab/>
            </w:r>
            <w:r w:rsidRPr="009C35DE">
              <w:rPr>
                <w:rStyle w:val="Hyperlink"/>
                <w:noProof/>
                <w:lang w:val="en-GB"/>
              </w:rPr>
              <w:t>Aims and objectives</w:t>
            </w:r>
            <w:r>
              <w:rPr>
                <w:noProof/>
                <w:webHidden/>
              </w:rPr>
              <w:tab/>
            </w:r>
            <w:r>
              <w:rPr>
                <w:noProof/>
                <w:webHidden/>
              </w:rPr>
              <w:fldChar w:fldCharType="begin"/>
            </w:r>
            <w:r>
              <w:rPr>
                <w:noProof/>
                <w:webHidden/>
              </w:rPr>
              <w:instrText xml:space="preserve"> PAGEREF _Toc40241921 \h </w:instrText>
            </w:r>
            <w:r>
              <w:rPr>
                <w:noProof/>
                <w:webHidden/>
              </w:rPr>
            </w:r>
            <w:r>
              <w:rPr>
                <w:noProof/>
                <w:webHidden/>
              </w:rPr>
              <w:fldChar w:fldCharType="separate"/>
            </w:r>
            <w:r w:rsidR="005B6620">
              <w:rPr>
                <w:noProof/>
                <w:webHidden/>
              </w:rPr>
              <w:t>14</w:t>
            </w:r>
            <w:r>
              <w:rPr>
                <w:noProof/>
                <w:webHidden/>
              </w:rPr>
              <w:fldChar w:fldCharType="end"/>
            </w:r>
          </w:hyperlink>
        </w:p>
        <w:p w14:paraId="1C03E107" w14:textId="4E364EBA" w:rsidR="008D6AB2" w:rsidRDefault="008D6AB2">
          <w:pPr>
            <w:pStyle w:val="TOC3"/>
            <w:tabs>
              <w:tab w:val="left" w:pos="1100"/>
              <w:tab w:val="right" w:leader="dot" w:pos="8290"/>
            </w:tabs>
            <w:rPr>
              <w:rFonts w:cstheme="minorBidi"/>
              <w:noProof/>
              <w:sz w:val="22"/>
              <w:szCs w:val="22"/>
              <w:lang w:val="en-GB" w:eastAsia="en-GB"/>
            </w:rPr>
          </w:pPr>
          <w:hyperlink w:anchor="_Toc40241922" w:history="1">
            <w:r w:rsidRPr="009C35DE">
              <w:rPr>
                <w:rStyle w:val="Hyperlink"/>
                <w:noProof/>
                <w:lang w:val="en-GB"/>
              </w:rPr>
              <w:t>1.2.2.</w:t>
            </w:r>
            <w:r>
              <w:rPr>
                <w:rFonts w:cstheme="minorBidi"/>
                <w:noProof/>
                <w:sz w:val="22"/>
                <w:szCs w:val="22"/>
                <w:lang w:val="en-GB" w:eastAsia="en-GB"/>
              </w:rPr>
              <w:tab/>
            </w:r>
            <w:r w:rsidRPr="009C35DE">
              <w:rPr>
                <w:rStyle w:val="Hyperlink"/>
                <w:noProof/>
                <w:lang w:val="en-GB"/>
              </w:rPr>
              <w:t>Issues and Approach</w:t>
            </w:r>
            <w:r>
              <w:rPr>
                <w:noProof/>
                <w:webHidden/>
              </w:rPr>
              <w:tab/>
            </w:r>
            <w:r>
              <w:rPr>
                <w:noProof/>
                <w:webHidden/>
              </w:rPr>
              <w:fldChar w:fldCharType="begin"/>
            </w:r>
            <w:r>
              <w:rPr>
                <w:noProof/>
                <w:webHidden/>
              </w:rPr>
              <w:instrText xml:space="preserve"> PAGEREF _Toc40241922 \h </w:instrText>
            </w:r>
            <w:r>
              <w:rPr>
                <w:noProof/>
                <w:webHidden/>
              </w:rPr>
            </w:r>
            <w:r>
              <w:rPr>
                <w:noProof/>
                <w:webHidden/>
              </w:rPr>
              <w:fldChar w:fldCharType="separate"/>
            </w:r>
            <w:r w:rsidR="005B6620">
              <w:rPr>
                <w:noProof/>
                <w:webHidden/>
              </w:rPr>
              <w:t>14</w:t>
            </w:r>
            <w:r>
              <w:rPr>
                <w:noProof/>
                <w:webHidden/>
              </w:rPr>
              <w:fldChar w:fldCharType="end"/>
            </w:r>
          </w:hyperlink>
        </w:p>
        <w:p w14:paraId="5BDC797F" w14:textId="3543D014"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23" w:history="1">
            <w:r w:rsidRPr="009C35DE">
              <w:rPr>
                <w:rStyle w:val="Hyperlink"/>
                <w:noProof/>
                <w:lang w:val="en-GB"/>
              </w:rPr>
              <w:t>1.3.</w:t>
            </w:r>
            <w:r>
              <w:rPr>
                <w:rFonts w:cstheme="minorBidi"/>
                <w:b w:val="0"/>
                <w:bCs w:val="0"/>
                <w:noProof/>
                <w:sz w:val="22"/>
                <w:szCs w:val="22"/>
                <w:lang w:val="en-GB" w:eastAsia="en-GB"/>
              </w:rPr>
              <w:tab/>
            </w:r>
            <w:r w:rsidRPr="009C35DE">
              <w:rPr>
                <w:rStyle w:val="Hyperlink"/>
                <w:noProof/>
                <w:lang w:val="en-GB"/>
              </w:rPr>
              <w:t>Process</w:t>
            </w:r>
            <w:r>
              <w:rPr>
                <w:noProof/>
                <w:webHidden/>
              </w:rPr>
              <w:tab/>
            </w:r>
            <w:r>
              <w:rPr>
                <w:noProof/>
                <w:webHidden/>
              </w:rPr>
              <w:fldChar w:fldCharType="begin"/>
            </w:r>
            <w:r>
              <w:rPr>
                <w:noProof/>
                <w:webHidden/>
              </w:rPr>
              <w:instrText xml:space="preserve"> PAGEREF _Toc40241923 \h </w:instrText>
            </w:r>
            <w:r>
              <w:rPr>
                <w:noProof/>
                <w:webHidden/>
              </w:rPr>
            </w:r>
            <w:r>
              <w:rPr>
                <w:noProof/>
                <w:webHidden/>
              </w:rPr>
              <w:fldChar w:fldCharType="separate"/>
            </w:r>
            <w:r w:rsidR="005B6620">
              <w:rPr>
                <w:noProof/>
                <w:webHidden/>
              </w:rPr>
              <w:t>17</w:t>
            </w:r>
            <w:r>
              <w:rPr>
                <w:noProof/>
                <w:webHidden/>
              </w:rPr>
              <w:fldChar w:fldCharType="end"/>
            </w:r>
          </w:hyperlink>
        </w:p>
        <w:p w14:paraId="342DE091" w14:textId="5AE898B9"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24" w:history="1">
            <w:r w:rsidRPr="009C35DE">
              <w:rPr>
                <w:rStyle w:val="Hyperlink"/>
                <w:noProof/>
                <w:lang w:val="en-GB"/>
              </w:rPr>
              <w:t>2.</w:t>
            </w:r>
            <w:r>
              <w:rPr>
                <w:rFonts w:asciiTheme="minorHAnsi" w:hAnsiTheme="minorHAnsi" w:cstheme="minorBidi"/>
                <w:b w:val="0"/>
                <w:bCs w:val="0"/>
                <w:caps w:val="0"/>
                <w:noProof/>
                <w:sz w:val="22"/>
                <w:szCs w:val="22"/>
                <w:lang w:val="en-GB" w:eastAsia="en-GB"/>
              </w:rPr>
              <w:tab/>
            </w:r>
            <w:r w:rsidRPr="009C35DE">
              <w:rPr>
                <w:rStyle w:val="Hyperlink"/>
                <w:noProof/>
                <w:lang w:val="en-GB"/>
              </w:rPr>
              <w:t>Design</w:t>
            </w:r>
            <w:r>
              <w:rPr>
                <w:noProof/>
                <w:webHidden/>
              </w:rPr>
              <w:tab/>
            </w:r>
            <w:r>
              <w:rPr>
                <w:noProof/>
                <w:webHidden/>
              </w:rPr>
              <w:fldChar w:fldCharType="begin"/>
            </w:r>
            <w:r>
              <w:rPr>
                <w:noProof/>
                <w:webHidden/>
              </w:rPr>
              <w:instrText xml:space="preserve"> PAGEREF _Toc40241924 \h </w:instrText>
            </w:r>
            <w:r>
              <w:rPr>
                <w:noProof/>
                <w:webHidden/>
              </w:rPr>
            </w:r>
            <w:r>
              <w:rPr>
                <w:noProof/>
                <w:webHidden/>
              </w:rPr>
              <w:fldChar w:fldCharType="separate"/>
            </w:r>
            <w:r w:rsidR="005B6620">
              <w:rPr>
                <w:noProof/>
                <w:webHidden/>
              </w:rPr>
              <w:t>20</w:t>
            </w:r>
            <w:r>
              <w:rPr>
                <w:noProof/>
                <w:webHidden/>
              </w:rPr>
              <w:fldChar w:fldCharType="end"/>
            </w:r>
          </w:hyperlink>
        </w:p>
        <w:p w14:paraId="5F0CF5F0" w14:textId="02217E41"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25" w:history="1">
            <w:r w:rsidRPr="009C35DE">
              <w:rPr>
                <w:rStyle w:val="Hyperlink"/>
                <w:noProof/>
                <w:lang w:val="en-GB"/>
              </w:rPr>
              <w:t>2.1.</w:t>
            </w:r>
            <w:r>
              <w:rPr>
                <w:rFonts w:cstheme="minorBidi"/>
                <w:b w:val="0"/>
                <w:bCs w:val="0"/>
                <w:noProof/>
                <w:sz w:val="22"/>
                <w:szCs w:val="22"/>
                <w:lang w:val="en-GB" w:eastAsia="en-GB"/>
              </w:rPr>
              <w:tab/>
            </w:r>
            <w:r w:rsidRPr="009C35DE">
              <w:rPr>
                <w:rStyle w:val="Hyperlink"/>
                <w:noProof/>
                <w:lang w:val="en-GB"/>
              </w:rPr>
              <w:t>Visual look at the website</w:t>
            </w:r>
            <w:r>
              <w:rPr>
                <w:noProof/>
                <w:webHidden/>
              </w:rPr>
              <w:tab/>
            </w:r>
            <w:r>
              <w:rPr>
                <w:noProof/>
                <w:webHidden/>
              </w:rPr>
              <w:fldChar w:fldCharType="begin"/>
            </w:r>
            <w:r>
              <w:rPr>
                <w:noProof/>
                <w:webHidden/>
              </w:rPr>
              <w:instrText xml:space="preserve"> PAGEREF _Toc40241925 \h </w:instrText>
            </w:r>
            <w:r>
              <w:rPr>
                <w:noProof/>
                <w:webHidden/>
              </w:rPr>
            </w:r>
            <w:r>
              <w:rPr>
                <w:noProof/>
                <w:webHidden/>
              </w:rPr>
              <w:fldChar w:fldCharType="separate"/>
            </w:r>
            <w:r w:rsidR="005B6620">
              <w:rPr>
                <w:noProof/>
                <w:webHidden/>
              </w:rPr>
              <w:t>20</w:t>
            </w:r>
            <w:r>
              <w:rPr>
                <w:noProof/>
                <w:webHidden/>
              </w:rPr>
              <w:fldChar w:fldCharType="end"/>
            </w:r>
          </w:hyperlink>
        </w:p>
        <w:p w14:paraId="0F43DB2C" w14:textId="31BC2319" w:rsidR="008D6AB2" w:rsidRDefault="008D6AB2">
          <w:pPr>
            <w:pStyle w:val="TOC3"/>
            <w:tabs>
              <w:tab w:val="left" w:pos="1100"/>
              <w:tab w:val="right" w:leader="dot" w:pos="8290"/>
            </w:tabs>
            <w:rPr>
              <w:rFonts w:cstheme="minorBidi"/>
              <w:noProof/>
              <w:sz w:val="22"/>
              <w:szCs w:val="22"/>
              <w:lang w:val="en-GB" w:eastAsia="en-GB"/>
            </w:rPr>
          </w:pPr>
          <w:hyperlink w:anchor="_Toc40241926" w:history="1">
            <w:r w:rsidRPr="009C35DE">
              <w:rPr>
                <w:rStyle w:val="Hyperlink"/>
                <w:noProof/>
                <w:lang w:val="en-GB"/>
              </w:rPr>
              <w:t>2.1.1.</w:t>
            </w:r>
            <w:r>
              <w:rPr>
                <w:rFonts w:cstheme="minorBidi"/>
                <w:noProof/>
                <w:sz w:val="22"/>
                <w:szCs w:val="22"/>
                <w:lang w:val="en-GB" w:eastAsia="en-GB"/>
              </w:rPr>
              <w:tab/>
            </w:r>
            <w:r w:rsidRPr="009C35DE">
              <w:rPr>
                <w:rStyle w:val="Hyperlink"/>
                <w:noProof/>
                <w:lang w:val="en-GB"/>
              </w:rPr>
              <w:t>UML and other diagrams</w:t>
            </w:r>
            <w:r>
              <w:rPr>
                <w:noProof/>
                <w:webHidden/>
              </w:rPr>
              <w:tab/>
            </w:r>
            <w:r>
              <w:rPr>
                <w:noProof/>
                <w:webHidden/>
              </w:rPr>
              <w:fldChar w:fldCharType="begin"/>
            </w:r>
            <w:r>
              <w:rPr>
                <w:noProof/>
                <w:webHidden/>
              </w:rPr>
              <w:instrText xml:space="preserve"> PAGEREF _Toc40241926 \h </w:instrText>
            </w:r>
            <w:r>
              <w:rPr>
                <w:noProof/>
                <w:webHidden/>
              </w:rPr>
            </w:r>
            <w:r>
              <w:rPr>
                <w:noProof/>
                <w:webHidden/>
              </w:rPr>
              <w:fldChar w:fldCharType="separate"/>
            </w:r>
            <w:r w:rsidR="005B6620">
              <w:rPr>
                <w:noProof/>
                <w:webHidden/>
              </w:rPr>
              <w:t>22</w:t>
            </w:r>
            <w:r>
              <w:rPr>
                <w:noProof/>
                <w:webHidden/>
              </w:rPr>
              <w:fldChar w:fldCharType="end"/>
            </w:r>
          </w:hyperlink>
        </w:p>
        <w:p w14:paraId="393BD870" w14:textId="72CC6B24"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27" w:history="1">
            <w:r w:rsidRPr="009C35DE">
              <w:rPr>
                <w:rStyle w:val="Hyperlink"/>
                <w:noProof/>
                <w:lang w:val="en-GB"/>
              </w:rPr>
              <w:t>2.2.</w:t>
            </w:r>
            <w:r>
              <w:rPr>
                <w:rFonts w:cstheme="minorBidi"/>
                <w:b w:val="0"/>
                <w:bCs w:val="0"/>
                <w:noProof/>
                <w:sz w:val="22"/>
                <w:szCs w:val="22"/>
                <w:lang w:val="en-GB" w:eastAsia="en-GB"/>
              </w:rPr>
              <w:tab/>
            </w:r>
            <w:r w:rsidRPr="009C35DE">
              <w:rPr>
                <w:rStyle w:val="Hyperlink"/>
                <w:noProof/>
                <w:lang w:val="en-GB"/>
              </w:rPr>
              <w:t>Detailed Design</w:t>
            </w:r>
            <w:r>
              <w:rPr>
                <w:noProof/>
                <w:webHidden/>
              </w:rPr>
              <w:tab/>
            </w:r>
            <w:r>
              <w:rPr>
                <w:noProof/>
                <w:webHidden/>
              </w:rPr>
              <w:fldChar w:fldCharType="begin"/>
            </w:r>
            <w:r>
              <w:rPr>
                <w:noProof/>
                <w:webHidden/>
              </w:rPr>
              <w:instrText xml:space="preserve"> PAGEREF _Toc40241927 \h </w:instrText>
            </w:r>
            <w:r>
              <w:rPr>
                <w:noProof/>
                <w:webHidden/>
              </w:rPr>
            </w:r>
            <w:r>
              <w:rPr>
                <w:noProof/>
                <w:webHidden/>
              </w:rPr>
              <w:fldChar w:fldCharType="separate"/>
            </w:r>
            <w:r w:rsidR="005B6620">
              <w:rPr>
                <w:noProof/>
                <w:webHidden/>
              </w:rPr>
              <w:t>27</w:t>
            </w:r>
            <w:r>
              <w:rPr>
                <w:noProof/>
                <w:webHidden/>
              </w:rPr>
              <w:fldChar w:fldCharType="end"/>
            </w:r>
          </w:hyperlink>
        </w:p>
        <w:p w14:paraId="47EB1608" w14:textId="0D437B7E" w:rsidR="008D6AB2" w:rsidRDefault="008D6AB2">
          <w:pPr>
            <w:pStyle w:val="TOC3"/>
            <w:tabs>
              <w:tab w:val="left" w:pos="1100"/>
              <w:tab w:val="right" w:leader="dot" w:pos="8290"/>
            </w:tabs>
            <w:rPr>
              <w:rFonts w:cstheme="minorBidi"/>
              <w:noProof/>
              <w:sz w:val="22"/>
              <w:szCs w:val="22"/>
              <w:lang w:val="en-GB" w:eastAsia="en-GB"/>
            </w:rPr>
          </w:pPr>
          <w:hyperlink w:anchor="_Toc40241928" w:history="1">
            <w:r w:rsidRPr="009C35DE">
              <w:rPr>
                <w:rStyle w:val="Hyperlink"/>
                <w:noProof/>
                <w:lang w:val="en-GB"/>
              </w:rPr>
              <w:t>2.2.1.</w:t>
            </w:r>
            <w:r>
              <w:rPr>
                <w:rFonts w:cstheme="minorBidi"/>
                <w:noProof/>
                <w:sz w:val="22"/>
                <w:szCs w:val="22"/>
                <w:lang w:val="en-GB" w:eastAsia="en-GB"/>
              </w:rPr>
              <w:tab/>
            </w:r>
            <w:r w:rsidRPr="009C35DE">
              <w:rPr>
                <w:rStyle w:val="Hyperlink"/>
                <w:noProof/>
                <w:lang w:val="en-GB"/>
              </w:rPr>
              <w:t>Login page</w:t>
            </w:r>
            <w:r>
              <w:rPr>
                <w:noProof/>
                <w:webHidden/>
              </w:rPr>
              <w:tab/>
            </w:r>
            <w:r>
              <w:rPr>
                <w:noProof/>
                <w:webHidden/>
              </w:rPr>
              <w:fldChar w:fldCharType="begin"/>
            </w:r>
            <w:r>
              <w:rPr>
                <w:noProof/>
                <w:webHidden/>
              </w:rPr>
              <w:instrText xml:space="preserve"> PAGEREF _Toc40241928 \h </w:instrText>
            </w:r>
            <w:r>
              <w:rPr>
                <w:noProof/>
                <w:webHidden/>
              </w:rPr>
            </w:r>
            <w:r>
              <w:rPr>
                <w:noProof/>
                <w:webHidden/>
              </w:rPr>
              <w:fldChar w:fldCharType="separate"/>
            </w:r>
            <w:r w:rsidR="005B6620">
              <w:rPr>
                <w:noProof/>
                <w:webHidden/>
              </w:rPr>
              <w:t>27</w:t>
            </w:r>
            <w:r>
              <w:rPr>
                <w:noProof/>
                <w:webHidden/>
              </w:rPr>
              <w:fldChar w:fldCharType="end"/>
            </w:r>
          </w:hyperlink>
        </w:p>
        <w:p w14:paraId="20B9067A" w14:textId="25F6C2BE" w:rsidR="008D6AB2" w:rsidRDefault="008D6AB2">
          <w:pPr>
            <w:pStyle w:val="TOC3"/>
            <w:tabs>
              <w:tab w:val="left" w:pos="1100"/>
              <w:tab w:val="right" w:leader="dot" w:pos="8290"/>
            </w:tabs>
            <w:rPr>
              <w:rFonts w:cstheme="minorBidi"/>
              <w:noProof/>
              <w:sz w:val="22"/>
              <w:szCs w:val="22"/>
              <w:lang w:val="en-GB" w:eastAsia="en-GB"/>
            </w:rPr>
          </w:pPr>
          <w:hyperlink w:anchor="_Toc40241929" w:history="1">
            <w:r w:rsidRPr="009C35DE">
              <w:rPr>
                <w:rStyle w:val="Hyperlink"/>
                <w:noProof/>
                <w:lang w:val="en-GB"/>
              </w:rPr>
              <w:t>2.2.2.</w:t>
            </w:r>
            <w:r>
              <w:rPr>
                <w:rFonts w:cstheme="minorBidi"/>
                <w:noProof/>
                <w:sz w:val="22"/>
                <w:szCs w:val="22"/>
                <w:lang w:val="en-GB" w:eastAsia="en-GB"/>
              </w:rPr>
              <w:tab/>
            </w:r>
            <w:r w:rsidRPr="009C35DE">
              <w:rPr>
                <w:rStyle w:val="Hyperlink"/>
                <w:noProof/>
                <w:lang w:val="en-GB"/>
              </w:rPr>
              <w:t>Game Page</w:t>
            </w:r>
            <w:r>
              <w:rPr>
                <w:noProof/>
                <w:webHidden/>
              </w:rPr>
              <w:tab/>
            </w:r>
            <w:r>
              <w:rPr>
                <w:noProof/>
                <w:webHidden/>
              </w:rPr>
              <w:fldChar w:fldCharType="begin"/>
            </w:r>
            <w:r>
              <w:rPr>
                <w:noProof/>
                <w:webHidden/>
              </w:rPr>
              <w:instrText xml:space="preserve"> PAGEREF _Toc40241929 \h </w:instrText>
            </w:r>
            <w:r>
              <w:rPr>
                <w:noProof/>
                <w:webHidden/>
              </w:rPr>
            </w:r>
            <w:r>
              <w:rPr>
                <w:noProof/>
                <w:webHidden/>
              </w:rPr>
              <w:fldChar w:fldCharType="separate"/>
            </w:r>
            <w:r w:rsidR="005B6620">
              <w:rPr>
                <w:noProof/>
                <w:webHidden/>
              </w:rPr>
              <w:t>29</w:t>
            </w:r>
            <w:r>
              <w:rPr>
                <w:noProof/>
                <w:webHidden/>
              </w:rPr>
              <w:fldChar w:fldCharType="end"/>
            </w:r>
          </w:hyperlink>
        </w:p>
        <w:p w14:paraId="753A3A6D" w14:textId="54525798" w:rsidR="008D6AB2" w:rsidRDefault="008D6AB2">
          <w:pPr>
            <w:pStyle w:val="TOC3"/>
            <w:tabs>
              <w:tab w:val="left" w:pos="1100"/>
              <w:tab w:val="right" w:leader="dot" w:pos="8290"/>
            </w:tabs>
            <w:rPr>
              <w:rFonts w:cstheme="minorBidi"/>
              <w:noProof/>
              <w:sz w:val="22"/>
              <w:szCs w:val="22"/>
              <w:lang w:val="en-GB" w:eastAsia="en-GB"/>
            </w:rPr>
          </w:pPr>
          <w:hyperlink w:anchor="_Toc40241930" w:history="1">
            <w:r w:rsidRPr="009C35DE">
              <w:rPr>
                <w:rStyle w:val="Hyperlink"/>
                <w:noProof/>
                <w:lang w:val="en-GB"/>
              </w:rPr>
              <w:t>2.2.3.</w:t>
            </w:r>
            <w:r>
              <w:rPr>
                <w:rFonts w:cstheme="minorBidi"/>
                <w:noProof/>
                <w:sz w:val="22"/>
                <w:szCs w:val="22"/>
                <w:lang w:val="en-GB" w:eastAsia="en-GB"/>
              </w:rPr>
              <w:tab/>
            </w:r>
            <w:r w:rsidRPr="009C35DE">
              <w:rPr>
                <w:rStyle w:val="Hyperlink"/>
                <w:noProof/>
                <w:lang w:val="en-GB"/>
              </w:rPr>
              <w:t>Staff and Admin Page</w:t>
            </w:r>
            <w:r>
              <w:rPr>
                <w:noProof/>
                <w:webHidden/>
              </w:rPr>
              <w:tab/>
            </w:r>
            <w:r>
              <w:rPr>
                <w:noProof/>
                <w:webHidden/>
              </w:rPr>
              <w:fldChar w:fldCharType="begin"/>
            </w:r>
            <w:r>
              <w:rPr>
                <w:noProof/>
                <w:webHidden/>
              </w:rPr>
              <w:instrText xml:space="preserve"> PAGEREF _Toc40241930 \h </w:instrText>
            </w:r>
            <w:r>
              <w:rPr>
                <w:noProof/>
                <w:webHidden/>
              </w:rPr>
            </w:r>
            <w:r>
              <w:rPr>
                <w:noProof/>
                <w:webHidden/>
              </w:rPr>
              <w:fldChar w:fldCharType="separate"/>
            </w:r>
            <w:r w:rsidR="005B6620">
              <w:rPr>
                <w:noProof/>
                <w:webHidden/>
              </w:rPr>
              <w:t>32</w:t>
            </w:r>
            <w:r>
              <w:rPr>
                <w:noProof/>
                <w:webHidden/>
              </w:rPr>
              <w:fldChar w:fldCharType="end"/>
            </w:r>
          </w:hyperlink>
        </w:p>
        <w:p w14:paraId="55E06C12" w14:textId="2C8DB1AB" w:rsidR="008D6AB2" w:rsidRDefault="008D6AB2">
          <w:pPr>
            <w:pStyle w:val="TOC3"/>
            <w:tabs>
              <w:tab w:val="left" w:pos="1100"/>
              <w:tab w:val="right" w:leader="dot" w:pos="8290"/>
            </w:tabs>
            <w:rPr>
              <w:rFonts w:cstheme="minorBidi"/>
              <w:noProof/>
              <w:sz w:val="22"/>
              <w:szCs w:val="22"/>
              <w:lang w:val="en-GB" w:eastAsia="en-GB"/>
            </w:rPr>
          </w:pPr>
          <w:hyperlink w:anchor="_Toc40241931" w:history="1">
            <w:r w:rsidRPr="009C35DE">
              <w:rPr>
                <w:rStyle w:val="Hyperlink"/>
                <w:noProof/>
                <w:lang w:val="en-GB"/>
              </w:rPr>
              <w:t>2.2.4.</w:t>
            </w:r>
            <w:r>
              <w:rPr>
                <w:rFonts w:cstheme="minorBidi"/>
                <w:noProof/>
                <w:sz w:val="22"/>
                <w:szCs w:val="22"/>
                <w:lang w:val="en-GB" w:eastAsia="en-GB"/>
              </w:rPr>
              <w:tab/>
            </w:r>
            <w:r w:rsidRPr="009C35DE">
              <w:rPr>
                <w:rStyle w:val="Hyperlink"/>
                <w:noProof/>
                <w:lang w:val="en-GB"/>
              </w:rPr>
              <w:t>Logout function</w:t>
            </w:r>
            <w:r>
              <w:rPr>
                <w:noProof/>
                <w:webHidden/>
              </w:rPr>
              <w:tab/>
            </w:r>
            <w:r>
              <w:rPr>
                <w:noProof/>
                <w:webHidden/>
              </w:rPr>
              <w:fldChar w:fldCharType="begin"/>
            </w:r>
            <w:r>
              <w:rPr>
                <w:noProof/>
                <w:webHidden/>
              </w:rPr>
              <w:instrText xml:space="preserve"> PAGEREF _Toc40241931 \h </w:instrText>
            </w:r>
            <w:r>
              <w:rPr>
                <w:noProof/>
                <w:webHidden/>
              </w:rPr>
            </w:r>
            <w:r>
              <w:rPr>
                <w:noProof/>
                <w:webHidden/>
              </w:rPr>
              <w:fldChar w:fldCharType="separate"/>
            </w:r>
            <w:r w:rsidR="005B6620">
              <w:rPr>
                <w:noProof/>
                <w:webHidden/>
              </w:rPr>
              <w:t>33</w:t>
            </w:r>
            <w:r>
              <w:rPr>
                <w:noProof/>
                <w:webHidden/>
              </w:rPr>
              <w:fldChar w:fldCharType="end"/>
            </w:r>
          </w:hyperlink>
        </w:p>
        <w:p w14:paraId="1D9ECDC6" w14:textId="537923C3" w:rsidR="008D6AB2" w:rsidRDefault="008D6AB2">
          <w:pPr>
            <w:pStyle w:val="TOC3"/>
            <w:tabs>
              <w:tab w:val="left" w:pos="1100"/>
              <w:tab w:val="right" w:leader="dot" w:pos="8290"/>
            </w:tabs>
            <w:rPr>
              <w:rFonts w:cstheme="minorBidi"/>
              <w:noProof/>
              <w:sz w:val="22"/>
              <w:szCs w:val="22"/>
              <w:lang w:val="en-GB" w:eastAsia="en-GB"/>
            </w:rPr>
          </w:pPr>
          <w:hyperlink w:anchor="_Toc40241932" w:history="1">
            <w:r w:rsidRPr="009C35DE">
              <w:rPr>
                <w:rStyle w:val="Hyperlink"/>
                <w:noProof/>
                <w:lang w:val="en-GB"/>
              </w:rPr>
              <w:t>2.2.5.</w:t>
            </w:r>
            <w:r>
              <w:rPr>
                <w:rFonts w:cstheme="minorBidi"/>
                <w:noProof/>
                <w:sz w:val="22"/>
                <w:szCs w:val="22"/>
                <w:lang w:val="en-GB" w:eastAsia="en-GB"/>
              </w:rPr>
              <w:tab/>
            </w:r>
            <w:r w:rsidRPr="009C35DE">
              <w:rPr>
                <w:rStyle w:val="Hyperlink"/>
                <w:noProof/>
                <w:lang w:val="en-GB"/>
              </w:rPr>
              <w:t>Database connection</w:t>
            </w:r>
            <w:r>
              <w:rPr>
                <w:noProof/>
                <w:webHidden/>
              </w:rPr>
              <w:tab/>
            </w:r>
            <w:r>
              <w:rPr>
                <w:noProof/>
                <w:webHidden/>
              </w:rPr>
              <w:fldChar w:fldCharType="begin"/>
            </w:r>
            <w:r>
              <w:rPr>
                <w:noProof/>
                <w:webHidden/>
              </w:rPr>
              <w:instrText xml:space="preserve"> PAGEREF _Toc40241932 \h </w:instrText>
            </w:r>
            <w:r>
              <w:rPr>
                <w:noProof/>
                <w:webHidden/>
              </w:rPr>
            </w:r>
            <w:r>
              <w:rPr>
                <w:noProof/>
                <w:webHidden/>
              </w:rPr>
              <w:fldChar w:fldCharType="separate"/>
            </w:r>
            <w:r w:rsidR="005B6620">
              <w:rPr>
                <w:noProof/>
                <w:webHidden/>
              </w:rPr>
              <w:t>33</w:t>
            </w:r>
            <w:r>
              <w:rPr>
                <w:noProof/>
                <w:webHidden/>
              </w:rPr>
              <w:fldChar w:fldCharType="end"/>
            </w:r>
          </w:hyperlink>
        </w:p>
        <w:p w14:paraId="7048F999" w14:textId="515C03DC"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33" w:history="1">
            <w:r w:rsidRPr="009C35DE">
              <w:rPr>
                <w:rStyle w:val="Hyperlink"/>
                <w:noProof/>
                <w:lang w:val="en-GB"/>
              </w:rPr>
              <w:t>2.3.</w:t>
            </w:r>
            <w:r>
              <w:rPr>
                <w:rFonts w:cstheme="minorBidi"/>
                <w:b w:val="0"/>
                <w:bCs w:val="0"/>
                <w:noProof/>
                <w:sz w:val="22"/>
                <w:szCs w:val="22"/>
                <w:lang w:val="en-GB" w:eastAsia="en-GB"/>
              </w:rPr>
              <w:tab/>
            </w:r>
            <w:r w:rsidRPr="009C35DE">
              <w:rPr>
                <w:rStyle w:val="Hyperlink"/>
                <w:noProof/>
                <w:lang w:val="en-GB"/>
              </w:rPr>
              <w:t>Other Relevant Sections</w:t>
            </w:r>
            <w:r>
              <w:rPr>
                <w:noProof/>
                <w:webHidden/>
              </w:rPr>
              <w:tab/>
            </w:r>
            <w:r>
              <w:rPr>
                <w:noProof/>
                <w:webHidden/>
              </w:rPr>
              <w:fldChar w:fldCharType="begin"/>
            </w:r>
            <w:r>
              <w:rPr>
                <w:noProof/>
                <w:webHidden/>
              </w:rPr>
              <w:instrText xml:space="preserve"> PAGEREF _Toc40241933 \h </w:instrText>
            </w:r>
            <w:r>
              <w:rPr>
                <w:noProof/>
                <w:webHidden/>
              </w:rPr>
            </w:r>
            <w:r>
              <w:rPr>
                <w:noProof/>
                <w:webHidden/>
              </w:rPr>
              <w:fldChar w:fldCharType="separate"/>
            </w:r>
            <w:r w:rsidR="005B6620">
              <w:rPr>
                <w:noProof/>
                <w:webHidden/>
              </w:rPr>
              <w:t>34</w:t>
            </w:r>
            <w:r>
              <w:rPr>
                <w:noProof/>
                <w:webHidden/>
              </w:rPr>
              <w:fldChar w:fldCharType="end"/>
            </w:r>
          </w:hyperlink>
        </w:p>
        <w:p w14:paraId="3A9C462A" w14:textId="56A0379C" w:rsidR="008D6AB2" w:rsidRDefault="008D6AB2">
          <w:pPr>
            <w:pStyle w:val="TOC3"/>
            <w:tabs>
              <w:tab w:val="left" w:pos="1100"/>
              <w:tab w:val="right" w:leader="dot" w:pos="8290"/>
            </w:tabs>
            <w:rPr>
              <w:rFonts w:cstheme="minorBidi"/>
              <w:noProof/>
              <w:sz w:val="22"/>
              <w:szCs w:val="22"/>
              <w:lang w:val="en-GB" w:eastAsia="en-GB"/>
            </w:rPr>
          </w:pPr>
          <w:hyperlink w:anchor="_Toc40241934" w:history="1">
            <w:r w:rsidRPr="009C35DE">
              <w:rPr>
                <w:rStyle w:val="Hyperlink"/>
                <w:noProof/>
                <w:lang w:val="en-GB"/>
              </w:rPr>
              <w:t>2.3.1.</w:t>
            </w:r>
            <w:r>
              <w:rPr>
                <w:rFonts w:cstheme="minorBidi"/>
                <w:noProof/>
                <w:sz w:val="22"/>
                <w:szCs w:val="22"/>
                <w:lang w:val="en-GB" w:eastAsia="en-GB"/>
              </w:rPr>
              <w:tab/>
            </w:r>
            <w:r w:rsidRPr="009C35DE">
              <w:rPr>
                <w:rStyle w:val="Hyperlink"/>
                <w:noProof/>
                <w:lang w:val="en-GB"/>
              </w:rPr>
              <w:t>Security</w:t>
            </w:r>
            <w:r>
              <w:rPr>
                <w:noProof/>
                <w:webHidden/>
              </w:rPr>
              <w:tab/>
            </w:r>
            <w:r>
              <w:rPr>
                <w:noProof/>
                <w:webHidden/>
              </w:rPr>
              <w:fldChar w:fldCharType="begin"/>
            </w:r>
            <w:r>
              <w:rPr>
                <w:noProof/>
                <w:webHidden/>
              </w:rPr>
              <w:instrText xml:space="preserve"> PAGEREF _Toc40241934 \h </w:instrText>
            </w:r>
            <w:r>
              <w:rPr>
                <w:noProof/>
                <w:webHidden/>
              </w:rPr>
            </w:r>
            <w:r>
              <w:rPr>
                <w:noProof/>
                <w:webHidden/>
              </w:rPr>
              <w:fldChar w:fldCharType="separate"/>
            </w:r>
            <w:r w:rsidR="005B6620">
              <w:rPr>
                <w:noProof/>
                <w:webHidden/>
              </w:rPr>
              <w:t>34</w:t>
            </w:r>
            <w:r>
              <w:rPr>
                <w:noProof/>
                <w:webHidden/>
              </w:rPr>
              <w:fldChar w:fldCharType="end"/>
            </w:r>
          </w:hyperlink>
        </w:p>
        <w:p w14:paraId="183C7C2C" w14:textId="31004996"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35" w:history="1">
            <w:r w:rsidRPr="009C35DE">
              <w:rPr>
                <w:rStyle w:val="Hyperlink"/>
                <w:noProof/>
                <w:lang w:val="en-GB"/>
              </w:rPr>
              <w:t>3.</w:t>
            </w:r>
            <w:r>
              <w:rPr>
                <w:rFonts w:asciiTheme="minorHAnsi" w:hAnsiTheme="minorHAnsi" w:cstheme="minorBidi"/>
                <w:b w:val="0"/>
                <w:bCs w:val="0"/>
                <w:caps w:val="0"/>
                <w:noProof/>
                <w:sz w:val="22"/>
                <w:szCs w:val="22"/>
                <w:lang w:val="en-GB" w:eastAsia="en-GB"/>
              </w:rPr>
              <w:tab/>
            </w:r>
            <w:r w:rsidRPr="009C35DE">
              <w:rPr>
                <w:rStyle w:val="Hyperlink"/>
                <w:noProof/>
                <w:lang w:val="en-GB"/>
              </w:rPr>
              <w:t>Implementation</w:t>
            </w:r>
            <w:r>
              <w:rPr>
                <w:noProof/>
                <w:webHidden/>
              </w:rPr>
              <w:tab/>
            </w:r>
            <w:r>
              <w:rPr>
                <w:noProof/>
                <w:webHidden/>
              </w:rPr>
              <w:fldChar w:fldCharType="begin"/>
            </w:r>
            <w:r>
              <w:rPr>
                <w:noProof/>
                <w:webHidden/>
              </w:rPr>
              <w:instrText xml:space="preserve"> PAGEREF _Toc40241935 \h </w:instrText>
            </w:r>
            <w:r>
              <w:rPr>
                <w:noProof/>
                <w:webHidden/>
              </w:rPr>
            </w:r>
            <w:r>
              <w:rPr>
                <w:noProof/>
                <w:webHidden/>
              </w:rPr>
              <w:fldChar w:fldCharType="separate"/>
            </w:r>
            <w:r w:rsidR="005B6620">
              <w:rPr>
                <w:noProof/>
                <w:webHidden/>
              </w:rPr>
              <w:t>35</w:t>
            </w:r>
            <w:r>
              <w:rPr>
                <w:noProof/>
                <w:webHidden/>
              </w:rPr>
              <w:fldChar w:fldCharType="end"/>
            </w:r>
          </w:hyperlink>
        </w:p>
        <w:p w14:paraId="63745F53" w14:textId="58DF0212" w:rsidR="008D6AB2" w:rsidRDefault="008D6AB2">
          <w:pPr>
            <w:pStyle w:val="TOC3"/>
            <w:tabs>
              <w:tab w:val="left" w:pos="1100"/>
              <w:tab w:val="right" w:leader="dot" w:pos="8290"/>
            </w:tabs>
            <w:rPr>
              <w:rFonts w:cstheme="minorBidi"/>
              <w:noProof/>
              <w:sz w:val="22"/>
              <w:szCs w:val="22"/>
              <w:lang w:val="en-GB" w:eastAsia="en-GB"/>
            </w:rPr>
          </w:pPr>
          <w:hyperlink w:anchor="_Toc40241936" w:history="1">
            <w:r w:rsidRPr="009C35DE">
              <w:rPr>
                <w:rStyle w:val="Hyperlink"/>
                <w:noProof/>
                <w:lang w:val="en-GB"/>
              </w:rPr>
              <w:t>3.1.1.</w:t>
            </w:r>
            <w:r>
              <w:rPr>
                <w:rFonts w:cstheme="minorBidi"/>
                <w:noProof/>
                <w:sz w:val="22"/>
                <w:szCs w:val="22"/>
                <w:lang w:val="en-GB" w:eastAsia="en-GB"/>
              </w:rPr>
              <w:tab/>
            </w:r>
            <w:r w:rsidRPr="009C35DE">
              <w:rPr>
                <w:rStyle w:val="Hyperlink"/>
                <w:noProof/>
                <w:lang w:val="en-GB"/>
              </w:rPr>
              <w:t>The Staff Page Table</w:t>
            </w:r>
            <w:r>
              <w:rPr>
                <w:noProof/>
                <w:webHidden/>
              </w:rPr>
              <w:tab/>
            </w:r>
            <w:r>
              <w:rPr>
                <w:noProof/>
                <w:webHidden/>
              </w:rPr>
              <w:fldChar w:fldCharType="begin"/>
            </w:r>
            <w:r>
              <w:rPr>
                <w:noProof/>
                <w:webHidden/>
              </w:rPr>
              <w:instrText xml:space="preserve"> PAGEREF _Toc40241936 \h </w:instrText>
            </w:r>
            <w:r>
              <w:rPr>
                <w:noProof/>
                <w:webHidden/>
              </w:rPr>
            </w:r>
            <w:r>
              <w:rPr>
                <w:noProof/>
                <w:webHidden/>
              </w:rPr>
              <w:fldChar w:fldCharType="separate"/>
            </w:r>
            <w:r w:rsidR="005B6620">
              <w:rPr>
                <w:noProof/>
                <w:webHidden/>
              </w:rPr>
              <w:t>35</w:t>
            </w:r>
            <w:r>
              <w:rPr>
                <w:noProof/>
                <w:webHidden/>
              </w:rPr>
              <w:fldChar w:fldCharType="end"/>
            </w:r>
          </w:hyperlink>
        </w:p>
        <w:p w14:paraId="0279EDF7" w14:textId="2A15B227"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37" w:history="1">
            <w:r w:rsidRPr="009C35DE">
              <w:rPr>
                <w:rStyle w:val="Hyperlink"/>
                <w:noProof/>
                <w:lang w:val="en-GB"/>
              </w:rPr>
              <w:t>4.</w:t>
            </w:r>
            <w:r>
              <w:rPr>
                <w:rFonts w:asciiTheme="minorHAnsi" w:hAnsiTheme="minorHAnsi" w:cstheme="minorBidi"/>
                <w:b w:val="0"/>
                <w:bCs w:val="0"/>
                <w:caps w:val="0"/>
                <w:noProof/>
                <w:sz w:val="22"/>
                <w:szCs w:val="22"/>
                <w:lang w:val="en-GB" w:eastAsia="en-GB"/>
              </w:rPr>
              <w:tab/>
            </w:r>
            <w:r w:rsidRPr="009C35DE">
              <w:rPr>
                <w:rStyle w:val="Hyperlink"/>
                <w:noProof/>
                <w:lang w:val="en-GB"/>
              </w:rPr>
              <w:t>Testing</w:t>
            </w:r>
            <w:r>
              <w:rPr>
                <w:noProof/>
                <w:webHidden/>
              </w:rPr>
              <w:tab/>
            </w:r>
            <w:r>
              <w:rPr>
                <w:noProof/>
                <w:webHidden/>
              </w:rPr>
              <w:fldChar w:fldCharType="begin"/>
            </w:r>
            <w:r>
              <w:rPr>
                <w:noProof/>
                <w:webHidden/>
              </w:rPr>
              <w:instrText xml:space="preserve"> PAGEREF _Toc40241937 \h </w:instrText>
            </w:r>
            <w:r>
              <w:rPr>
                <w:noProof/>
                <w:webHidden/>
              </w:rPr>
            </w:r>
            <w:r>
              <w:rPr>
                <w:noProof/>
                <w:webHidden/>
              </w:rPr>
              <w:fldChar w:fldCharType="separate"/>
            </w:r>
            <w:r w:rsidR="005B6620">
              <w:rPr>
                <w:noProof/>
                <w:webHidden/>
              </w:rPr>
              <w:t>36</w:t>
            </w:r>
            <w:r>
              <w:rPr>
                <w:noProof/>
                <w:webHidden/>
              </w:rPr>
              <w:fldChar w:fldCharType="end"/>
            </w:r>
          </w:hyperlink>
        </w:p>
        <w:p w14:paraId="1AAAC50B" w14:textId="0F7546ED"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38" w:history="1">
            <w:r w:rsidRPr="009C35DE">
              <w:rPr>
                <w:rStyle w:val="Hyperlink"/>
                <w:noProof/>
                <w:lang w:val="en-GB"/>
              </w:rPr>
              <w:t>4.1.</w:t>
            </w:r>
            <w:r>
              <w:rPr>
                <w:rFonts w:cstheme="minorBidi"/>
                <w:b w:val="0"/>
                <w:bCs w:val="0"/>
                <w:noProof/>
                <w:sz w:val="22"/>
                <w:szCs w:val="22"/>
                <w:lang w:val="en-GB" w:eastAsia="en-GB"/>
              </w:rPr>
              <w:tab/>
            </w:r>
            <w:r w:rsidRPr="009C35DE">
              <w:rPr>
                <w:rStyle w:val="Hyperlink"/>
                <w:noProof/>
                <w:lang w:val="en-GB"/>
              </w:rPr>
              <w:t>Overall Approach to Testing</w:t>
            </w:r>
            <w:r>
              <w:rPr>
                <w:noProof/>
                <w:webHidden/>
              </w:rPr>
              <w:tab/>
            </w:r>
            <w:r>
              <w:rPr>
                <w:noProof/>
                <w:webHidden/>
              </w:rPr>
              <w:fldChar w:fldCharType="begin"/>
            </w:r>
            <w:r>
              <w:rPr>
                <w:noProof/>
                <w:webHidden/>
              </w:rPr>
              <w:instrText xml:space="preserve"> PAGEREF _Toc40241938 \h </w:instrText>
            </w:r>
            <w:r>
              <w:rPr>
                <w:noProof/>
                <w:webHidden/>
              </w:rPr>
            </w:r>
            <w:r>
              <w:rPr>
                <w:noProof/>
                <w:webHidden/>
              </w:rPr>
              <w:fldChar w:fldCharType="separate"/>
            </w:r>
            <w:r w:rsidR="005B6620">
              <w:rPr>
                <w:noProof/>
                <w:webHidden/>
              </w:rPr>
              <w:t>36</w:t>
            </w:r>
            <w:r>
              <w:rPr>
                <w:noProof/>
                <w:webHidden/>
              </w:rPr>
              <w:fldChar w:fldCharType="end"/>
            </w:r>
          </w:hyperlink>
        </w:p>
        <w:p w14:paraId="24560633" w14:textId="1713F8BF"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39" w:history="1">
            <w:r w:rsidRPr="009C35DE">
              <w:rPr>
                <w:rStyle w:val="Hyperlink"/>
                <w:noProof/>
                <w:lang w:val="en-GB"/>
              </w:rPr>
              <w:t>4.2.</w:t>
            </w:r>
            <w:r>
              <w:rPr>
                <w:rFonts w:cstheme="minorBidi"/>
                <w:b w:val="0"/>
                <w:bCs w:val="0"/>
                <w:noProof/>
                <w:sz w:val="22"/>
                <w:szCs w:val="22"/>
                <w:lang w:val="en-GB" w:eastAsia="en-GB"/>
              </w:rPr>
              <w:tab/>
            </w:r>
            <w:r w:rsidRPr="009C35DE">
              <w:rPr>
                <w:rStyle w:val="Hyperlink"/>
                <w:noProof/>
                <w:lang w:val="en-GB"/>
              </w:rPr>
              <w:t>User Testing</w:t>
            </w:r>
            <w:r>
              <w:rPr>
                <w:noProof/>
                <w:webHidden/>
              </w:rPr>
              <w:tab/>
            </w:r>
            <w:r>
              <w:rPr>
                <w:noProof/>
                <w:webHidden/>
              </w:rPr>
              <w:fldChar w:fldCharType="begin"/>
            </w:r>
            <w:r>
              <w:rPr>
                <w:noProof/>
                <w:webHidden/>
              </w:rPr>
              <w:instrText xml:space="preserve"> PAGEREF _Toc40241939 \h </w:instrText>
            </w:r>
            <w:r>
              <w:rPr>
                <w:noProof/>
                <w:webHidden/>
              </w:rPr>
            </w:r>
            <w:r>
              <w:rPr>
                <w:noProof/>
                <w:webHidden/>
              </w:rPr>
              <w:fldChar w:fldCharType="separate"/>
            </w:r>
            <w:r w:rsidR="005B6620">
              <w:rPr>
                <w:noProof/>
                <w:webHidden/>
              </w:rPr>
              <w:t>36</w:t>
            </w:r>
            <w:r>
              <w:rPr>
                <w:noProof/>
                <w:webHidden/>
              </w:rPr>
              <w:fldChar w:fldCharType="end"/>
            </w:r>
          </w:hyperlink>
        </w:p>
        <w:p w14:paraId="13389CC9" w14:textId="038C4AA5"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0" w:history="1">
            <w:r w:rsidRPr="009C35DE">
              <w:rPr>
                <w:rStyle w:val="Hyperlink"/>
                <w:noProof/>
                <w:lang w:val="en-GB"/>
              </w:rPr>
              <w:t>4.3.</w:t>
            </w:r>
            <w:r>
              <w:rPr>
                <w:rFonts w:cstheme="minorBidi"/>
                <w:b w:val="0"/>
                <w:bCs w:val="0"/>
                <w:noProof/>
                <w:sz w:val="22"/>
                <w:szCs w:val="22"/>
                <w:lang w:val="en-GB" w:eastAsia="en-GB"/>
              </w:rPr>
              <w:tab/>
            </w:r>
            <w:r w:rsidRPr="009C35DE">
              <w:rPr>
                <w:rStyle w:val="Hyperlink"/>
                <w:noProof/>
                <w:lang w:val="en-GB"/>
              </w:rPr>
              <w:t>Manual testing</w:t>
            </w:r>
            <w:r>
              <w:rPr>
                <w:noProof/>
                <w:webHidden/>
              </w:rPr>
              <w:tab/>
            </w:r>
            <w:r>
              <w:rPr>
                <w:noProof/>
                <w:webHidden/>
              </w:rPr>
              <w:fldChar w:fldCharType="begin"/>
            </w:r>
            <w:r>
              <w:rPr>
                <w:noProof/>
                <w:webHidden/>
              </w:rPr>
              <w:instrText xml:space="preserve"> PAGEREF _Toc40241940 \h </w:instrText>
            </w:r>
            <w:r>
              <w:rPr>
                <w:noProof/>
                <w:webHidden/>
              </w:rPr>
            </w:r>
            <w:r>
              <w:rPr>
                <w:noProof/>
                <w:webHidden/>
              </w:rPr>
              <w:fldChar w:fldCharType="separate"/>
            </w:r>
            <w:r w:rsidR="005B6620">
              <w:rPr>
                <w:noProof/>
                <w:webHidden/>
              </w:rPr>
              <w:t>39</w:t>
            </w:r>
            <w:r>
              <w:rPr>
                <w:noProof/>
                <w:webHidden/>
              </w:rPr>
              <w:fldChar w:fldCharType="end"/>
            </w:r>
          </w:hyperlink>
        </w:p>
        <w:p w14:paraId="7DE37EB7" w14:textId="1999F74D"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41" w:history="1">
            <w:r w:rsidRPr="009C35DE">
              <w:rPr>
                <w:rStyle w:val="Hyperlink"/>
                <w:noProof/>
                <w:lang w:val="en-GB"/>
              </w:rPr>
              <w:t>5.</w:t>
            </w:r>
            <w:r>
              <w:rPr>
                <w:rFonts w:asciiTheme="minorHAnsi" w:hAnsiTheme="minorHAnsi" w:cstheme="minorBidi"/>
                <w:b w:val="0"/>
                <w:bCs w:val="0"/>
                <w:caps w:val="0"/>
                <w:noProof/>
                <w:sz w:val="22"/>
                <w:szCs w:val="22"/>
                <w:lang w:val="en-GB" w:eastAsia="en-GB"/>
              </w:rPr>
              <w:tab/>
            </w:r>
            <w:r w:rsidRPr="009C35DE">
              <w:rPr>
                <w:rStyle w:val="Hyperlink"/>
                <w:noProof/>
                <w:lang w:val="en-GB"/>
              </w:rPr>
              <w:t>Critical Evaluation</w:t>
            </w:r>
            <w:r>
              <w:rPr>
                <w:noProof/>
                <w:webHidden/>
              </w:rPr>
              <w:tab/>
            </w:r>
            <w:r>
              <w:rPr>
                <w:noProof/>
                <w:webHidden/>
              </w:rPr>
              <w:fldChar w:fldCharType="begin"/>
            </w:r>
            <w:r>
              <w:rPr>
                <w:noProof/>
                <w:webHidden/>
              </w:rPr>
              <w:instrText xml:space="preserve"> PAGEREF _Toc40241941 \h </w:instrText>
            </w:r>
            <w:r>
              <w:rPr>
                <w:noProof/>
                <w:webHidden/>
              </w:rPr>
            </w:r>
            <w:r>
              <w:rPr>
                <w:noProof/>
                <w:webHidden/>
              </w:rPr>
              <w:fldChar w:fldCharType="separate"/>
            </w:r>
            <w:r w:rsidR="005B6620">
              <w:rPr>
                <w:noProof/>
                <w:webHidden/>
              </w:rPr>
              <w:t>40</w:t>
            </w:r>
            <w:r>
              <w:rPr>
                <w:noProof/>
                <w:webHidden/>
              </w:rPr>
              <w:fldChar w:fldCharType="end"/>
            </w:r>
          </w:hyperlink>
        </w:p>
        <w:p w14:paraId="1B813F6C" w14:textId="1D294391"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42" w:history="1">
            <w:r w:rsidRPr="009C35DE">
              <w:rPr>
                <w:rStyle w:val="Hyperlink"/>
                <w:noProof/>
              </w:rPr>
              <w:t>6.</w:t>
            </w:r>
            <w:r>
              <w:rPr>
                <w:rFonts w:asciiTheme="minorHAnsi" w:hAnsiTheme="minorHAnsi" w:cstheme="minorBidi"/>
                <w:b w:val="0"/>
                <w:bCs w:val="0"/>
                <w:caps w:val="0"/>
                <w:noProof/>
                <w:sz w:val="22"/>
                <w:szCs w:val="22"/>
                <w:lang w:val="en-GB" w:eastAsia="en-GB"/>
              </w:rPr>
              <w:tab/>
            </w:r>
            <w:r w:rsidRPr="009C35DE">
              <w:rPr>
                <w:rStyle w:val="Hyperlink"/>
                <w:noProof/>
                <w:lang w:val="en-GB"/>
              </w:rPr>
              <w:t>Annotated Bibliography</w:t>
            </w:r>
            <w:r>
              <w:rPr>
                <w:noProof/>
                <w:webHidden/>
              </w:rPr>
              <w:tab/>
            </w:r>
            <w:r>
              <w:rPr>
                <w:noProof/>
                <w:webHidden/>
              </w:rPr>
              <w:fldChar w:fldCharType="begin"/>
            </w:r>
            <w:r>
              <w:rPr>
                <w:noProof/>
                <w:webHidden/>
              </w:rPr>
              <w:instrText xml:space="preserve"> PAGEREF _Toc40241942 \h </w:instrText>
            </w:r>
            <w:r>
              <w:rPr>
                <w:noProof/>
                <w:webHidden/>
              </w:rPr>
            </w:r>
            <w:r>
              <w:rPr>
                <w:noProof/>
                <w:webHidden/>
              </w:rPr>
              <w:fldChar w:fldCharType="separate"/>
            </w:r>
            <w:r w:rsidR="005B6620">
              <w:rPr>
                <w:noProof/>
                <w:webHidden/>
              </w:rPr>
              <w:t>42</w:t>
            </w:r>
            <w:r>
              <w:rPr>
                <w:noProof/>
                <w:webHidden/>
              </w:rPr>
              <w:fldChar w:fldCharType="end"/>
            </w:r>
          </w:hyperlink>
        </w:p>
        <w:p w14:paraId="486ADF56" w14:textId="709F02F8" w:rsidR="008D6AB2" w:rsidRDefault="008D6AB2">
          <w:pPr>
            <w:pStyle w:val="TOC1"/>
            <w:tabs>
              <w:tab w:val="left" w:pos="440"/>
              <w:tab w:val="right" w:leader="dot" w:pos="8290"/>
            </w:tabs>
            <w:rPr>
              <w:rFonts w:asciiTheme="minorHAnsi" w:hAnsiTheme="minorHAnsi" w:cstheme="minorBidi"/>
              <w:b w:val="0"/>
              <w:bCs w:val="0"/>
              <w:caps w:val="0"/>
              <w:noProof/>
              <w:sz w:val="22"/>
              <w:szCs w:val="22"/>
              <w:lang w:val="en-GB" w:eastAsia="en-GB"/>
            </w:rPr>
          </w:pPr>
          <w:hyperlink w:anchor="_Toc40241943" w:history="1">
            <w:r w:rsidRPr="009C35DE">
              <w:rPr>
                <w:rStyle w:val="Hyperlink"/>
                <w:noProof/>
                <w:lang w:val="en-GB"/>
              </w:rPr>
              <w:t>7.</w:t>
            </w:r>
            <w:r>
              <w:rPr>
                <w:rFonts w:asciiTheme="minorHAnsi" w:hAnsiTheme="minorHAnsi" w:cstheme="minorBidi"/>
                <w:b w:val="0"/>
                <w:bCs w:val="0"/>
                <w:caps w:val="0"/>
                <w:noProof/>
                <w:sz w:val="22"/>
                <w:szCs w:val="22"/>
                <w:lang w:val="en-GB" w:eastAsia="en-GB"/>
              </w:rPr>
              <w:tab/>
            </w:r>
            <w:r w:rsidRPr="009C35DE">
              <w:rPr>
                <w:rStyle w:val="Hyperlink"/>
                <w:noProof/>
                <w:lang w:val="en-GB"/>
              </w:rPr>
              <w:t>Appendices</w:t>
            </w:r>
            <w:r>
              <w:rPr>
                <w:noProof/>
                <w:webHidden/>
              </w:rPr>
              <w:tab/>
            </w:r>
            <w:r>
              <w:rPr>
                <w:noProof/>
                <w:webHidden/>
              </w:rPr>
              <w:fldChar w:fldCharType="begin"/>
            </w:r>
            <w:r>
              <w:rPr>
                <w:noProof/>
                <w:webHidden/>
              </w:rPr>
              <w:instrText xml:space="preserve"> PAGEREF _Toc40241943 \h </w:instrText>
            </w:r>
            <w:r>
              <w:rPr>
                <w:noProof/>
                <w:webHidden/>
              </w:rPr>
            </w:r>
            <w:r>
              <w:rPr>
                <w:noProof/>
                <w:webHidden/>
              </w:rPr>
              <w:fldChar w:fldCharType="separate"/>
            </w:r>
            <w:r w:rsidR="005B6620">
              <w:rPr>
                <w:noProof/>
                <w:webHidden/>
              </w:rPr>
              <w:t>45</w:t>
            </w:r>
            <w:r>
              <w:rPr>
                <w:noProof/>
                <w:webHidden/>
              </w:rPr>
              <w:fldChar w:fldCharType="end"/>
            </w:r>
          </w:hyperlink>
        </w:p>
        <w:p w14:paraId="4706BC8F" w14:textId="3B78E508"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4" w:history="1">
            <w:r w:rsidRPr="009C35DE">
              <w:rPr>
                <w:rStyle w:val="Hyperlink"/>
                <w:noProof/>
                <w:lang w:val="en-GB"/>
              </w:rPr>
              <w:t>7.1.</w:t>
            </w:r>
            <w:r>
              <w:rPr>
                <w:rFonts w:cstheme="minorBidi"/>
                <w:b w:val="0"/>
                <w:bCs w:val="0"/>
                <w:noProof/>
                <w:sz w:val="22"/>
                <w:szCs w:val="22"/>
                <w:lang w:val="en-GB" w:eastAsia="en-GB"/>
              </w:rPr>
              <w:tab/>
            </w:r>
            <w:r w:rsidRPr="009C35DE">
              <w:rPr>
                <w:rStyle w:val="Hyperlink"/>
                <w:noProof/>
                <w:lang w:val="en-GB"/>
              </w:rPr>
              <w:t>Tests</w:t>
            </w:r>
            <w:r>
              <w:rPr>
                <w:noProof/>
                <w:webHidden/>
              </w:rPr>
              <w:tab/>
            </w:r>
            <w:r>
              <w:rPr>
                <w:noProof/>
                <w:webHidden/>
              </w:rPr>
              <w:fldChar w:fldCharType="begin"/>
            </w:r>
            <w:r>
              <w:rPr>
                <w:noProof/>
                <w:webHidden/>
              </w:rPr>
              <w:instrText xml:space="preserve"> PAGEREF _Toc40241944 \h </w:instrText>
            </w:r>
            <w:r>
              <w:rPr>
                <w:noProof/>
                <w:webHidden/>
              </w:rPr>
            </w:r>
            <w:r>
              <w:rPr>
                <w:noProof/>
                <w:webHidden/>
              </w:rPr>
              <w:fldChar w:fldCharType="separate"/>
            </w:r>
            <w:r w:rsidR="005B6620">
              <w:rPr>
                <w:noProof/>
                <w:webHidden/>
              </w:rPr>
              <w:t>45</w:t>
            </w:r>
            <w:r>
              <w:rPr>
                <w:noProof/>
                <w:webHidden/>
              </w:rPr>
              <w:fldChar w:fldCharType="end"/>
            </w:r>
          </w:hyperlink>
        </w:p>
        <w:p w14:paraId="687C9D60" w14:textId="53F16F95"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5" w:history="1">
            <w:r w:rsidRPr="009C35DE">
              <w:rPr>
                <w:rStyle w:val="Hyperlink"/>
                <w:noProof/>
              </w:rPr>
              <w:t>7.2.</w:t>
            </w:r>
            <w:r>
              <w:rPr>
                <w:rFonts w:cstheme="minorBidi"/>
                <w:b w:val="0"/>
                <w:bCs w:val="0"/>
                <w:noProof/>
                <w:sz w:val="22"/>
                <w:szCs w:val="22"/>
                <w:lang w:val="en-GB" w:eastAsia="en-GB"/>
              </w:rPr>
              <w:tab/>
            </w:r>
            <w:r w:rsidRPr="009C35DE">
              <w:rPr>
                <w:rStyle w:val="Hyperlink"/>
                <w:noProof/>
              </w:rPr>
              <w:t>Diary</w:t>
            </w:r>
            <w:r>
              <w:rPr>
                <w:noProof/>
                <w:webHidden/>
              </w:rPr>
              <w:tab/>
            </w:r>
            <w:r>
              <w:rPr>
                <w:noProof/>
                <w:webHidden/>
              </w:rPr>
              <w:fldChar w:fldCharType="begin"/>
            </w:r>
            <w:r>
              <w:rPr>
                <w:noProof/>
                <w:webHidden/>
              </w:rPr>
              <w:instrText xml:space="preserve"> PAGEREF _Toc40241945 \h </w:instrText>
            </w:r>
            <w:r>
              <w:rPr>
                <w:noProof/>
                <w:webHidden/>
              </w:rPr>
            </w:r>
            <w:r>
              <w:rPr>
                <w:noProof/>
                <w:webHidden/>
              </w:rPr>
              <w:fldChar w:fldCharType="separate"/>
            </w:r>
            <w:r w:rsidR="005B6620">
              <w:rPr>
                <w:noProof/>
                <w:webHidden/>
              </w:rPr>
              <w:t>57</w:t>
            </w:r>
            <w:r>
              <w:rPr>
                <w:noProof/>
                <w:webHidden/>
              </w:rPr>
              <w:fldChar w:fldCharType="end"/>
            </w:r>
          </w:hyperlink>
        </w:p>
        <w:p w14:paraId="0FAE6D81" w14:textId="29D108C2"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6" w:history="1">
            <w:r w:rsidRPr="009C35DE">
              <w:rPr>
                <w:rStyle w:val="Hyperlink"/>
                <w:noProof/>
              </w:rPr>
              <w:t>7.3.</w:t>
            </w:r>
            <w:r>
              <w:rPr>
                <w:rFonts w:cstheme="minorBidi"/>
                <w:b w:val="0"/>
                <w:bCs w:val="0"/>
                <w:noProof/>
                <w:sz w:val="22"/>
                <w:szCs w:val="22"/>
                <w:lang w:val="en-GB" w:eastAsia="en-GB"/>
              </w:rPr>
              <w:tab/>
            </w:r>
            <w:r w:rsidRPr="009C35DE">
              <w:rPr>
                <w:rStyle w:val="Hyperlink"/>
                <w:noProof/>
              </w:rPr>
              <w:t>Design and Prototype</w:t>
            </w:r>
            <w:r>
              <w:rPr>
                <w:noProof/>
                <w:webHidden/>
              </w:rPr>
              <w:tab/>
            </w:r>
            <w:r>
              <w:rPr>
                <w:noProof/>
                <w:webHidden/>
              </w:rPr>
              <w:fldChar w:fldCharType="begin"/>
            </w:r>
            <w:r>
              <w:rPr>
                <w:noProof/>
                <w:webHidden/>
              </w:rPr>
              <w:instrText xml:space="preserve"> PAGEREF _Toc40241946 \h </w:instrText>
            </w:r>
            <w:r>
              <w:rPr>
                <w:noProof/>
                <w:webHidden/>
              </w:rPr>
            </w:r>
            <w:r>
              <w:rPr>
                <w:noProof/>
                <w:webHidden/>
              </w:rPr>
              <w:fldChar w:fldCharType="separate"/>
            </w:r>
            <w:r w:rsidR="005B6620">
              <w:rPr>
                <w:noProof/>
                <w:webHidden/>
              </w:rPr>
              <w:t>59</w:t>
            </w:r>
            <w:r>
              <w:rPr>
                <w:noProof/>
                <w:webHidden/>
              </w:rPr>
              <w:fldChar w:fldCharType="end"/>
            </w:r>
          </w:hyperlink>
        </w:p>
        <w:p w14:paraId="31ABAA7B" w14:textId="4DC86E1F"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7" w:history="1">
            <w:r w:rsidRPr="009C35DE">
              <w:rPr>
                <w:rStyle w:val="Hyperlink"/>
                <w:noProof/>
              </w:rPr>
              <w:t>7.4.</w:t>
            </w:r>
            <w:r>
              <w:rPr>
                <w:rFonts w:cstheme="minorBidi"/>
                <w:b w:val="0"/>
                <w:bCs w:val="0"/>
                <w:noProof/>
                <w:sz w:val="22"/>
                <w:szCs w:val="22"/>
                <w:lang w:val="en-GB" w:eastAsia="en-GB"/>
              </w:rPr>
              <w:tab/>
            </w:r>
            <w:r w:rsidRPr="009C35DE">
              <w:rPr>
                <w:rStyle w:val="Hyperlink"/>
                <w:noProof/>
              </w:rPr>
              <w:t>Project Goals Document</w:t>
            </w:r>
            <w:r>
              <w:rPr>
                <w:noProof/>
                <w:webHidden/>
              </w:rPr>
              <w:tab/>
            </w:r>
            <w:r>
              <w:rPr>
                <w:noProof/>
                <w:webHidden/>
              </w:rPr>
              <w:fldChar w:fldCharType="begin"/>
            </w:r>
            <w:r>
              <w:rPr>
                <w:noProof/>
                <w:webHidden/>
              </w:rPr>
              <w:instrText xml:space="preserve"> PAGEREF _Toc40241947 \h </w:instrText>
            </w:r>
            <w:r>
              <w:rPr>
                <w:noProof/>
                <w:webHidden/>
              </w:rPr>
            </w:r>
            <w:r>
              <w:rPr>
                <w:noProof/>
                <w:webHidden/>
              </w:rPr>
              <w:fldChar w:fldCharType="separate"/>
            </w:r>
            <w:r w:rsidR="005B6620">
              <w:rPr>
                <w:noProof/>
                <w:webHidden/>
              </w:rPr>
              <w:t>62</w:t>
            </w:r>
            <w:r>
              <w:rPr>
                <w:noProof/>
                <w:webHidden/>
              </w:rPr>
              <w:fldChar w:fldCharType="end"/>
            </w:r>
          </w:hyperlink>
        </w:p>
        <w:p w14:paraId="21B80880" w14:textId="2708360D" w:rsidR="008D6AB2" w:rsidRDefault="008D6AB2">
          <w:pPr>
            <w:pStyle w:val="TOC2"/>
            <w:tabs>
              <w:tab w:val="left" w:pos="660"/>
              <w:tab w:val="right" w:leader="dot" w:pos="8290"/>
            </w:tabs>
            <w:rPr>
              <w:rFonts w:cstheme="minorBidi"/>
              <w:b w:val="0"/>
              <w:bCs w:val="0"/>
              <w:noProof/>
              <w:sz w:val="22"/>
              <w:szCs w:val="22"/>
              <w:lang w:val="en-GB" w:eastAsia="en-GB"/>
            </w:rPr>
          </w:pPr>
          <w:hyperlink w:anchor="_Toc40241948" w:history="1">
            <w:r w:rsidRPr="009C35DE">
              <w:rPr>
                <w:rStyle w:val="Hyperlink"/>
                <w:noProof/>
              </w:rPr>
              <w:t>7.5.</w:t>
            </w:r>
            <w:r>
              <w:rPr>
                <w:rFonts w:cstheme="minorBidi"/>
                <w:b w:val="0"/>
                <w:bCs w:val="0"/>
                <w:noProof/>
                <w:sz w:val="22"/>
                <w:szCs w:val="22"/>
                <w:lang w:val="en-GB" w:eastAsia="en-GB"/>
              </w:rPr>
              <w:tab/>
            </w:r>
            <w:r w:rsidRPr="009C35DE">
              <w:rPr>
                <w:rStyle w:val="Hyperlink"/>
                <w:noProof/>
              </w:rPr>
              <w:t>The Online Database</w:t>
            </w:r>
            <w:r>
              <w:rPr>
                <w:noProof/>
                <w:webHidden/>
              </w:rPr>
              <w:tab/>
            </w:r>
            <w:r>
              <w:rPr>
                <w:noProof/>
                <w:webHidden/>
              </w:rPr>
              <w:fldChar w:fldCharType="begin"/>
            </w:r>
            <w:r>
              <w:rPr>
                <w:noProof/>
                <w:webHidden/>
              </w:rPr>
              <w:instrText xml:space="preserve"> PAGEREF _Toc40241948 \h </w:instrText>
            </w:r>
            <w:r>
              <w:rPr>
                <w:noProof/>
                <w:webHidden/>
              </w:rPr>
            </w:r>
            <w:r>
              <w:rPr>
                <w:noProof/>
                <w:webHidden/>
              </w:rPr>
              <w:fldChar w:fldCharType="separate"/>
            </w:r>
            <w:r w:rsidR="005B6620">
              <w:rPr>
                <w:noProof/>
                <w:webHidden/>
              </w:rPr>
              <w:t>66</w:t>
            </w:r>
            <w:r>
              <w:rPr>
                <w:noProof/>
                <w:webHidden/>
              </w:rPr>
              <w:fldChar w:fldCharType="end"/>
            </w:r>
          </w:hyperlink>
        </w:p>
        <w:p w14:paraId="2C2AEBD8" w14:textId="1CE7D85B" w:rsidR="008D6AB2" w:rsidRDefault="008D6AB2">
          <w:pPr>
            <w:pStyle w:val="TOC2"/>
            <w:tabs>
              <w:tab w:val="left" w:pos="440"/>
              <w:tab w:val="right" w:leader="dot" w:pos="8290"/>
            </w:tabs>
            <w:rPr>
              <w:rFonts w:cstheme="minorBidi"/>
              <w:b w:val="0"/>
              <w:bCs w:val="0"/>
              <w:noProof/>
              <w:sz w:val="22"/>
              <w:szCs w:val="22"/>
              <w:lang w:val="en-GB" w:eastAsia="en-GB"/>
            </w:rPr>
          </w:pPr>
          <w:hyperlink w:anchor="_Toc40241949" w:history="1">
            <w:r w:rsidRPr="009C35DE">
              <w:rPr>
                <w:rStyle w:val="Hyperlink"/>
                <w:noProof/>
                <w:lang w:val="en-GB"/>
              </w:rPr>
              <w:t>A.</w:t>
            </w:r>
            <w:r>
              <w:rPr>
                <w:rFonts w:cstheme="minorBidi"/>
                <w:b w:val="0"/>
                <w:bCs w:val="0"/>
                <w:noProof/>
                <w:sz w:val="22"/>
                <w:szCs w:val="22"/>
                <w:lang w:val="en-GB" w:eastAsia="en-GB"/>
              </w:rPr>
              <w:tab/>
            </w:r>
            <w:r w:rsidRPr="009C35DE">
              <w:rPr>
                <w:rStyle w:val="Hyperlink"/>
                <w:noProof/>
                <w:lang w:val="en-GB"/>
              </w:rPr>
              <w:t>Third-Party Code and Libraries</w:t>
            </w:r>
            <w:r>
              <w:rPr>
                <w:noProof/>
                <w:webHidden/>
              </w:rPr>
              <w:tab/>
            </w:r>
            <w:r>
              <w:rPr>
                <w:noProof/>
                <w:webHidden/>
              </w:rPr>
              <w:fldChar w:fldCharType="begin"/>
            </w:r>
            <w:r>
              <w:rPr>
                <w:noProof/>
                <w:webHidden/>
              </w:rPr>
              <w:instrText xml:space="preserve"> PAGEREF _Toc40241949 \h </w:instrText>
            </w:r>
            <w:r>
              <w:rPr>
                <w:noProof/>
                <w:webHidden/>
              </w:rPr>
            </w:r>
            <w:r>
              <w:rPr>
                <w:noProof/>
                <w:webHidden/>
              </w:rPr>
              <w:fldChar w:fldCharType="separate"/>
            </w:r>
            <w:r w:rsidR="005B6620">
              <w:rPr>
                <w:noProof/>
                <w:webHidden/>
              </w:rPr>
              <w:t>67</w:t>
            </w:r>
            <w:r>
              <w:rPr>
                <w:noProof/>
                <w:webHidden/>
              </w:rPr>
              <w:fldChar w:fldCharType="end"/>
            </w:r>
          </w:hyperlink>
        </w:p>
        <w:p w14:paraId="05A6930A" w14:textId="61E8B014" w:rsidR="008D6AB2" w:rsidRDefault="008D6AB2">
          <w:pPr>
            <w:pStyle w:val="TOC2"/>
            <w:tabs>
              <w:tab w:val="left" w:pos="440"/>
              <w:tab w:val="right" w:leader="dot" w:pos="8290"/>
            </w:tabs>
            <w:rPr>
              <w:rFonts w:cstheme="minorBidi"/>
              <w:b w:val="0"/>
              <w:bCs w:val="0"/>
              <w:noProof/>
              <w:sz w:val="22"/>
              <w:szCs w:val="22"/>
              <w:lang w:val="en-GB" w:eastAsia="en-GB"/>
            </w:rPr>
          </w:pPr>
          <w:hyperlink w:anchor="_Toc40241950" w:history="1">
            <w:r w:rsidRPr="009C35DE">
              <w:rPr>
                <w:rStyle w:val="Hyperlink"/>
                <w:noProof/>
                <w:lang w:val="en-GB"/>
              </w:rPr>
              <w:t>B.</w:t>
            </w:r>
            <w:r>
              <w:rPr>
                <w:rFonts w:cstheme="minorBidi"/>
                <w:b w:val="0"/>
                <w:bCs w:val="0"/>
                <w:noProof/>
                <w:sz w:val="22"/>
                <w:szCs w:val="22"/>
                <w:lang w:val="en-GB" w:eastAsia="en-GB"/>
              </w:rPr>
              <w:tab/>
            </w:r>
            <w:r w:rsidRPr="009C35DE">
              <w:rPr>
                <w:rStyle w:val="Hyperlink"/>
                <w:noProof/>
                <w:lang w:val="en-GB"/>
              </w:rPr>
              <w:t>Ethics Submission</w:t>
            </w:r>
            <w:r>
              <w:rPr>
                <w:noProof/>
                <w:webHidden/>
              </w:rPr>
              <w:tab/>
            </w:r>
            <w:r>
              <w:rPr>
                <w:noProof/>
                <w:webHidden/>
              </w:rPr>
              <w:fldChar w:fldCharType="begin"/>
            </w:r>
            <w:r>
              <w:rPr>
                <w:noProof/>
                <w:webHidden/>
              </w:rPr>
              <w:instrText xml:space="preserve"> PAGEREF _Toc40241950 \h </w:instrText>
            </w:r>
            <w:r>
              <w:rPr>
                <w:noProof/>
                <w:webHidden/>
              </w:rPr>
            </w:r>
            <w:r>
              <w:rPr>
                <w:noProof/>
                <w:webHidden/>
              </w:rPr>
              <w:fldChar w:fldCharType="separate"/>
            </w:r>
            <w:r w:rsidR="005B6620">
              <w:rPr>
                <w:noProof/>
                <w:webHidden/>
              </w:rPr>
              <w:t>68</w:t>
            </w:r>
            <w:r>
              <w:rPr>
                <w:noProof/>
                <w:webHidden/>
              </w:rPr>
              <w:fldChar w:fldCharType="end"/>
            </w:r>
          </w:hyperlink>
        </w:p>
        <w:p w14:paraId="36F4844C" w14:textId="6263AABE" w:rsidR="00844FFF" w:rsidRDefault="00844FFF">
          <w:r>
            <w:rPr>
              <w:b/>
              <w:bCs/>
              <w:noProof/>
            </w:rPr>
            <w:fldChar w:fldCharType="end"/>
          </w:r>
        </w:p>
      </w:sdtContent>
    </w:sdt>
    <w:p w14:paraId="306D53FB" w14:textId="0E57AFD9" w:rsidR="007A3E41" w:rsidRPr="003C4F45" w:rsidRDefault="007A3E41" w:rsidP="0037614C">
      <w:pPr>
        <w:rPr>
          <w:lang w:val="en-GB"/>
        </w:rPr>
      </w:pPr>
    </w:p>
    <w:p w14:paraId="6D3B8FEF" w14:textId="77777777" w:rsidR="00740C6B" w:rsidRPr="003C4F45" w:rsidRDefault="00740C6B" w:rsidP="0037614C">
      <w:pPr>
        <w:rPr>
          <w:lang w:val="en-GB"/>
        </w:rPr>
      </w:pPr>
      <w:r w:rsidRPr="003C4F45">
        <w:rPr>
          <w:lang w:val="en-GB"/>
        </w:rPr>
        <w:br w:type="page"/>
      </w:r>
    </w:p>
    <w:p w14:paraId="210DB62B" w14:textId="77777777" w:rsidR="00806CFF" w:rsidRPr="003C4F45" w:rsidRDefault="004C12FA" w:rsidP="0037614C">
      <w:pPr>
        <w:pStyle w:val="Heading1"/>
        <w:rPr>
          <w:lang w:val="en-GB"/>
        </w:rPr>
      </w:pPr>
      <w:bookmarkStart w:id="0" w:name="_Toc192777705"/>
      <w:bookmarkStart w:id="1" w:name="_Toc222978592"/>
      <w:bookmarkStart w:id="2" w:name="_Toc34045691"/>
      <w:bookmarkStart w:id="3" w:name="_Toc40241911"/>
      <w:r w:rsidRPr="003C4F45">
        <w:rPr>
          <w:lang w:val="en-GB"/>
        </w:rPr>
        <w:lastRenderedPageBreak/>
        <w:t xml:space="preserve">Background, Analysis </w:t>
      </w:r>
      <w:r w:rsidR="00711DBE" w:rsidRPr="003C4F45">
        <w:rPr>
          <w:lang w:val="en-GB"/>
        </w:rPr>
        <w:t xml:space="preserve">&amp; </w:t>
      </w:r>
      <w:bookmarkEnd w:id="0"/>
      <w:bookmarkEnd w:id="1"/>
      <w:r w:rsidRPr="003C4F45">
        <w:rPr>
          <w:lang w:val="en-GB"/>
        </w:rPr>
        <w:t>Process</w:t>
      </w:r>
      <w:bookmarkEnd w:id="2"/>
      <w:bookmarkEnd w:id="3"/>
    </w:p>
    <w:p w14:paraId="7DF74FF4" w14:textId="39F71F6E" w:rsidR="00D32354" w:rsidRPr="009412F7" w:rsidRDefault="004C12FA" w:rsidP="009412F7">
      <w:pPr>
        <w:pStyle w:val="Heading2"/>
        <w:rPr>
          <w:lang w:val="en-GB"/>
        </w:rPr>
      </w:pPr>
      <w:bookmarkStart w:id="4" w:name="_Toc34045692"/>
      <w:bookmarkStart w:id="5" w:name="_Toc192777706"/>
      <w:bookmarkStart w:id="6" w:name="_Toc40241912"/>
      <w:r w:rsidRPr="003C4F45">
        <w:rPr>
          <w:lang w:val="en-GB"/>
        </w:rPr>
        <w:t>Background</w:t>
      </w:r>
      <w:bookmarkEnd w:id="4"/>
      <w:bookmarkEnd w:id="6"/>
    </w:p>
    <w:p w14:paraId="03935A06" w14:textId="40F2DA31" w:rsidR="00D32354" w:rsidRPr="00C81C2E" w:rsidRDefault="00D32354" w:rsidP="00D32354">
      <w:pPr>
        <w:ind w:left="720" w:firstLine="720"/>
        <w:rPr>
          <w:lang w:val="en-GB"/>
        </w:rPr>
      </w:pPr>
      <w:r w:rsidRPr="009412F7">
        <w:rPr>
          <w:lang w:val="en-GB"/>
        </w:rPr>
        <w:t>In this section, we will explore background research that was required for the project such as the choice of language, the game and security.</w:t>
      </w:r>
      <w:r w:rsidR="00FB027A" w:rsidRPr="009412F7">
        <w:rPr>
          <w:lang w:val="en-GB"/>
        </w:rPr>
        <w:t xml:space="preserve"> We will also discuss third party frameworks that were utilised and our justifications for using </w:t>
      </w:r>
      <w:r w:rsidR="00FB027A" w:rsidRPr="00C81C2E">
        <w:rPr>
          <w:lang w:val="en-GB"/>
        </w:rPr>
        <w:t xml:space="preserve">them. </w:t>
      </w:r>
    </w:p>
    <w:p w14:paraId="3F09D2F1" w14:textId="1C4E7DC4" w:rsidR="00451DED" w:rsidRPr="00C81C2E" w:rsidRDefault="003E5BDD" w:rsidP="00451DED">
      <w:pPr>
        <w:pStyle w:val="Heading3"/>
        <w:rPr>
          <w:lang w:val="en-GB"/>
        </w:rPr>
      </w:pPr>
      <w:bookmarkStart w:id="7" w:name="_Toc40241913"/>
      <w:r w:rsidRPr="00C81C2E">
        <w:rPr>
          <w:lang w:val="en-GB"/>
        </w:rPr>
        <w:t>Focus group</w:t>
      </w:r>
      <w:bookmarkEnd w:id="7"/>
    </w:p>
    <w:p w14:paraId="7E1833C8" w14:textId="417764FD" w:rsidR="00E74364" w:rsidRPr="00C81C2E" w:rsidRDefault="00E74364" w:rsidP="00E74364">
      <w:pPr>
        <w:pStyle w:val="Heading4"/>
        <w:ind w:left="1224"/>
        <w:rPr>
          <w:lang w:val="en-GB"/>
        </w:rPr>
      </w:pPr>
      <w:r w:rsidRPr="00C81C2E">
        <w:rPr>
          <w:lang w:val="en-GB"/>
        </w:rPr>
        <w:t>Student</w:t>
      </w:r>
      <w:r w:rsidR="00DB498B" w:rsidRPr="00C81C2E">
        <w:rPr>
          <w:lang w:val="en-GB"/>
        </w:rPr>
        <w:t>s</w:t>
      </w:r>
    </w:p>
    <w:p w14:paraId="53000FB1" w14:textId="212100F8" w:rsidR="00451DED" w:rsidRPr="00C81C2E" w:rsidRDefault="00451DED" w:rsidP="00887829">
      <w:pPr>
        <w:ind w:left="720" w:firstLine="720"/>
        <w:rPr>
          <w:lang w:val="en-GB"/>
        </w:rPr>
      </w:pPr>
      <w:r w:rsidRPr="00C81C2E">
        <w:rPr>
          <w:lang w:val="en-GB"/>
        </w:rPr>
        <w:t xml:space="preserve">The project </w:t>
      </w:r>
      <w:r w:rsidR="003E5BDD" w:rsidRPr="00C81C2E">
        <w:rPr>
          <w:lang w:val="en-GB"/>
        </w:rPr>
        <w:t>is aimed towards young people, towards the age of primary school</w:t>
      </w:r>
      <w:r w:rsidR="00DD6FB2" w:rsidRPr="00C81C2E">
        <w:rPr>
          <w:lang w:val="en-GB"/>
        </w:rPr>
        <w:t xml:space="preserve"> students</w:t>
      </w:r>
      <w:r w:rsidR="004C70BE" w:rsidRPr="00C81C2E">
        <w:rPr>
          <w:lang w:val="en-GB"/>
        </w:rPr>
        <w:t xml:space="preserve">. The </w:t>
      </w:r>
      <w:r w:rsidR="00942700" w:rsidRPr="00C81C2E">
        <w:rPr>
          <w:lang w:val="en-GB"/>
        </w:rPr>
        <w:t>aim of the project</w:t>
      </w:r>
      <w:r w:rsidR="004C70BE" w:rsidRPr="00C81C2E">
        <w:rPr>
          <w:lang w:val="en-GB"/>
        </w:rPr>
        <w:t xml:space="preserve"> </w:t>
      </w:r>
      <w:r w:rsidR="00D11449">
        <w:rPr>
          <w:lang w:val="en-GB"/>
        </w:rPr>
        <w:t xml:space="preserve">is </w:t>
      </w:r>
      <w:r w:rsidR="004C70BE" w:rsidRPr="00C81C2E">
        <w:rPr>
          <w:lang w:val="en-GB"/>
        </w:rPr>
        <w:t xml:space="preserve">to help </w:t>
      </w:r>
      <w:r w:rsidR="00DD6FB2" w:rsidRPr="00C81C2E">
        <w:rPr>
          <w:lang w:val="en-GB"/>
        </w:rPr>
        <w:t xml:space="preserve">those </w:t>
      </w:r>
      <w:r w:rsidR="004C70BE" w:rsidRPr="00C81C2E">
        <w:rPr>
          <w:lang w:val="en-GB"/>
        </w:rPr>
        <w:t>primary school students</w:t>
      </w:r>
      <w:r w:rsidR="00DD6FB2" w:rsidRPr="00C81C2E">
        <w:rPr>
          <w:lang w:val="en-GB"/>
        </w:rPr>
        <w:t xml:space="preserve"> to improve their </w:t>
      </w:r>
      <w:r w:rsidR="00AC2496" w:rsidRPr="00C81C2E">
        <w:rPr>
          <w:lang w:val="en-GB"/>
        </w:rPr>
        <w:t>learning skills and development through</w:t>
      </w:r>
      <w:r w:rsidR="00913D1A">
        <w:rPr>
          <w:lang w:val="en-GB"/>
        </w:rPr>
        <w:t>out</w:t>
      </w:r>
      <w:r w:rsidR="00AC2496" w:rsidRPr="00C81C2E">
        <w:rPr>
          <w:lang w:val="en-GB"/>
        </w:rPr>
        <w:t xml:space="preserve"> </w:t>
      </w:r>
      <w:r w:rsidR="00AB04CC" w:rsidRPr="00C81C2E">
        <w:rPr>
          <w:lang w:val="en-GB"/>
        </w:rPr>
        <w:t>school.</w:t>
      </w:r>
      <w:r w:rsidR="00D30F08" w:rsidRPr="00C81C2E">
        <w:rPr>
          <w:lang w:val="en-GB"/>
        </w:rPr>
        <w:t xml:space="preserve"> This meant that research </w:t>
      </w:r>
      <w:r w:rsidR="005F3BDA" w:rsidRPr="00C81C2E">
        <w:rPr>
          <w:lang w:val="en-GB"/>
        </w:rPr>
        <w:t xml:space="preserve">is </w:t>
      </w:r>
      <w:r w:rsidR="00D30F08" w:rsidRPr="00C81C2E">
        <w:rPr>
          <w:lang w:val="en-GB"/>
        </w:rPr>
        <w:t xml:space="preserve">needed to be </w:t>
      </w:r>
      <w:r w:rsidR="005F3BDA" w:rsidRPr="00C81C2E">
        <w:rPr>
          <w:lang w:val="en-GB"/>
        </w:rPr>
        <w:t>carried out</w:t>
      </w:r>
      <w:r w:rsidR="00D30F08" w:rsidRPr="00C81C2E">
        <w:rPr>
          <w:lang w:val="en-GB"/>
        </w:rPr>
        <w:t xml:space="preserve"> into what wo</w:t>
      </w:r>
      <w:r w:rsidR="00AF73A8" w:rsidRPr="00C81C2E">
        <w:rPr>
          <w:lang w:val="en-GB"/>
        </w:rPr>
        <w:t xml:space="preserve">uld </w:t>
      </w:r>
      <w:r w:rsidR="00400DED">
        <w:rPr>
          <w:lang w:val="en-GB"/>
        </w:rPr>
        <w:t>appeal to young people or what they disliked</w:t>
      </w:r>
      <w:r w:rsidR="0054464E" w:rsidRPr="00C81C2E">
        <w:rPr>
          <w:lang w:val="en-GB"/>
        </w:rPr>
        <w:t xml:space="preserve">. </w:t>
      </w:r>
      <w:r w:rsidR="00C822A1" w:rsidRPr="00C81C2E">
        <w:rPr>
          <w:lang w:val="en-GB"/>
        </w:rPr>
        <w:t xml:space="preserve">Research was </w:t>
      </w:r>
      <w:r w:rsidR="00E14982">
        <w:rPr>
          <w:lang w:val="en-GB"/>
        </w:rPr>
        <w:t>completed</w:t>
      </w:r>
      <w:r w:rsidR="00C822A1" w:rsidRPr="00C81C2E">
        <w:rPr>
          <w:lang w:val="en-GB"/>
        </w:rPr>
        <w:t xml:space="preserve"> through </w:t>
      </w:r>
      <w:r w:rsidR="00C23EEB">
        <w:rPr>
          <w:lang w:val="en-GB"/>
        </w:rPr>
        <w:t>investigating</w:t>
      </w:r>
      <w:r w:rsidR="00C822A1" w:rsidRPr="00C81C2E">
        <w:rPr>
          <w:lang w:val="en-GB"/>
        </w:rPr>
        <w:t xml:space="preserve"> </w:t>
      </w:r>
      <w:r w:rsidR="00135B54" w:rsidRPr="00C81C2E">
        <w:rPr>
          <w:lang w:val="en-GB"/>
        </w:rPr>
        <w:t xml:space="preserve">other created websites </w:t>
      </w:r>
      <w:r w:rsidR="00F7261D" w:rsidRPr="00C81C2E">
        <w:rPr>
          <w:lang w:val="en-GB"/>
        </w:rPr>
        <w:t xml:space="preserve">and </w:t>
      </w:r>
      <w:r w:rsidR="00C23EEB">
        <w:rPr>
          <w:lang w:val="en-GB"/>
        </w:rPr>
        <w:t xml:space="preserve">considering </w:t>
      </w:r>
      <w:r w:rsidR="009D2373" w:rsidRPr="00C81C2E">
        <w:rPr>
          <w:lang w:val="en-GB"/>
        </w:rPr>
        <w:t xml:space="preserve">other </w:t>
      </w:r>
      <w:r w:rsidR="00550D8D" w:rsidRPr="00C81C2E">
        <w:rPr>
          <w:lang w:val="en-GB"/>
        </w:rPr>
        <w:t>people’s</w:t>
      </w:r>
      <w:r w:rsidR="009D2373" w:rsidRPr="00C81C2E">
        <w:rPr>
          <w:lang w:val="en-GB"/>
        </w:rPr>
        <w:t xml:space="preserve"> opinion</w:t>
      </w:r>
      <w:r w:rsidR="00C81C2E" w:rsidRPr="00C81C2E">
        <w:rPr>
          <w:lang w:val="en-GB"/>
        </w:rPr>
        <w:t xml:space="preserve"> </w:t>
      </w:r>
      <w:r w:rsidR="00E14982">
        <w:rPr>
          <w:lang w:val="en-GB"/>
        </w:rPr>
        <w:t>regarding</w:t>
      </w:r>
      <w:r w:rsidR="00C81C2E" w:rsidRPr="00C81C2E">
        <w:rPr>
          <w:lang w:val="en-GB"/>
        </w:rPr>
        <w:t xml:space="preserve"> </w:t>
      </w:r>
      <w:r w:rsidR="00C23EEB">
        <w:rPr>
          <w:lang w:val="en-GB"/>
        </w:rPr>
        <w:t>P</w:t>
      </w:r>
      <w:r w:rsidR="00C81C2E" w:rsidRPr="00C81C2E">
        <w:rPr>
          <w:lang w:val="en-GB"/>
        </w:rPr>
        <w:t xml:space="preserve">rimary </w:t>
      </w:r>
      <w:r w:rsidR="00C23EEB">
        <w:rPr>
          <w:lang w:val="en-GB"/>
        </w:rPr>
        <w:t>C</w:t>
      </w:r>
      <w:r w:rsidR="00C81C2E" w:rsidRPr="00C81C2E">
        <w:rPr>
          <w:lang w:val="en-GB"/>
        </w:rPr>
        <w:t xml:space="preserve">hallenge. </w:t>
      </w:r>
    </w:p>
    <w:p w14:paraId="36EA985C" w14:textId="44AE3E17" w:rsidR="00920255" w:rsidRPr="00BA1BF9" w:rsidRDefault="00920255" w:rsidP="00920255">
      <w:pPr>
        <w:pStyle w:val="Heading4"/>
        <w:rPr>
          <w:lang w:val="en-GB"/>
        </w:rPr>
      </w:pPr>
      <w:r w:rsidRPr="00BA1BF9">
        <w:rPr>
          <w:vertAlign w:val="subscript"/>
          <w:lang w:val="en-GB"/>
        </w:rPr>
        <w:tab/>
      </w:r>
      <w:r w:rsidRPr="00BA1BF9">
        <w:rPr>
          <w:vertAlign w:val="subscript"/>
          <w:lang w:val="en-GB"/>
        </w:rPr>
        <w:tab/>
      </w:r>
      <w:r w:rsidR="008569E8" w:rsidRPr="00BA1BF9">
        <w:rPr>
          <w:lang w:val="en-GB"/>
        </w:rPr>
        <w:t>Staff</w:t>
      </w:r>
    </w:p>
    <w:p w14:paraId="2A36B45E" w14:textId="01E63201" w:rsidR="008569E8" w:rsidRPr="008569E8" w:rsidRDefault="009E45F4" w:rsidP="00D9694B">
      <w:pPr>
        <w:ind w:left="720" w:firstLine="720"/>
        <w:rPr>
          <w:lang w:val="en-GB"/>
        </w:rPr>
      </w:pPr>
      <w:r w:rsidRPr="00BA1BF9">
        <w:rPr>
          <w:lang w:val="en-GB"/>
        </w:rPr>
        <w:t xml:space="preserve">The project was also aimed </w:t>
      </w:r>
      <w:r w:rsidR="00E07B49" w:rsidRPr="00BA1BF9">
        <w:rPr>
          <w:lang w:val="en-GB"/>
        </w:rPr>
        <w:t xml:space="preserve">in a way that teachers will be able to view </w:t>
      </w:r>
      <w:r w:rsidR="00D9694B" w:rsidRPr="00BA1BF9">
        <w:rPr>
          <w:lang w:val="en-GB"/>
        </w:rPr>
        <w:t xml:space="preserve">their </w:t>
      </w:r>
      <w:r w:rsidR="0000553E" w:rsidRPr="00BA1BF9">
        <w:rPr>
          <w:lang w:val="en-GB"/>
        </w:rPr>
        <w:t>students’</w:t>
      </w:r>
      <w:r w:rsidR="00D9694B" w:rsidRPr="00BA1BF9">
        <w:rPr>
          <w:lang w:val="en-GB"/>
        </w:rPr>
        <w:t xml:space="preserve"> progress </w:t>
      </w:r>
      <w:r w:rsidR="007770FD" w:rsidRPr="00BA1BF9">
        <w:rPr>
          <w:lang w:val="en-GB"/>
        </w:rPr>
        <w:t xml:space="preserve">and track how </w:t>
      </w:r>
      <w:r w:rsidR="00C80D4F">
        <w:rPr>
          <w:lang w:val="en-GB"/>
        </w:rPr>
        <w:t>they</w:t>
      </w:r>
      <w:r w:rsidR="007770FD" w:rsidRPr="00BA1BF9">
        <w:rPr>
          <w:lang w:val="en-GB"/>
        </w:rPr>
        <w:t xml:space="preserve"> </w:t>
      </w:r>
      <w:r w:rsidR="00BA1BF9" w:rsidRPr="00BA1BF9">
        <w:rPr>
          <w:lang w:val="en-GB"/>
        </w:rPr>
        <w:t>were</w:t>
      </w:r>
      <w:r w:rsidR="007770FD" w:rsidRPr="00BA1BF9">
        <w:rPr>
          <w:lang w:val="en-GB"/>
        </w:rPr>
        <w:t xml:space="preserve"> getting on. This</w:t>
      </w:r>
      <w:r w:rsidR="00BA1BF9" w:rsidRPr="00BA1BF9">
        <w:rPr>
          <w:lang w:val="en-GB"/>
        </w:rPr>
        <w:t xml:space="preserve"> also</w:t>
      </w:r>
      <w:r w:rsidR="007770FD" w:rsidRPr="00BA1BF9">
        <w:rPr>
          <w:lang w:val="en-GB"/>
        </w:rPr>
        <w:t xml:space="preserve"> meant that research </w:t>
      </w:r>
      <w:r w:rsidR="000B11C7">
        <w:rPr>
          <w:lang w:val="en-GB"/>
        </w:rPr>
        <w:t xml:space="preserve">needed to be completed on </w:t>
      </w:r>
      <w:r w:rsidR="00887AD6" w:rsidRPr="00BA1BF9">
        <w:rPr>
          <w:lang w:val="en-GB"/>
        </w:rPr>
        <w:t xml:space="preserve">how </w:t>
      </w:r>
      <w:r w:rsidR="00B03FBD" w:rsidRPr="00BA1BF9">
        <w:rPr>
          <w:lang w:val="en-GB"/>
        </w:rPr>
        <w:t>to create a simple yet attractive site to teachers</w:t>
      </w:r>
      <w:r w:rsidR="00645513" w:rsidRPr="00BA1BF9">
        <w:rPr>
          <w:lang w:val="en-GB"/>
        </w:rPr>
        <w:t>.</w:t>
      </w:r>
      <w:r w:rsidR="00806B8B" w:rsidRPr="00BA1BF9">
        <w:rPr>
          <w:lang w:val="en-GB"/>
        </w:rPr>
        <w:t xml:space="preserve"> The site would need to be </w:t>
      </w:r>
      <w:r w:rsidR="005B2DFC" w:rsidRPr="00BA1BF9">
        <w:rPr>
          <w:lang w:val="en-GB"/>
        </w:rPr>
        <w:t>easily</w:t>
      </w:r>
      <w:r w:rsidR="00806B8B" w:rsidRPr="00BA1BF9">
        <w:rPr>
          <w:lang w:val="en-GB"/>
        </w:rPr>
        <w:t xml:space="preserve"> used and require</w:t>
      </w:r>
      <w:r w:rsidR="0086544F">
        <w:rPr>
          <w:lang w:val="en-GB"/>
        </w:rPr>
        <w:t>s</w:t>
      </w:r>
      <w:r w:rsidR="00806B8B" w:rsidRPr="00BA1BF9">
        <w:rPr>
          <w:lang w:val="en-GB"/>
        </w:rPr>
        <w:t xml:space="preserve"> little to no training on how </w:t>
      </w:r>
      <w:r w:rsidR="005B2DFC" w:rsidRPr="00BA1BF9">
        <w:rPr>
          <w:lang w:val="en-GB"/>
        </w:rPr>
        <w:t>to work the website</w:t>
      </w:r>
    </w:p>
    <w:p w14:paraId="1B7DF5E2" w14:textId="77777777" w:rsidR="00D32354" w:rsidRPr="00D32354" w:rsidRDefault="00D32354" w:rsidP="006A179A">
      <w:pPr>
        <w:ind w:left="720" w:firstLine="720"/>
        <w:rPr>
          <w:strike/>
          <w:lang w:val="en-GB"/>
        </w:rPr>
      </w:pPr>
    </w:p>
    <w:p w14:paraId="67DB6D64" w14:textId="6C7EB832" w:rsidR="00760E62" w:rsidRDefault="00760E62" w:rsidP="00760E62">
      <w:pPr>
        <w:pStyle w:val="Heading3"/>
        <w:rPr>
          <w:lang w:val="en-GB"/>
        </w:rPr>
      </w:pPr>
      <w:bookmarkStart w:id="8" w:name="_Toc40241914"/>
      <w:r>
        <w:rPr>
          <w:lang w:val="en-GB"/>
        </w:rPr>
        <w:t>Language</w:t>
      </w:r>
      <w:r w:rsidR="00287C90">
        <w:rPr>
          <w:lang w:val="en-GB"/>
        </w:rPr>
        <w:t>s</w:t>
      </w:r>
      <w:bookmarkEnd w:id="8"/>
    </w:p>
    <w:p w14:paraId="3690147F" w14:textId="7F5E617E" w:rsidR="00897615" w:rsidRPr="00897615" w:rsidRDefault="00897615" w:rsidP="005B3B7A">
      <w:pPr>
        <w:ind w:left="720" w:firstLine="720"/>
        <w:jc w:val="left"/>
        <w:rPr>
          <w:lang w:val="en-GB"/>
        </w:rPr>
      </w:pPr>
      <w:r w:rsidRPr="00897615">
        <w:rPr>
          <w:lang w:val="en-GB"/>
        </w:rPr>
        <w:t xml:space="preserve">There is an array of languages that powers today's web. Some of these are legacy languages such as PHP </w:t>
      </w:r>
      <w:sdt>
        <w:sdtPr>
          <w:rPr>
            <w:lang w:val="en-GB"/>
          </w:rPr>
          <w:id w:val="500708458"/>
          <w:citation/>
        </w:sdtPr>
        <w:sdtContent>
          <w:r w:rsidR="00472AA5">
            <w:rPr>
              <w:lang w:val="en-GB"/>
            </w:rPr>
            <w:fldChar w:fldCharType="begin"/>
          </w:r>
          <w:r w:rsidR="006167A1">
            <w:rPr>
              <w:lang w:val="en-GB"/>
            </w:rPr>
            <w:instrText xml:space="preserve">CITATION The98 \l 2057 </w:instrText>
          </w:r>
          <w:r w:rsidR="00472AA5">
            <w:rPr>
              <w:lang w:val="en-GB"/>
            </w:rPr>
            <w:fldChar w:fldCharType="separate"/>
          </w:r>
          <w:r w:rsidR="006167A1" w:rsidRPr="006167A1">
            <w:rPr>
              <w:noProof/>
              <w:lang w:val="en-GB"/>
            </w:rPr>
            <w:t>[1]</w:t>
          </w:r>
          <w:r w:rsidR="00472AA5">
            <w:rPr>
              <w:lang w:val="en-GB"/>
            </w:rPr>
            <w:fldChar w:fldCharType="end"/>
          </w:r>
        </w:sdtContent>
      </w:sdt>
      <w:r w:rsidRPr="00897615">
        <w:rPr>
          <w:lang w:val="en-GB"/>
        </w:rPr>
        <w:t xml:space="preserve"> to more modern languages such as WebAssembly that launched in 2017 </w:t>
      </w:r>
      <w:sdt>
        <w:sdtPr>
          <w:rPr>
            <w:lang w:val="en-GB"/>
          </w:rPr>
          <w:id w:val="-343854934"/>
          <w:citation/>
        </w:sdtPr>
        <w:sdtContent>
          <w:r w:rsidR="005757EE">
            <w:rPr>
              <w:lang w:val="en-GB"/>
            </w:rPr>
            <w:fldChar w:fldCharType="begin"/>
          </w:r>
          <w:r w:rsidR="005757EE">
            <w:rPr>
              <w:lang w:val="en-GB"/>
            </w:rPr>
            <w:instrText xml:space="preserve"> CITATION W3C15 \l 2057 </w:instrText>
          </w:r>
          <w:r w:rsidR="005757EE">
            <w:rPr>
              <w:lang w:val="en-GB"/>
            </w:rPr>
            <w:fldChar w:fldCharType="separate"/>
          </w:r>
          <w:r w:rsidR="00140CCB" w:rsidRPr="00140CCB">
            <w:rPr>
              <w:noProof/>
              <w:lang w:val="en-GB"/>
            </w:rPr>
            <w:t>[2]</w:t>
          </w:r>
          <w:r w:rsidR="005757EE">
            <w:rPr>
              <w:lang w:val="en-GB"/>
            </w:rPr>
            <w:fldChar w:fldCharType="end"/>
          </w:r>
        </w:sdtContent>
      </w:sdt>
      <w:r w:rsidRPr="00897615">
        <w:rPr>
          <w:lang w:val="en-GB"/>
        </w:rPr>
        <w:t xml:space="preserve">. </w:t>
      </w:r>
    </w:p>
    <w:p w14:paraId="506F193D" w14:textId="7693882A" w:rsidR="00897615" w:rsidRPr="00897615" w:rsidRDefault="00897615" w:rsidP="005B3B7A">
      <w:pPr>
        <w:ind w:left="720" w:firstLine="720"/>
        <w:jc w:val="left"/>
        <w:rPr>
          <w:lang w:val="en-GB"/>
        </w:rPr>
      </w:pPr>
      <w:r w:rsidRPr="00897615">
        <w:rPr>
          <w:lang w:val="en-GB"/>
        </w:rPr>
        <w:t xml:space="preserve">We reviewed the use of PHP, NodeJS and WebAssembly as our primary languages for server-side languages; however, </w:t>
      </w:r>
      <w:r w:rsidRPr="009B69FF">
        <w:rPr>
          <w:lang w:val="en-GB"/>
        </w:rPr>
        <w:t xml:space="preserve">we selected PHP because of </w:t>
      </w:r>
      <w:r w:rsidR="003376FF" w:rsidRPr="009B69FF">
        <w:rPr>
          <w:lang w:val="en-GB"/>
        </w:rPr>
        <w:t>its</w:t>
      </w:r>
      <w:r w:rsidR="00B75DE3" w:rsidRPr="009B69FF">
        <w:rPr>
          <w:lang w:val="en-GB"/>
        </w:rPr>
        <w:t xml:space="preserve"> vast browser capabilities and </w:t>
      </w:r>
      <w:r w:rsidR="00F913B2" w:rsidRPr="009B69FF">
        <w:rPr>
          <w:lang w:val="en-GB"/>
        </w:rPr>
        <w:t xml:space="preserve">the </w:t>
      </w:r>
      <w:r w:rsidR="006A7BF6" w:rsidRPr="009B69FF">
        <w:rPr>
          <w:lang w:val="en-GB"/>
        </w:rPr>
        <w:t>immense</w:t>
      </w:r>
      <w:r w:rsidR="00F913B2" w:rsidRPr="009B69FF">
        <w:rPr>
          <w:lang w:val="en-GB"/>
        </w:rPr>
        <w:t xml:space="preserve"> amount of online </w:t>
      </w:r>
      <w:r w:rsidR="00AF14F2" w:rsidRPr="009B69FF">
        <w:rPr>
          <w:lang w:val="en-GB"/>
        </w:rPr>
        <w:t>help</w:t>
      </w:r>
      <w:r w:rsidR="00DD6B3C" w:rsidRPr="009B69FF">
        <w:rPr>
          <w:lang w:val="en-GB"/>
        </w:rPr>
        <w:t>/discussions of other users using of the language</w:t>
      </w:r>
      <w:r w:rsidRPr="009B69FF">
        <w:rPr>
          <w:lang w:val="en-GB"/>
        </w:rPr>
        <w:t>.</w:t>
      </w:r>
      <w:r w:rsidRPr="00897615">
        <w:rPr>
          <w:lang w:val="en-GB"/>
        </w:rPr>
        <w:t xml:space="preserve"> </w:t>
      </w:r>
    </w:p>
    <w:p w14:paraId="2D3D4265" w14:textId="091FE6BF" w:rsidR="00D637C7" w:rsidRPr="00897615" w:rsidRDefault="00897615" w:rsidP="005B3B7A">
      <w:pPr>
        <w:ind w:left="720" w:firstLine="720"/>
        <w:jc w:val="left"/>
        <w:rPr>
          <w:lang w:val="en-GB"/>
        </w:rPr>
      </w:pPr>
      <w:r w:rsidRPr="00897615">
        <w:rPr>
          <w:lang w:val="en-GB"/>
        </w:rPr>
        <w:t xml:space="preserve">We did not select </w:t>
      </w:r>
      <w:r w:rsidR="00E31322">
        <w:rPr>
          <w:lang w:val="en-GB"/>
        </w:rPr>
        <w:t>N</w:t>
      </w:r>
      <w:r w:rsidRPr="00897615">
        <w:rPr>
          <w:lang w:val="en-GB"/>
        </w:rPr>
        <w:t xml:space="preserve">ode.js as a primary language because of </w:t>
      </w:r>
      <w:r w:rsidR="00E95836">
        <w:rPr>
          <w:lang w:val="en-GB"/>
        </w:rPr>
        <w:t xml:space="preserve">the </w:t>
      </w:r>
      <w:r w:rsidR="00901480">
        <w:rPr>
          <w:lang w:val="en-GB"/>
        </w:rPr>
        <w:t>developers</w:t>
      </w:r>
      <w:r w:rsidR="00E95836">
        <w:rPr>
          <w:lang w:val="en-GB"/>
        </w:rPr>
        <w:t xml:space="preserve"> having a lower knowledge of the language. </w:t>
      </w:r>
      <w:r w:rsidR="00E4540A" w:rsidRPr="009B69FF">
        <w:rPr>
          <w:lang w:val="en-GB"/>
        </w:rPr>
        <w:t>Node.JS</w:t>
      </w:r>
      <w:r w:rsidR="00E95836" w:rsidRPr="009B69FF">
        <w:rPr>
          <w:lang w:val="en-GB"/>
        </w:rPr>
        <w:t xml:space="preserve"> was also not selected </w:t>
      </w:r>
      <w:r w:rsidR="00B27D01" w:rsidRPr="009B69FF">
        <w:rPr>
          <w:lang w:val="en-GB"/>
        </w:rPr>
        <w:t xml:space="preserve">due to it being a </w:t>
      </w:r>
      <w:r w:rsidR="00E4540A" w:rsidRPr="009B69FF">
        <w:rPr>
          <w:lang w:val="en-GB"/>
        </w:rPr>
        <w:t>more complex</w:t>
      </w:r>
      <w:r w:rsidR="00B27D01" w:rsidRPr="009B69FF">
        <w:rPr>
          <w:lang w:val="en-GB"/>
        </w:rPr>
        <w:t xml:space="preserve"> to use than PHP</w:t>
      </w:r>
      <w:r w:rsidR="002B20B8" w:rsidRPr="009B69FF">
        <w:rPr>
          <w:lang w:val="en-GB"/>
        </w:rPr>
        <w:t xml:space="preserve"> </w:t>
      </w:r>
      <w:sdt>
        <w:sdtPr>
          <w:rPr>
            <w:lang w:val="en-GB"/>
          </w:rPr>
          <w:id w:val="-1678579734"/>
          <w:citation/>
        </w:sdtPr>
        <w:sdtContent>
          <w:r w:rsidR="002B20B8" w:rsidRPr="009B69FF">
            <w:rPr>
              <w:lang w:val="en-GB"/>
            </w:rPr>
            <w:fldChar w:fldCharType="begin"/>
          </w:r>
          <w:r w:rsidR="002B20B8" w:rsidRPr="009B69FF">
            <w:rPr>
              <w:lang w:val="en-GB"/>
            </w:rPr>
            <w:instrText xml:space="preserve"> CITATION Kev18 \l 2057 </w:instrText>
          </w:r>
          <w:r w:rsidR="002B20B8" w:rsidRPr="009B69FF">
            <w:rPr>
              <w:lang w:val="en-GB"/>
            </w:rPr>
            <w:fldChar w:fldCharType="separate"/>
          </w:r>
          <w:r w:rsidR="00140CCB" w:rsidRPr="00140CCB">
            <w:rPr>
              <w:noProof/>
              <w:lang w:val="en-GB"/>
            </w:rPr>
            <w:t>[3]</w:t>
          </w:r>
          <w:r w:rsidR="002B20B8" w:rsidRPr="009B69FF">
            <w:rPr>
              <w:lang w:val="en-GB"/>
            </w:rPr>
            <w:fldChar w:fldCharType="end"/>
          </w:r>
        </w:sdtContent>
      </w:sdt>
      <w:r w:rsidRPr="009B69FF">
        <w:rPr>
          <w:lang w:val="en-GB"/>
        </w:rPr>
        <w:t xml:space="preserve">. We deemed WebAssembly as inappropriate for the project because of </w:t>
      </w:r>
      <w:r w:rsidR="00F21E02" w:rsidRPr="009B69FF">
        <w:rPr>
          <w:lang w:val="en-GB"/>
        </w:rPr>
        <w:t>how new it is</w:t>
      </w:r>
      <w:r w:rsidR="001B29EA" w:rsidRPr="009B69FF">
        <w:rPr>
          <w:lang w:val="en-GB"/>
        </w:rPr>
        <w:t xml:space="preserve"> as a language</w:t>
      </w:r>
      <w:r w:rsidRPr="009B69FF">
        <w:rPr>
          <w:lang w:val="en-GB"/>
        </w:rPr>
        <w:t>.</w:t>
      </w:r>
      <w:r w:rsidR="00835B53" w:rsidRPr="009B69FF">
        <w:rPr>
          <w:lang w:val="en-GB"/>
        </w:rPr>
        <w:t xml:space="preserve"> It also </w:t>
      </w:r>
      <w:r w:rsidR="003B04D4">
        <w:rPr>
          <w:lang w:val="en-GB"/>
        </w:rPr>
        <w:t>has</w:t>
      </w:r>
      <w:r w:rsidR="00835B53" w:rsidRPr="009B69FF">
        <w:rPr>
          <w:lang w:val="en-GB"/>
        </w:rPr>
        <w:t xml:space="preserve"> a lot less </w:t>
      </w:r>
      <w:r w:rsidR="00481963" w:rsidRPr="009B69FF">
        <w:rPr>
          <w:lang w:val="en-GB"/>
        </w:rPr>
        <w:t>documentation</w:t>
      </w:r>
      <w:r w:rsidR="00EB1CF6">
        <w:rPr>
          <w:lang w:val="en-GB"/>
        </w:rPr>
        <w:t xml:space="preserve"> on</w:t>
      </w:r>
      <w:r w:rsidR="00481963" w:rsidRPr="009B69FF">
        <w:rPr>
          <w:lang w:val="en-GB"/>
        </w:rPr>
        <w:t xml:space="preserve"> </w:t>
      </w:r>
      <w:r w:rsidR="00835B53" w:rsidRPr="009B69FF">
        <w:rPr>
          <w:lang w:val="en-GB"/>
        </w:rPr>
        <w:t xml:space="preserve">it online, </w:t>
      </w:r>
      <w:r w:rsidR="00481963" w:rsidRPr="009B69FF">
        <w:rPr>
          <w:lang w:val="en-GB"/>
        </w:rPr>
        <w:t xml:space="preserve">which can be attributed to </w:t>
      </w:r>
      <w:r w:rsidR="007A1D88" w:rsidRPr="009B69FF">
        <w:rPr>
          <w:lang w:val="en-GB"/>
        </w:rPr>
        <w:t>be</w:t>
      </w:r>
      <w:r w:rsidR="00481963" w:rsidRPr="009B69FF">
        <w:rPr>
          <w:lang w:val="en-GB"/>
        </w:rPr>
        <w:t xml:space="preserve"> a newer </w:t>
      </w:r>
      <w:r w:rsidR="00835B53" w:rsidRPr="009B69FF">
        <w:rPr>
          <w:lang w:val="en-GB"/>
        </w:rPr>
        <w:t>language</w:t>
      </w:r>
      <w:r w:rsidRPr="009B69FF">
        <w:rPr>
          <w:lang w:val="en-GB"/>
        </w:rPr>
        <w:t>.</w:t>
      </w:r>
      <w:r w:rsidR="00BB1E1A" w:rsidRPr="009B69FF">
        <w:rPr>
          <w:lang w:val="en-GB"/>
        </w:rPr>
        <w:t xml:space="preserve"> We</w:t>
      </w:r>
      <w:r w:rsidR="008A00CB" w:rsidRPr="009B69FF">
        <w:rPr>
          <w:lang w:val="en-GB"/>
        </w:rPr>
        <w:t>b</w:t>
      </w:r>
      <w:r w:rsidR="00BB1E1A" w:rsidRPr="009B69FF">
        <w:rPr>
          <w:lang w:val="en-GB"/>
        </w:rPr>
        <w:t xml:space="preserve">Assembily allows for </w:t>
      </w:r>
      <w:r w:rsidR="008A00CB" w:rsidRPr="009B69FF">
        <w:rPr>
          <w:lang w:val="en-GB"/>
        </w:rPr>
        <w:t>multiple languages</w:t>
      </w:r>
      <w:r w:rsidR="00A74F81" w:rsidRPr="009B69FF">
        <w:rPr>
          <w:lang w:val="en-GB"/>
        </w:rPr>
        <w:t xml:space="preserve"> to </w:t>
      </w:r>
      <w:r w:rsidR="00C7689C" w:rsidRPr="009B69FF">
        <w:rPr>
          <w:lang w:val="en-GB"/>
        </w:rPr>
        <w:t xml:space="preserve">run </w:t>
      </w:r>
      <w:r w:rsidR="006167A1" w:rsidRPr="009B69FF">
        <w:rPr>
          <w:lang w:val="en-GB"/>
        </w:rPr>
        <w:t>simultaneously</w:t>
      </w:r>
      <w:r w:rsidR="00C7689C" w:rsidRPr="009B69FF">
        <w:rPr>
          <w:lang w:val="en-GB"/>
        </w:rPr>
        <w:t xml:space="preserve"> at near native speeds</w:t>
      </w:r>
      <w:r w:rsidR="00AC2FB8" w:rsidRPr="009B69FF">
        <w:rPr>
          <w:lang w:val="en-GB"/>
        </w:rPr>
        <w:t xml:space="preserve">. WebAssembily is not designed </w:t>
      </w:r>
      <w:r w:rsidR="00C7689C" w:rsidRPr="009B69FF">
        <w:rPr>
          <w:lang w:val="en-GB"/>
        </w:rPr>
        <w:t>to replace</w:t>
      </w:r>
      <w:r w:rsidR="00AC2FB8" w:rsidRPr="009B69FF">
        <w:rPr>
          <w:lang w:val="en-GB"/>
        </w:rPr>
        <w:t xml:space="preserve"> JavaScript</w:t>
      </w:r>
      <w:r w:rsidR="00EB1CF6">
        <w:rPr>
          <w:lang w:val="en-GB"/>
        </w:rPr>
        <w:t>,</w:t>
      </w:r>
      <w:r w:rsidR="00AC2FB8" w:rsidRPr="009B69FF">
        <w:rPr>
          <w:lang w:val="en-GB"/>
        </w:rPr>
        <w:t xml:space="preserve"> however it is designed to work with </w:t>
      </w:r>
      <w:r w:rsidR="00C7689C" w:rsidRPr="009B69FF">
        <w:rPr>
          <w:lang w:val="en-GB"/>
        </w:rPr>
        <w:t xml:space="preserve">JavaScript to increase its efficiency </w:t>
      </w:r>
      <w:sdt>
        <w:sdtPr>
          <w:rPr>
            <w:lang w:val="en-GB"/>
          </w:rPr>
          <w:id w:val="655657710"/>
          <w:citation/>
        </w:sdtPr>
        <w:sdtContent>
          <w:r w:rsidR="008F53E1" w:rsidRPr="009B69FF">
            <w:rPr>
              <w:lang w:val="en-GB"/>
            </w:rPr>
            <w:fldChar w:fldCharType="begin"/>
          </w:r>
          <w:r w:rsidR="008F53E1" w:rsidRPr="009B69FF">
            <w:rPr>
              <w:lang w:val="en-GB"/>
            </w:rPr>
            <w:instrText xml:space="preserve"> CITATION Web20 \l 2057 </w:instrText>
          </w:r>
          <w:r w:rsidR="008F53E1" w:rsidRPr="009B69FF">
            <w:rPr>
              <w:lang w:val="en-GB"/>
            </w:rPr>
            <w:fldChar w:fldCharType="separate"/>
          </w:r>
          <w:r w:rsidR="00140CCB" w:rsidRPr="00140CCB">
            <w:rPr>
              <w:noProof/>
              <w:lang w:val="en-GB"/>
            </w:rPr>
            <w:t>[4]</w:t>
          </w:r>
          <w:r w:rsidR="008F53E1" w:rsidRPr="009B69FF">
            <w:rPr>
              <w:lang w:val="en-GB"/>
            </w:rPr>
            <w:fldChar w:fldCharType="end"/>
          </w:r>
        </w:sdtContent>
      </w:sdt>
      <w:r w:rsidR="005055C7" w:rsidRPr="009B69FF">
        <w:rPr>
          <w:lang w:val="en-GB"/>
        </w:rPr>
        <w:t>.</w:t>
      </w:r>
    </w:p>
    <w:p w14:paraId="4DB96E47" w14:textId="68801ACF" w:rsidR="00C3561E" w:rsidRDefault="00C3561E" w:rsidP="00C3561E">
      <w:pPr>
        <w:pStyle w:val="Heading3"/>
        <w:rPr>
          <w:lang w:val="en-GB"/>
        </w:rPr>
      </w:pPr>
      <w:bookmarkStart w:id="9" w:name="_Toc40241915"/>
      <w:r>
        <w:rPr>
          <w:lang w:val="en-GB"/>
        </w:rPr>
        <w:t>The Game</w:t>
      </w:r>
      <w:bookmarkEnd w:id="9"/>
    </w:p>
    <w:p w14:paraId="7522D8D4" w14:textId="244572EA" w:rsidR="00351547" w:rsidRDefault="00351547" w:rsidP="004A4FD6">
      <w:pPr>
        <w:ind w:left="720" w:firstLine="720"/>
        <w:rPr>
          <w:lang w:val="en-GB"/>
        </w:rPr>
      </w:pPr>
      <w:r>
        <w:rPr>
          <w:lang w:val="en-GB"/>
        </w:rPr>
        <w:t xml:space="preserve">Creating the game was a large area of research, how and what sort of game </w:t>
      </w:r>
      <w:r w:rsidR="000C32EB">
        <w:rPr>
          <w:lang w:val="en-GB"/>
        </w:rPr>
        <w:t xml:space="preserve">it </w:t>
      </w:r>
      <w:r>
        <w:rPr>
          <w:lang w:val="en-GB"/>
        </w:rPr>
        <w:t>was</w:t>
      </w:r>
      <w:r w:rsidR="000C32EB">
        <w:rPr>
          <w:lang w:val="en-GB"/>
        </w:rPr>
        <w:t xml:space="preserve"> going to be</w:t>
      </w:r>
      <w:r>
        <w:rPr>
          <w:lang w:val="en-GB"/>
        </w:rPr>
        <w:t xml:space="preserve">. During this </w:t>
      </w:r>
      <w:r w:rsidRPr="00351547">
        <w:rPr>
          <w:lang w:val="en-GB"/>
        </w:rPr>
        <w:t xml:space="preserve">phase </w:t>
      </w:r>
      <w:r>
        <w:rPr>
          <w:lang w:val="en-GB"/>
        </w:rPr>
        <w:t>of the project</w:t>
      </w:r>
      <w:r w:rsidR="00463947">
        <w:rPr>
          <w:lang w:val="en-GB"/>
        </w:rPr>
        <w:t xml:space="preserve"> a few different areas to do this </w:t>
      </w:r>
      <w:r w:rsidR="006579D9">
        <w:rPr>
          <w:lang w:val="en-GB"/>
        </w:rPr>
        <w:t>were</w:t>
      </w:r>
      <w:r w:rsidR="00463947">
        <w:rPr>
          <w:lang w:val="en-GB"/>
        </w:rPr>
        <w:t xml:space="preserve"> investigated. One area was creating a canvas game within JavaScrip</w:t>
      </w:r>
      <w:r w:rsidR="00494BF8">
        <w:rPr>
          <w:lang w:val="en-GB"/>
        </w:rPr>
        <w:t>t</w:t>
      </w:r>
      <w:r w:rsidR="00FF603B">
        <w:rPr>
          <w:lang w:val="en-GB"/>
        </w:rPr>
        <w:t xml:space="preserve"> and</w:t>
      </w:r>
      <w:r w:rsidR="00463947">
        <w:rPr>
          <w:lang w:val="en-GB"/>
        </w:rPr>
        <w:t xml:space="preserve"> </w:t>
      </w:r>
      <w:r w:rsidR="00FF603B">
        <w:rPr>
          <w:lang w:val="en-GB"/>
        </w:rPr>
        <w:t>a</w:t>
      </w:r>
      <w:r w:rsidR="006A7176">
        <w:rPr>
          <w:lang w:val="en-GB"/>
        </w:rPr>
        <w:t xml:space="preserve">nother was to use a framework that uses a canvas and WebGL. This would have been </w:t>
      </w:r>
      <w:r w:rsidR="006A7176">
        <w:rPr>
          <w:lang w:val="en-GB"/>
        </w:rPr>
        <w:lastRenderedPageBreak/>
        <w:t>phaser</w:t>
      </w:r>
      <w:r w:rsidR="0034680F">
        <w:rPr>
          <w:lang w:val="en-GB"/>
        </w:rPr>
        <w:t xml:space="preserve"> </w:t>
      </w:r>
      <w:sdt>
        <w:sdtPr>
          <w:rPr>
            <w:lang w:val="en-GB"/>
          </w:rPr>
          <w:id w:val="-1529324212"/>
          <w:citation/>
        </w:sdtPr>
        <w:sdtContent>
          <w:r w:rsidR="00F601F3">
            <w:rPr>
              <w:lang w:val="en-GB"/>
            </w:rPr>
            <w:fldChar w:fldCharType="begin"/>
          </w:r>
          <w:r w:rsidR="00F601F3">
            <w:rPr>
              <w:lang w:val="en-GB"/>
            </w:rPr>
            <w:instrText xml:space="preserve"> CITATION Ind20 \l 2057 </w:instrText>
          </w:r>
          <w:r w:rsidR="00F601F3">
            <w:rPr>
              <w:lang w:val="en-GB"/>
            </w:rPr>
            <w:fldChar w:fldCharType="separate"/>
          </w:r>
          <w:r w:rsidR="00140CCB" w:rsidRPr="00140CCB">
            <w:rPr>
              <w:noProof/>
              <w:lang w:val="en-GB"/>
            </w:rPr>
            <w:t>[5]</w:t>
          </w:r>
          <w:r w:rsidR="00F601F3">
            <w:rPr>
              <w:lang w:val="en-GB"/>
            </w:rPr>
            <w:fldChar w:fldCharType="end"/>
          </w:r>
        </w:sdtContent>
      </w:sdt>
      <w:r w:rsidR="003103B5">
        <w:rPr>
          <w:lang w:val="en-GB"/>
        </w:rPr>
        <w:t>, which is free to use software that works within the browser.</w:t>
      </w:r>
      <w:r w:rsidR="00CA5529">
        <w:rPr>
          <w:lang w:val="en-GB"/>
        </w:rPr>
        <w:t xml:space="preserve"> The final </w:t>
      </w:r>
      <w:r w:rsidR="00EF6942">
        <w:rPr>
          <w:lang w:val="en-GB"/>
        </w:rPr>
        <w:t>area</w:t>
      </w:r>
      <w:r w:rsidR="00CA5529">
        <w:rPr>
          <w:lang w:val="en-GB"/>
        </w:rPr>
        <w:t xml:space="preserve"> that was investigated was to use just basic HTML to create basic games. </w:t>
      </w:r>
      <w:r w:rsidR="007A3F27">
        <w:rPr>
          <w:lang w:val="en-GB"/>
        </w:rPr>
        <w:t xml:space="preserve">However, </w:t>
      </w:r>
      <w:r w:rsidR="00CA5529">
        <w:rPr>
          <w:lang w:val="en-GB"/>
        </w:rPr>
        <w:t xml:space="preserve">sing just html would lower the amount of animation that could be </w:t>
      </w:r>
      <w:r w:rsidR="00467139">
        <w:rPr>
          <w:lang w:val="en-GB"/>
        </w:rPr>
        <w:t>used</w:t>
      </w:r>
      <w:r w:rsidR="00CA5529">
        <w:rPr>
          <w:lang w:val="en-GB"/>
        </w:rPr>
        <w:t xml:space="preserve"> within the </w:t>
      </w:r>
      <w:r w:rsidR="009D200A">
        <w:rPr>
          <w:lang w:val="en-GB"/>
        </w:rPr>
        <w:t>game,</w:t>
      </w:r>
      <w:r w:rsidR="00C068F3">
        <w:rPr>
          <w:lang w:val="en-GB"/>
        </w:rPr>
        <w:t xml:space="preserve"> however. </w:t>
      </w:r>
    </w:p>
    <w:p w14:paraId="45CDE844" w14:textId="009E0309" w:rsidR="009D200A" w:rsidRDefault="0076472E" w:rsidP="004A4FD6">
      <w:pPr>
        <w:ind w:left="720" w:firstLine="720"/>
        <w:rPr>
          <w:lang w:val="en-GB"/>
        </w:rPr>
      </w:pPr>
      <w:r>
        <w:rPr>
          <w:lang w:val="en-GB"/>
        </w:rPr>
        <w:t xml:space="preserve">The canvas element that could have been used for the game would have allowed a dynamic </w:t>
      </w:r>
      <w:r w:rsidR="00927A07">
        <w:rPr>
          <w:lang w:val="en-GB"/>
        </w:rPr>
        <w:t>2d shapes. It is not designed specifically around creating games</w:t>
      </w:r>
      <w:r w:rsidR="00E02788">
        <w:rPr>
          <w:lang w:val="en-GB"/>
        </w:rPr>
        <w:t>,</w:t>
      </w:r>
      <w:r w:rsidR="00927A07">
        <w:rPr>
          <w:lang w:val="en-GB"/>
        </w:rPr>
        <w:t xml:space="preserve"> </w:t>
      </w:r>
      <w:r w:rsidR="007A3F27">
        <w:rPr>
          <w:lang w:val="en-GB"/>
        </w:rPr>
        <w:t xml:space="preserve"> although</w:t>
      </w:r>
      <w:r w:rsidR="00927A07">
        <w:rPr>
          <w:lang w:val="en-GB"/>
        </w:rPr>
        <w:t xml:space="preserve"> it is possible to make them within the canvas.</w:t>
      </w:r>
    </w:p>
    <w:p w14:paraId="6FB4D76C" w14:textId="4CDEA77D" w:rsidR="00B04621" w:rsidRDefault="00B04621" w:rsidP="004A4FD6">
      <w:pPr>
        <w:ind w:left="720" w:firstLine="720"/>
        <w:rPr>
          <w:lang w:val="en-GB"/>
        </w:rPr>
      </w:pPr>
      <w:r>
        <w:rPr>
          <w:lang w:val="en-GB"/>
        </w:rPr>
        <w:t>Research was also looked into how the questions and answer</w:t>
      </w:r>
      <w:r w:rsidR="00CF1E30">
        <w:rPr>
          <w:lang w:val="en-GB"/>
        </w:rPr>
        <w:t>s</w:t>
      </w:r>
      <w:r>
        <w:rPr>
          <w:lang w:val="en-GB"/>
        </w:rPr>
        <w:t xml:space="preserve"> would be saved on the page, would they be stored on the database and pulled into an array for the JavaScript to run, or</w:t>
      </w:r>
      <w:r w:rsidR="00B132B9">
        <w:rPr>
          <w:lang w:val="en-GB"/>
        </w:rPr>
        <w:t xml:space="preserve"> would the page randomly create the questions</w:t>
      </w:r>
      <w:r w:rsidR="00CF1E30">
        <w:rPr>
          <w:lang w:val="en-GB"/>
        </w:rPr>
        <w:t>?</w:t>
      </w:r>
      <w:r w:rsidR="000A3113">
        <w:rPr>
          <w:lang w:val="en-GB"/>
        </w:rPr>
        <w:t xml:space="preserve"> Storing the questions would require a table to store them all and a </w:t>
      </w:r>
      <w:r w:rsidR="002D3A24">
        <w:rPr>
          <w:lang w:val="en-GB"/>
        </w:rPr>
        <w:t>facility</w:t>
      </w:r>
      <w:r w:rsidR="000A3113">
        <w:rPr>
          <w:lang w:val="en-GB"/>
        </w:rPr>
        <w:t xml:space="preserve"> to upload new questions. Randomly making them would not require </w:t>
      </w:r>
      <w:r w:rsidR="0000553E">
        <w:rPr>
          <w:lang w:val="en-GB"/>
        </w:rPr>
        <w:t>this</w:t>
      </w:r>
      <w:r w:rsidR="00F07782">
        <w:rPr>
          <w:lang w:val="en-GB"/>
        </w:rPr>
        <w:t>,</w:t>
      </w:r>
      <w:r w:rsidR="007A3F27">
        <w:rPr>
          <w:lang w:val="en-GB"/>
        </w:rPr>
        <w:t xml:space="preserve"> </w:t>
      </w:r>
      <w:r w:rsidR="0000553E">
        <w:rPr>
          <w:lang w:val="en-GB"/>
        </w:rPr>
        <w:t>but</w:t>
      </w:r>
      <w:r w:rsidR="000A3113">
        <w:rPr>
          <w:lang w:val="en-GB"/>
        </w:rPr>
        <w:t xml:space="preserve"> would require the </w:t>
      </w:r>
      <w:r w:rsidR="00A85DFB">
        <w:rPr>
          <w:lang w:val="en-GB"/>
        </w:rPr>
        <w:t>creation of random questions and answers that are appropriate</w:t>
      </w:r>
      <w:r w:rsidR="001B74D1">
        <w:rPr>
          <w:lang w:val="en-GB"/>
        </w:rPr>
        <w:t>, e.g. incorrect answers need to be realistic to the real answer</w:t>
      </w:r>
      <w:r w:rsidR="00E15110">
        <w:rPr>
          <w:lang w:val="en-GB"/>
        </w:rPr>
        <w:t>.</w:t>
      </w:r>
    </w:p>
    <w:p w14:paraId="5E8E606C" w14:textId="5A15D546" w:rsidR="007B036C" w:rsidRDefault="007B036C" w:rsidP="004A4FD6">
      <w:pPr>
        <w:ind w:left="720" w:firstLine="720"/>
        <w:rPr>
          <w:lang w:val="en-GB"/>
        </w:rPr>
      </w:pPr>
      <w:r>
        <w:rPr>
          <w:lang w:val="en-GB"/>
        </w:rPr>
        <w:t>A multi canvas approach was looked into for this project, since detection of the canvas itself is easily possible and could allow for some sort of</w:t>
      </w:r>
      <w:r w:rsidR="00A61F0B">
        <w:rPr>
          <w:lang w:val="en-GB"/>
        </w:rPr>
        <w:t xml:space="preserve"> visually stimulating </w:t>
      </w:r>
      <w:r w:rsidR="00EB0C0A">
        <w:rPr>
          <w:lang w:val="en-GB"/>
        </w:rPr>
        <w:t>affect for when the user clicks on an answer.</w:t>
      </w:r>
      <w:r w:rsidR="00534201">
        <w:rPr>
          <w:lang w:val="en-GB"/>
        </w:rPr>
        <w:t xml:space="preserve"> </w:t>
      </w:r>
      <w:r w:rsidR="00423CE6">
        <w:rPr>
          <w:lang w:val="en-GB"/>
        </w:rPr>
        <w:t>Issues again with this is scalability for different resolutions</w:t>
      </w:r>
      <w:r w:rsidR="00555891">
        <w:rPr>
          <w:lang w:val="en-GB"/>
        </w:rPr>
        <w:t>.</w:t>
      </w:r>
    </w:p>
    <w:p w14:paraId="32EB0F1D" w14:textId="0F4EE782" w:rsidR="00555891" w:rsidRDefault="00093908" w:rsidP="004A4FD6">
      <w:pPr>
        <w:ind w:left="720" w:firstLine="720"/>
        <w:rPr>
          <w:lang w:val="en-GB"/>
        </w:rPr>
      </w:pPr>
      <w:r w:rsidRPr="00EF0D07">
        <w:rPr>
          <w:lang w:val="en-GB"/>
        </w:rPr>
        <w:t xml:space="preserve">We researched </w:t>
      </w:r>
      <w:r w:rsidR="00B30A32">
        <w:rPr>
          <w:lang w:val="en-GB"/>
        </w:rPr>
        <w:t>d</w:t>
      </w:r>
      <w:r w:rsidR="00555891" w:rsidRPr="00EF0D07">
        <w:rPr>
          <w:lang w:val="en-GB"/>
        </w:rPr>
        <w:t xml:space="preserve">ifferent game types for the project, e.g. </w:t>
      </w:r>
      <w:r w:rsidR="00D4511E" w:rsidRPr="00EF0D07">
        <w:rPr>
          <w:lang w:val="en-GB"/>
        </w:rPr>
        <w:t>button clicker games or</w:t>
      </w:r>
      <w:r w:rsidR="00B30A32">
        <w:rPr>
          <w:lang w:val="en-GB"/>
        </w:rPr>
        <w:t xml:space="preserve"> a</w:t>
      </w:r>
      <w:r w:rsidR="00D4511E" w:rsidRPr="00EF0D07">
        <w:rPr>
          <w:lang w:val="en-GB"/>
        </w:rPr>
        <w:t xml:space="preserve"> </w:t>
      </w:r>
      <w:r w:rsidR="00CF55F0" w:rsidRPr="00EF0D07">
        <w:rPr>
          <w:lang w:val="en-GB"/>
        </w:rPr>
        <w:t>typing sort of game.</w:t>
      </w:r>
      <w:r w:rsidR="004C6667" w:rsidRPr="00EF0D07">
        <w:rPr>
          <w:lang w:val="en-GB"/>
        </w:rPr>
        <w:t xml:space="preserve"> </w:t>
      </w:r>
      <w:r w:rsidR="00946F6A" w:rsidRPr="00EF0D07">
        <w:rPr>
          <w:lang w:val="en-GB"/>
        </w:rPr>
        <w:t>Research was done into how these</w:t>
      </w:r>
      <w:r w:rsidR="001E5C81" w:rsidRPr="00EF0D07">
        <w:rPr>
          <w:lang w:val="en-GB"/>
        </w:rPr>
        <w:t xml:space="preserve"> games</w:t>
      </w:r>
      <w:r w:rsidR="00946F6A" w:rsidRPr="00EF0D07">
        <w:rPr>
          <w:lang w:val="en-GB"/>
        </w:rPr>
        <w:t xml:space="preserve"> w</w:t>
      </w:r>
      <w:r w:rsidR="007A3F27">
        <w:rPr>
          <w:lang w:val="en-GB"/>
        </w:rPr>
        <w:t>ould</w:t>
      </w:r>
      <w:r w:rsidR="00946F6A" w:rsidRPr="00EF0D07">
        <w:rPr>
          <w:lang w:val="en-GB"/>
        </w:rPr>
        <w:t xml:space="preserve"> be </w:t>
      </w:r>
      <w:r w:rsidR="00692BCE" w:rsidRPr="00EF0D07">
        <w:rPr>
          <w:lang w:val="en-GB"/>
        </w:rPr>
        <w:t>played and the enjoyability of those games for young people</w:t>
      </w:r>
      <w:r w:rsidR="00D66D37" w:rsidRPr="00EF0D07">
        <w:rPr>
          <w:lang w:val="en-GB"/>
        </w:rPr>
        <w:t xml:space="preserve">. If the games were not enjoyable, a young person is not going to </w:t>
      </w:r>
      <w:r w:rsidR="008D585E">
        <w:rPr>
          <w:lang w:val="en-GB"/>
        </w:rPr>
        <w:t>be willing to</w:t>
      </w:r>
      <w:r w:rsidR="00D66D37" w:rsidRPr="00EF0D07">
        <w:rPr>
          <w:lang w:val="en-GB"/>
        </w:rPr>
        <w:t xml:space="preserve"> play those games</w:t>
      </w:r>
      <w:r w:rsidR="00651DEA" w:rsidRPr="00EF0D07">
        <w:rPr>
          <w:lang w:val="en-GB"/>
        </w:rPr>
        <w:t xml:space="preserve"> or may not take the games serious enough</w:t>
      </w:r>
      <w:r w:rsidR="00D66D37" w:rsidRPr="00EF0D07">
        <w:rPr>
          <w:lang w:val="en-GB"/>
        </w:rPr>
        <w:t>.</w:t>
      </w:r>
      <w:r w:rsidR="00A02A20" w:rsidRPr="00EF0D07">
        <w:rPr>
          <w:lang w:val="en-GB"/>
        </w:rPr>
        <w:t xml:space="preserve"> </w:t>
      </w:r>
      <w:r w:rsidR="00816D36" w:rsidRPr="00EF0D07">
        <w:rPr>
          <w:lang w:val="en-GB"/>
        </w:rPr>
        <w:t>Through this research, a retired teacher was able to give advice about what young people would and not enjoy,</w:t>
      </w:r>
      <w:r w:rsidR="00EF0D07" w:rsidRPr="00EF0D07">
        <w:rPr>
          <w:lang w:val="en-GB"/>
        </w:rPr>
        <w:t xml:space="preserve"> such as the colours of the application</w:t>
      </w:r>
      <w:r w:rsidR="003D465A" w:rsidRPr="00EF0D07">
        <w:rPr>
          <w:lang w:val="en-GB"/>
        </w:rPr>
        <w:t>. If the game contained bland</w:t>
      </w:r>
      <w:r w:rsidR="00EF0D07" w:rsidRPr="00EF0D07">
        <w:rPr>
          <w:lang w:val="en-GB"/>
        </w:rPr>
        <w:t xml:space="preserve"> and boring </w:t>
      </w:r>
      <w:r w:rsidR="003D465A" w:rsidRPr="00EF0D07">
        <w:rPr>
          <w:lang w:val="en-GB"/>
        </w:rPr>
        <w:t xml:space="preserve">colours, a young person may not find it visually stimulating enough to want to </w:t>
      </w:r>
      <w:r w:rsidR="00772E1D">
        <w:rPr>
          <w:lang w:val="en-GB"/>
        </w:rPr>
        <w:t>engage in</w:t>
      </w:r>
      <w:r w:rsidR="003D465A" w:rsidRPr="00EF0D07">
        <w:rPr>
          <w:lang w:val="en-GB"/>
        </w:rPr>
        <w:t>.</w:t>
      </w:r>
    </w:p>
    <w:p w14:paraId="17C7BBDA" w14:textId="4B645813" w:rsidR="00EA7941" w:rsidRPr="00E7167E" w:rsidRDefault="00EA7941" w:rsidP="004A4FD6">
      <w:pPr>
        <w:ind w:left="720" w:firstLine="720"/>
        <w:rPr>
          <w:lang w:val="en-GB"/>
        </w:rPr>
      </w:pPr>
      <w:r w:rsidRPr="000D2CBC">
        <w:rPr>
          <w:lang w:val="en-GB"/>
        </w:rPr>
        <w:t>Time</w:t>
      </w:r>
      <w:r w:rsidR="000D2CBC" w:rsidRPr="000D2CBC">
        <w:rPr>
          <w:lang w:val="en-GB"/>
        </w:rPr>
        <w:t xml:space="preserve"> playing the game was considered for the players score.  For </w:t>
      </w:r>
      <w:r w:rsidR="00F07782" w:rsidRPr="000D2CBC">
        <w:rPr>
          <w:lang w:val="en-GB"/>
        </w:rPr>
        <w:t>example</w:t>
      </w:r>
      <w:r w:rsidR="007A3F27">
        <w:rPr>
          <w:lang w:val="en-GB"/>
        </w:rPr>
        <w:t>.</w:t>
      </w:r>
      <w:r w:rsidR="000D2CBC" w:rsidRPr="000D2CBC">
        <w:rPr>
          <w:lang w:val="en-GB"/>
        </w:rPr>
        <w:t xml:space="preserve"> </w:t>
      </w:r>
      <w:r w:rsidR="00DA0E37" w:rsidRPr="000D2CBC">
        <w:rPr>
          <w:lang w:val="en-GB"/>
        </w:rPr>
        <w:t xml:space="preserve">if a user took </w:t>
      </w:r>
      <w:r w:rsidR="00B148DC" w:rsidRPr="000D2CBC">
        <w:rPr>
          <w:lang w:val="en-GB"/>
        </w:rPr>
        <w:t>5 seconds to answer a question, should they get more score than someone who took 10</w:t>
      </w:r>
      <w:r w:rsidR="00772E1D">
        <w:rPr>
          <w:lang w:val="en-GB"/>
        </w:rPr>
        <w:t xml:space="preserve"> seconds</w:t>
      </w:r>
      <w:r w:rsidR="00E62CF3" w:rsidRPr="000D2CBC">
        <w:rPr>
          <w:lang w:val="en-GB"/>
        </w:rPr>
        <w:t>. Another option with time was to limit the time a user was given with each section</w:t>
      </w:r>
      <w:r w:rsidR="00997F23" w:rsidRPr="000D2CBC">
        <w:rPr>
          <w:lang w:val="en-GB"/>
        </w:rPr>
        <w:t xml:space="preserve">, e.g. if the user </w:t>
      </w:r>
      <w:r w:rsidR="00BE22BC" w:rsidRPr="000D2CBC">
        <w:rPr>
          <w:lang w:val="en-GB"/>
        </w:rPr>
        <w:t>does not</w:t>
      </w:r>
      <w:r w:rsidR="00997F23" w:rsidRPr="000D2CBC">
        <w:rPr>
          <w:lang w:val="en-GB"/>
        </w:rPr>
        <w:t xml:space="preserve"> click an answer before 10 seconds</w:t>
      </w:r>
      <w:r w:rsidR="00D2621A">
        <w:rPr>
          <w:lang w:val="en-GB"/>
        </w:rPr>
        <w:t>,</w:t>
      </w:r>
      <w:r w:rsidR="00997F23" w:rsidRPr="000D2CBC">
        <w:rPr>
          <w:lang w:val="en-GB"/>
        </w:rPr>
        <w:t xml:space="preserve"> it moves onto the next </w:t>
      </w:r>
      <w:r w:rsidR="00BE22BC" w:rsidRPr="000D2CBC">
        <w:rPr>
          <w:lang w:val="en-GB"/>
        </w:rPr>
        <w:t>question</w:t>
      </w:r>
      <w:r w:rsidR="00997F23" w:rsidRPr="000D2CBC">
        <w:rPr>
          <w:lang w:val="en-GB"/>
        </w:rPr>
        <w:t>.</w:t>
      </w:r>
    </w:p>
    <w:p w14:paraId="721DDAD2" w14:textId="4A13F140" w:rsidR="00F4432B" w:rsidRPr="00287C90" w:rsidRDefault="00F4432B" w:rsidP="00287C90">
      <w:pPr>
        <w:pStyle w:val="Heading3"/>
        <w:rPr>
          <w:lang w:val="en-GB"/>
        </w:rPr>
      </w:pPr>
      <w:bookmarkStart w:id="10" w:name="_Toc40241916"/>
      <w:r>
        <w:rPr>
          <w:lang w:val="en-GB"/>
        </w:rPr>
        <w:t>Table</w:t>
      </w:r>
      <w:r w:rsidR="00287C90">
        <w:rPr>
          <w:lang w:val="en-GB"/>
        </w:rPr>
        <w:t>s</w:t>
      </w:r>
      <w:bookmarkEnd w:id="10"/>
    </w:p>
    <w:p w14:paraId="5D868BEF" w14:textId="0359A478" w:rsidR="00296EEA" w:rsidRPr="00563BD6" w:rsidRDefault="00296EEA" w:rsidP="008F712F">
      <w:pPr>
        <w:autoSpaceDE w:val="0"/>
        <w:autoSpaceDN w:val="0"/>
        <w:adjustRightInd w:val="0"/>
        <w:ind w:left="720" w:firstLine="720"/>
        <w:rPr>
          <w:szCs w:val="22"/>
          <w:lang w:val="en-GB"/>
        </w:rPr>
      </w:pPr>
      <w:r w:rsidRPr="00563BD6">
        <w:rPr>
          <w:szCs w:val="22"/>
          <w:lang w:val="en-GB"/>
        </w:rPr>
        <w:t>Tables are an important part of the website which allow the display of ordered lists and allow</w:t>
      </w:r>
      <w:r w:rsidR="007A3F27">
        <w:rPr>
          <w:szCs w:val="22"/>
          <w:lang w:val="en-GB"/>
        </w:rPr>
        <w:t>s</w:t>
      </w:r>
      <w:r w:rsidRPr="00563BD6">
        <w:rPr>
          <w:szCs w:val="22"/>
          <w:lang w:val="en-GB"/>
        </w:rPr>
        <w:t xml:space="preserve"> interaction with data. For this tables we utilised DataTable </w:t>
      </w:r>
      <w:sdt>
        <w:sdtPr>
          <w:rPr>
            <w:szCs w:val="22"/>
            <w:lang w:val="en-GB"/>
          </w:rPr>
          <w:id w:val="-562096535"/>
          <w:citation/>
        </w:sdtPr>
        <w:sdtContent>
          <w:r w:rsidR="00D545C5">
            <w:rPr>
              <w:szCs w:val="22"/>
              <w:lang w:val="en-GB"/>
            </w:rPr>
            <w:fldChar w:fldCharType="begin"/>
          </w:r>
          <w:r w:rsidR="00D545C5">
            <w:rPr>
              <w:szCs w:val="22"/>
              <w:lang w:val="en-GB"/>
            </w:rPr>
            <w:instrText xml:space="preserve"> CITATION Spr07 \l 2057 </w:instrText>
          </w:r>
          <w:r w:rsidR="00D545C5">
            <w:rPr>
              <w:szCs w:val="22"/>
              <w:lang w:val="en-GB"/>
            </w:rPr>
            <w:fldChar w:fldCharType="separate"/>
          </w:r>
          <w:r w:rsidR="00140CCB" w:rsidRPr="00140CCB">
            <w:rPr>
              <w:noProof/>
              <w:szCs w:val="22"/>
              <w:lang w:val="en-GB"/>
            </w:rPr>
            <w:t>[6]</w:t>
          </w:r>
          <w:r w:rsidR="00D545C5">
            <w:rPr>
              <w:szCs w:val="22"/>
              <w:lang w:val="en-GB"/>
            </w:rPr>
            <w:fldChar w:fldCharType="end"/>
          </w:r>
        </w:sdtContent>
      </w:sdt>
      <w:r w:rsidRPr="00563BD6">
        <w:rPr>
          <w:szCs w:val="22"/>
          <w:lang w:val="en-GB"/>
        </w:rPr>
        <w:t xml:space="preserve"> which allows for a more advanced way for the user to interact with tables. Data Tables is a free to use plugin that uses jQuery JavaScript to create events within the website by overlaying a current table with a “skin”. DataTables includes a search feature and a feature that allowed for multiple pages that a user can view. </w:t>
      </w:r>
    </w:p>
    <w:p w14:paraId="0DB32818" w14:textId="45E807D3" w:rsidR="00296EEA" w:rsidRPr="00140F72" w:rsidRDefault="00296EEA" w:rsidP="008F712F">
      <w:pPr>
        <w:autoSpaceDE w:val="0"/>
        <w:autoSpaceDN w:val="0"/>
        <w:adjustRightInd w:val="0"/>
        <w:ind w:left="720" w:firstLine="720"/>
        <w:rPr>
          <w:szCs w:val="22"/>
          <w:lang w:val="en-GB"/>
        </w:rPr>
      </w:pPr>
      <w:r w:rsidRPr="00563BD6">
        <w:rPr>
          <w:szCs w:val="22"/>
          <w:lang w:val="en-GB"/>
        </w:rPr>
        <w:t xml:space="preserve">Research was also completed into the different styles </w:t>
      </w:r>
      <w:r w:rsidR="00494C4E">
        <w:rPr>
          <w:szCs w:val="22"/>
          <w:lang w:val="en-GB"/>
        </w:rPr>
        <w:t>of tables</w:t>
      </w:r>
      <w:r w:rsidRPr="00563BD6">
        <w:rPr>
          <w:szCs w:val="22"/>
          <w:lang w:val="en-GB"/>
        </w:rPr>
        <w:t>, this research was carried out from the non DataTables point of view, as with the script, it woul</w:t>
      </w:r>
      <w:r w:rsidRPr="00140F72">
        <w:rPr>
          <w:szCs w:val="22"/>
          <w:lang w:val="en-GB"/>
        </w:rPr>
        <w:t xml:space="preserve">d not </w:t>
      </w:r>
      <w:r w:rsidR="00F07782" w:rsidRPr="00140F72">
        <w:rPr>
          <w:szCs w:val="22"/>
          <w:lang w:val="en-GB"/>
        </w:rPr>
        <w:t>be</w:t>
      </w:r>
      <w:r w:rsidRPr="00140F72">
        <w:rPr>
          <w:szCs w:val="22"/>
          <w:lang w:val="en-GB"/>
        </w:rPr>
        <w:t xml:space="preserve"> as necessary.</w:t>
      </w:r>
    </w:p>
    <w:p w14:paraId="478E5F38" w14:textId="39CB5CF1" w:rsidR="00395CB4" w:rsidRPr="00140F72" w:rsidRDefault="00395CB4" w:rsidP="00426E95">
      <w:pPr>
        <w:autoSpaceDE w:val="0"/>
        <w:autoSpaceDN w:val="0"/>
        <w:adjustRightInd w:val="0"/>
        <w:ind w:left="720" w:firstLine="720"/>
        <w:rPr>
          <w:szCs w:val="22"/>
          <w:lang w:val="en-GB"/>
        </w:rPr>
      </w:pPr>
      <w:r w:rsidRPr="00140F72">
        <w:rPr>
          <w:szCs w:val="22"/>
          <w:lang w:val="en-GB"/>
        </w:rPr>
        <w:t xml:space="preserve">The tables </w:t>
      </w:r>
      <w:r w:rsidR="00140F72" w:rsidRPr="00140F72">
        <w:rPr>
          <w:szCs w:val="22"/>
          <w:lang w:val="en-GB"/>
        </w:rPr>
        <w:t>need</w:t>
      </w:r>
      <w:r w:rsidRPr="00140F72">
        <w:rPr>
          <w:szCs w:val="22"/>
          <w:lang w:val="en-GB"/>
        </w:rPr>
        <w:t xml:space="preserve"> to give the user a clear view of </w:t>
      </w:r>
      <w:r w:rsidR="00532BD5" w:rsidRPr="00140F72">
        <w:rPr>
          <w:szCs w:val="22"/>
          <w:lang w:val="en-GB"/>
        </w:rPr>
        <w:t>the details</w:t>
      </w:r>
      <w:r w:rsidRPr="00140F72">
        <w:rPr>
          <w:szCs w:val="22"/>
          <w:lang w:val="en-GB"/>
        </w:rPr>
        <w:t xml:space="preserve"> within the </w:t>
      </w:r>
      <w:r w:rsidR="00FD46A1" w:rsidRPr="00140F72">
        <w:rPr>
          <w:szCs w:val="22"/>
          <w:lang w:val="en-GB"/>
        </w:rPr>
        <w:t>system.</w:t>
      </w:r>
      <w:r w:rsidRPr="00140F72">
        <w:rPr>
          <w:szCs w:val="22"/>
          <w:lang w:val="en-GB"/>
        </w:rPr>
        <w:t xml:space="preserve"> </w:t>
      </w:r>
      <w:r w:rsidR="00CF1A60" w:rsidRPr="00140F72">
        <w:rPr>
          <w:szCs w:val="22"/>
          <w:lang w:val="en-GB"/>
        </w:rPr>
        <w:t>If the table is too small or</w:t>
      </w:r>
      <w:r w:rsidR="00C3419E" w:rsidRPr="00140F72">
        <w:rPr>
          <w:szCs w:val="22"/>
          <w:lang w:val="en-GB"/>
        </w:rPr>
        <w:t xml:space="preserve"> the text inside too small</w:t>
      </w:r>
      <w:r w:rsidRPr="00140F72">
        <w:rPr>
          <w:szCs w:val="22"/>
          <w:lang w:val="en-GB"/>
        </w:rPr>
        <w:t xml:space="preserve"> </w:t>
      </w:r>
      <w:r w:rsidR="00C3419E" w:rsidRPr="00140F72">
        <w:rPr>
          <w:szCs w:val="22"/>
          <w:lang w:val="en-GB"/>
        </w:rPr>
        <w:t>to read, the table would not be</w:t>
      </w:r>
      <w:r w:rsidR="00B00910">
        <w:rPr>
          <w:szCs w:val="22"/>
          <w:lang w:val="en-GB"/>
        </w:rPr>
        <w:t xml:space="preserve"> </w:t>
      </w:r>
      <w:r w:rsidR="00C3419E" w:rsidRPr="00140F72">
        <w:rPr>
          <w:szCs w:val="22"/>
          <w:lang w:val="en-GB"/>
        </w:rPr>
        <w:t xml:space="preserve">accessible to </w:t>
      </w:r>
      <w:r w:rsidR="00B00910">
        <w:rPr>
          <w:szCs w:val="22"/>
          <w:lang w:val="en-GB"/>
        </w:rPr>
        <w:t>everyone</w:t>
      </w:r>
      <w:r w:rsidR="00C3419E" w:rsidRPr="00140F72">
        <w:rPr>
          <w:szCs w:val="22"/>
          <w:lang w:val="en-GB"/>
        </w:rPr>
        <w:t>, especially people with visual impairments</w:t>
      </w:r>
      <w:r w:rsidR="002028A9" w:rsidRPr="00140F72">
        <w:rPr>
          <w:szCs w:val="22"/>
          <w:lang w:val="en-GB"/>
        </w:rPr>
        <w:t xml:space="preserve">. </w:t>
      </w:r>
      <w:r w:rsidR="00850294" w:rsidRPr="00140F72">
        <w:rPr>
          <w:szCs w:val="22"/>
          <w:lang w:val="en-GB"/>
        </w:rPr>
        <w:t xml:space="preserve">Using the table must also be </w:t>
      </w:r>
      <w:r w:rsidR="007A3F27">
        <w:rPr>
          <w:szCs w:val="22"/>
          <w:lang w:val="en-GB"/>
        </w:rPr>
        <w:t>simple</w:t>
      </w:r>
      <w:r w:rsidR="00850294" w:rsidRPr="00140F72">
        <w:rPr>
          <w:szCs w:val="22"/>
          <w:lang w:val="en-GB"/>
        </w:rPr>
        <w:t xml:space="preserve">, </w:t>
      </w:r>
      <w:r w:rsidR="00426E95">
        <w:rPr>
          <w:szCs w:val="22"/>
          <w:lang w:val="en-GB"/>
        </w:rPr>
        <w:t xml:space="preserve">it must be easy for a staff member or admin to easily access student data </w:t>
      </w:r>
      <w:r w:rsidR="002877F0">
        <w:rPr>
          <w:szCs w:val="22"/>
          <w:lang w:val="en-GB"/>
        </w:rPr>
        <w:t xml:space="preserve">as </w:t>
      </w:r>
      <w:r w:rsidR="00F64B27" w:rsidRPr="00140F72">
        <w:rPr>
          <w:szCs w:val="22"/>
          <w:lang w:val="en-GB"/>
        </w:rPr>
        <w:t xml:space="preserve">the table </w:t>
      </w:r>
      <w:r w:rsidR="00FA120F" w:rsidRPr="00140F72">
        <w:rPr>
          <w:szCs w:val="22"/>
          <w:lang w:val="en-GB"/>
        </w:rPr>
        <w:t>shows hundreds of students on the page</w:t>
      </w:r>
      <w:r w:rsidR="007A3F27">
        <w:rPr>
          <w:szCs w:val="22"/>
          <w:lang w:val="en-GB"/>
        </w:rPr>
        <w:t>.</w:t>
      </w:r>
      <w:r w:rsidR="00140F72" w:rsidRPr="00140F72">
        <w:rPr>
          <w:szCs w:val="22"/>
          <w:lang w:val="en-GB"/>
        </w:rPr>
        <w:t xml:space="preserve"> </w:t>
      </w:r>
    </w:p>
    <w:p w14:paraId="7D9B9151" w14:textId="11D235A1" w:rsidR="00D359A5" w:rsidRDefault="00133297" w:rsidP="009325B2">
      <w:pPr>
        <w:autoSpaceDE w:val="0"/>
        <w:autoSpaceDN w:val="0"/>
        <w:adjustRightInd w:val="0"/>
        <w:ind w:left="720" w:firstLine="720"/>
        <w:rPr>
          <w:lang w:val="en-GB"/>
        </w:rPr>
      </w:pPr>
      <w:r w:rsidRPr="00140F72">
        <w:rPr>
          <w:szCs w:val="22"/>
          <w:lang w:val="en-GB"/>
        </w:rPr>
        <w:t xml:space="preserve">Changing </w:t>
      </w:r>
      <w:r w:rsidR="00BF67CA" w:rsidRPr="00140F72">
        <w:rPr>
          <w:szCs w:val="22"/>
          <w:lang w:val="en-GB"/>
        </w:rPr>
        <w:t xml:space="preserve">the data within the table was another area that needed to be </w:t>
      </w:r>
      <w:r w:rsidR="00140F72" w:rsidRPr="00140F72">
        <w:rPr>
          <w:szCs w:val="22"/>
          <w:lang w:val="en-GB"/>
        </w:rPr>
        <w:t>reviewed</w:t>
      </w:r>
      <w:r w:rsidR="00BF67CA" w:rsidRPr="00140F72">
        <w:rPr>
          <w:szCs w:val="22"/>
          <w:lang w:val="en-GB"/>
        </w:rPr>
        <w:t xml:space="preserve">, since </w:t>
      </w:r>
      <w:r w:rsidR="00B9797E" w:rsidRPr="00140F72">
        <w:rPr>
          <w:szCs w:val="22"/>
          <w:lang w:val="en-GB"/>
        </w:rPr>
        <w:t>a</w:t>
      </w:r>
      <w:r w:rsidR="00634915" w:rsidRPr="00140F72">
        <w:rPr>
          <w:szCs w:val="22"/>
          <w:lang w:val="en-GB"/>
        </w:rPr>
        <w:t xml:space="preserve"> user could have issues with items such as </w:t>
      </w:r>
      <w:r w:rsidR="000256F1" w:rsidRPr="00140F72">
        <w:rPr>
          <w:szCs w:val="22"/>
          <w:lang w:val="en-GB"/>
        </w:rPr>
        <w:t>forgetting a password</w:t>
      </w:r>
      <w:r w:rsidR="007D66D6" w:rsidRPr="00140F72">
        <w:rPr>
          <w:szCs w:val="22"/>
          <w:lang w:val="en-GB"/>
        </w:rPr>
        <w:t>,</w:t>
      </w:r>
      <w:r w:rsidR="000256F1" w:rsidRPr="00140F72">
        <w:rPr>
          <w:szCs w:val="22"/>
          <w:lang w:val="en-GB"/>
        </w:rPr>
        <w:t xml:space="preserve"> or </w:t>
      </w:r>
      <w:r w:rsidR="00B57D7E" w:rsidRPr="00140F72">
        <w:rPr>
          <w:szCs w:val="22"/>
          <w:lang w:val="en-GB"/>
        </w:rPr>
        <w:lastRenderedPageBreak/>
        <w:t xml:space="preserve">the </w:t>
      </w:r>
      <w:r w:rsidR="00140F72" w:rsidRPr="00140F72">
        <w:rPr>
          <w:szCs w:val="22"/>
          <w:lang w:val="en-GB"/>
        </w:rPr>
        <w:t>student’s</w:t>
      </w:r>
      <w:r w:rsidR="00B57D7E" w:rsidRPr="00140F72">
        <w:rPr>
          <w:szCs w:val="22"/>
          <w:lang w:val="en-GB"/>
        </w:rPr>
        <w:t xml:space="preserve"> difficulty </w:t>
      </w:r>
      <w:r w:rsidR="007A3F27">
        <w:rPr>
          <w:szCs w:val="22"/>
          <w:lang w:val="en-GB"/>
        </w:rPr>
        <w:t xml:space="preserve">level </w:t>
      </w:r>
      <w:r w:rsidR="00B57D7E" w:rsidRPr="00140F72">
        <w:rPr>
          <w:szCs w:val="22"/>
          <w:lang w:val="en-GB"/>
        </w:rPr>
        <w:t>needed to be changed.</w:t>
      </w:r>
      <w:r w:rsidR="00AC614B" w:rsidRPr="00140F72">
        <w:rPr>
          <w:szCs w:val="22"/>
          <w:lang w:val="en-GB"/>
        </w:rPr>
        <w:t xml:space="preserve"> How would the </w:t>
      </w:r>
      <w:r w:rsidR="007A3F27">
        <w:rPr>
          <w:szCs w:val="22"/>
          <w:lang w:val="en-GB"/>
        </w:rPr>
        <w:t>admin</w:t>
      </w:r>
      <w:r w:rsidR="00AC614B" w:rsidRPr="00140F72">
        <w:rPr>
          <w:szCs w:val="22"/>
          <w:lang w:val="en-GB"/>
        </w:rPr>
        <w:t xml:space="preserve"> change the difficulty of the user through the website, would a </w:t>
      </w:r>
      <w:r w:rsidR="00140F72" w:rsidRPr="00140F72">
        <w:rPr>
          <w:szCs w:val="22"/>
          <w:lang w:val="en-GB"/>
        </w:rPr>
        <w:t>pop-up</w:t>
      </w:r>
      <w:r w:rsidR="00AC614B" w:rsidRPr="00140F72">
        <w:rPr>
          <w:szCs w:val="22"/>
          <w:lang w:val="en-GB"/>
        </w:rPr>
        <w:t xml:space="preserve"> box </w:t>
      </w:r>
      <w:r w:rsidR="00321749">
        <w:rPr>
          <w:szCs w:val="22"/>
          <w:lang w:val="en-GB"/>
        </w:rPr>
        <w:t>appear</w:t>
      </w:r>
      <w:r w:rsidR="00AC614B" w:rsidRPr="00140F72">
        <w:rPr>
          <w:szCs w:val="22"/>
          <w:lang w:val="en-GB"/>
        </w:rPr>
        <w:t xml:space="preserve"> or could all the </w:t>
      </w:r>
      <w:r w:rsidR="00140F72" w:rsidRPr="00140F72">
        <w:rPr>
          <w:szCs w:val="22"/>
          <w:lang w:val="en-GB"/>
        </w:rPr>
        <w:t>user’s</w:t>
      </w:r>
      <w:r w:rsidR="00B46F32" w:rsidRPr="00140F72">
        <w:rPr>
          <w:szCs w:val="22"/>
          <w:lang w:val="en-GB"/>
        </w:rPr>
        <w:t xml:space="preserve"> </w:t>
      </w:r>
      <w:r w:rsidR="00283322" w:rsidRPr="00140F72">
        <w:rPr>
          <w:szCs w:val="22"/>
          <w:lang w:val="en-GB"/>
        </w:rPr>
        <w:t xml:space="preserve">data within </w:t>
      </w:r>
      <w:r w:rsidR="00B46F32" w:rsidRPr="00140F72">
        <w:rPr>
          <w:szCs w:val="22"/>
          <w:lang w:val="en-GB"/>
        </w:rPr>
        <w:t>the table be stored as forms and the user can change them by just clicking on it.</w:t>
      </w:r>
      <w:r w:rsidR="00E65721" w:rsidRPr="00140F72">
        <w:rPr>
          <w:szCs w:val="22"/>
          <w:lang w:val="en-GB"/>
        </w:rPr>
        <w:t xml:space="preserve"> </w:t>
      </w:r>
      <w:r w:rsidR="00ED4155">
        <w:rPr>
          <w:szCs w:val="22"/>
          <w:lang w:val="en-GB"/>
        </w:rPr>
        <w:t xml:space="preserve">The ability to </w:t>
      </w:r>
      <w:r w:rsidR="009429D5">
        <w:rPr>
          <w:szCs w:val="22"/>
          <w:lang w:val="en-GB"/>
        </w:rPr>
        <w:t xml:space="preserve">delete users was also considered. </w:t>
      </w:r>
      <w:r w:rsidR="009325B2">
        <w:rPr>
          <w:szCs w:val="22"/>
          <w:lang w:val="en-GB"/>
        </w:rPr>
        <w:t xml:space="preserve">Admins can remove users through a pop-up box that is present on the edit page.  </w:t>
      </w:r>
    </w:p>
    <w:p w14:paraId="7FCF1309" w14:textId="77777777" w:rsidR="00AB471C" w:rsidRDefault="00AB471C" w:rsidP="00AB471C">
      <w:pPr>
        <w:rPr>
          <w:lang w:val="en-GB"/>
        </w:rPr>
      </w:pPr>
    </w:p>
    <w:p w14:paraId="69A13398" w14:textId="67200731" w:rsidR="00310297" w:rsidRDefault="00310297" w:rsidP="008F712F">
      <w:pPr>
        <w:ind w:left="720" w:firstLine="720"/>
        <w:rPr>
          <w:lang w:val="en-GB"/>
        </w:rPr>
      </w:pPr>
      <w:r w:rsidRPr="00310297">
        <w:rPr>
          <w:lang w:val="en-GB"/>
        </w:rPr>
        <w:t xml:space="preserve">Security is a critical item that all web-based products must consider. Hackers often attack websites, compromising their websites which can lead to data breaches. Security </w:t>
      </w:r>
      <w:r w:rsidR="00B25213" w:rsidRPr="00310297">
        <w:rPr>
          <w:lang w:val="en-GB"/>
        </w:rPr>
        <w:t>vulnerabilities</w:t>
      </w:r>
      <w:r w:rsidRPr="00310297">
        <w:rPr>
          <w:lang w:val="en-GB"/>
        </w:rPr>
        <w:t xml:space="preserve"> can be found in many places, from the basic core design of the website to poor implementing of parts of the websites. Common security holes include the lack of input sanitisation that allow users to put malicious code in. Newer attacks on websites look at flaws in the design as we can we see with attacks such as Zoombombing</w:t>
      </w:r>
      <w:r w:rsidR="00CC20D1">
        <w:rPr>
          <w:lang w:val="en-GB"/>
        </w:rPr>
        <w:t xml:space="preserve"> </w:t>
      </w:r>
      <w:sdt>
        <w:sdtPr>
          <w:rPr>
            <w:lang w:val="en-GB"/>
          </w:rPr>
          <w:id w:val="-942137907"/>
          <w:citation/>
        </w:sdtPr>
        <w:sdtContent>
          <w:r w:rsidR="00BD196B">
            <w:rPr>
              <w:lang w:val="en-GB"/>
            </w:rPr>
            <w:fldChar w:fldCharType="begin"/>
          </w:r>
          <w:r w:rsidR="00BD196B">
            <w:rPr>
              <w:lang w:val="en-GB"/>
            </w:rPr>
            <w:instrText xml:space="preserve"> CITATION BBC20 \l 2057 </w:instrText>
          </w:r>
          <w:r w:rsidR="00BD196B">
            <w:rPr>
              <w:lang w:val="en-GB"/>
            </w:rPr>
            <w:fldChar w:fldCharType="separate"/>
          </w:r>
          <w:r w:rsidR="00140CCB" w:rsidRPr="00140CCB">
            <w:rPr>
              <w:noProof/>
              <w:lang w:val="en-GB"/>
            </w:rPr>
            <w:t>[7]</w:t>
          </w:r>
          <w:r w:rsidR="00BD196B">
            <w:rPr>
              <w:lang w:val="en-GB"/>
            </w:rPr>
            <w:fldChar w:fldCharType="end"/>
          </w:r>
        </w:sdtContent>
      </w:sdt>
      <w:r w:rsidRPr="00310297">
        <w:rPr>
          <w:lang w:val="en-GB"/>
        </w:rPr>
        <w:t xml:space="preserve">, which is where a person enters a zoom call causing disruption. </w:t>
      </w:r>
    </w:p>
    <w:p w14:paraId="44858512" w14:textId="77777777" w:rsidR="00310297" w:rsidRPr="00310297" w:rsidRDefault="00310297" w:rsidP="00310297">
      <w:pPr>
        <w:rPr>
          <w:lang w:val="en-GB"/>
        </w:rPr>
      </w:pPr>
    </w:p>
    <w:p w14:paraId="68454F65" w14:textId="468E45B2" w:rsidR="00310297" w:rsidRDefault="00310297" w:rsidP="008F712F">
      <w:pPr>
        <w:ind w:left="720" w:firstLine="720"/>
        <w:rPr>
          <w:lang w:val="en-GB"/>
        </w:rPr>
      </w:pPr>
      <w:r w:rsidRPr="00310297">
        <w:rPr>
          <w:lang w:val="en-GB"/>
        </w:rPr>
        <w:t xml:space="preserve">One of the significant attacks that we identified is Cross-Site Scripting or XSS.   XSS is a problem on the website because </w:t>
      </w:r>
      <w:r w:rsidR="00BD4275" w:rsidRPr="006C2D47">
        <w:rPr>
          <w:lang w:val="en-GB"/>
        </w:rPr>
        <w:t xml:space="preserve">it could </w:t>
      </w:r>
      <w:r w:rsidR="00AE7559" w:rsidRPr="006C2D47">
        <w:rPr>
          <w:lang w:val="en-GB"/>
        </w:rPr>
        <w:t>allow</w:t>
      </w:r>
      <w:r w:rsidR="00BD4275" w:rsidRPr="006C2D47">
        <w:rPr>
          <w:lang w:val="en-GB"/>
        </w:rPr>
        <w:t xml:space="preserve"> people who should not obtain certain data</w:t>
      </w:r>
      <w:r w:rsidR="0072654C" w:rsidRPr="006C2D47">
        <w:rPr>
          <w:lang w:val="en-GB"/>
        </w:rPr>
        <w:t xml:space="preserve"> to access the data</w:t>
      </w:r>
      <w:r w:rsidR="00BD4275" w:rsidRPr="006C2D47">
        <w:rPr>
          <w:lang w:val="en-GB"/>
        </w:rPr>
        <w:t>.</w:t>
      </w:r>
      <w:r w:rsidRPr="006C2D47">
        <w:rPr>
          <w:lang w:val="en-GB"/>
        </w:rPr>
        <w:t xml:space="preserve"> </w:t>
      </w:r>
      <w:r w:rsidR="007F41F2" w:rsidRPr="006C2D47">
        <w:rPr>
          <w:lang w:val="en-GB"/>
        </w:rPr>
        <w:t xml:space="preserve">This </w:t>
      </w:r>
      <w:r w:rsidR="008669AD" w:rsidRPr="006C2D47">
        <w:rPr>
          <w:lang w:val="en-GB"/>
        </w:rPr>
        <w:t xml:space="preserve">attack </w:t>
      </w:r>
      <w:r w:rsidR="00415FE3" w:rsidRPr="006C2D47">
        <w:rPr>
          <w:lang w:val="en-GB"/>
        </w:rPr>
        <w:t xml:space="preserve">allows </w:t>
      </w:r>
      <w:r w:rsidR="003D21BF" w:rsidRPr="006C2D47">
        <w:rPr>
          <w:lang w:val="en-GB"/>
        </w:rPr>
        <w:t xml:space="preserve">the </w:t>
      </w:r>
      <w:r w:rsidR="00415FE3" w:rsidRPr="006C2D47">
        <w:rPr>
          <w:lang w:val="en-GB"/>
        </w:rPr>
        <w:t xml:space="preserve">attacker to latch onto </w:t>
      </w:r>
      <w:r w:rsidR="007932C0" w:rsidRPr="006C2D47">
        <w:rPr>
          <w:lang w:val="en-GB"/>
        </w:rPr>
        <w:t xml:space="preserve">another </w:t>
      </w:r>
      <w:r w:rsidR="00F07782" w:rsidRPr="006C2D47">
        <w:rPr>
          <w:lang w:val="en-GB"/>
        </w:rPr>
        <w:t>user’s</w:t>
      </w:r>
      <w:r w:rsidR="007932C0" w:rsidRPr="006C2D47">
        <w:rPr>
          <w:lang w:val="en-GB"/>
        </w:rPr>
        <w:t xml:space="preserve"> </w:t>
      </w:r>
      <w:r w:rsidR="004B59DD" w:rsidRPr="006C2D47">
        <w:rPr>
          <w:lang w:val="en-GB"/>
        </w:rPr>
        <w:t xml:space="preserve">session and fool the website into thinking that they are that user. This attack </w:t>
      </w:r>
      <w:r w:rsidR="00106BD2" w:rsidRPr="006C2D47">
        <w:rPr>
          <w:lang w:val="en-GB"/>
        </w:rPr>
        <w:t>is common on</w:t>
      </w:r>
      <w:r w:rsidR="004B59DD" w:rsidRPr="006C2D47">
        <w:rPr>
          <w:lang w:val="en-GB"/>
        </w:rPr>
        <w:t xml:space="preserve"> </w:t>
      </w:r>
      <w:r w:rsidR="00106BD2" w:rsidRPr="006C2D47">
        <w:rPr>
          <w:lang w:val="en-GB"/>
        </w:rPr>
        <w:t>poorly</w:t>
      </w:r>
      <w:r w:rsidR="004B59DD" w:rsidRPr="006C2D47">
        <w:rPr>
          <w:lang w:val="en-GB"/>
        </w:rPr>
        <w:t xml:space="preserve"> secured websites</w:t>
      </w:r>
      <w:r w:rsidR="00106BD2">
        <w:rPr>
          <w:lang w:val="en-GB"/>
        </w:rPr>
        <w:t xml:space="preserve"> </w:t>
      </w:r>
      <w:sdt>
        <w:sdtPr>
          <w:rPr>
            <w:lang w:val="en-GB"/>
          </w:rPr>
          <w:id w:val="-1854874348"/>
          <w:citation/>
        </w:sdtPr>
        <w:sdtContent>
          <w:r w:rsidR="005C79DC">
            <w:rPr>
              <w:lang w:val="en-GB"/>
            </w:rPr>
            <w:fldChar w:fldCharType="begin"/>
          </w:r>
          <w:r w:rsidR="005C79DC">
            <w:rPr>
              <w:lang w:val="en-GB"/>
            </w:rPr>
            <w:instrText xml:space="preserve"> CITATION Net19 \l 2057 </w:instrText>
          </w:r>
          <w:r w:rsidR="005C79DC">
            <w:rPr>
              <w:lang w:val="en-GB"/>
            </w:rPr>
            <w:fldChar w:fldCharType="separate"/>
          </w:r>
          <w:r w:rsidR="00140CCB" w:rsidRPr="00140CCB">
            <w:rPr>
              <w:noProof/>
              <w:lang w:val="en-GB"/>
            </w:rPr>
            <w:t>[8]</w:t>
          </w:r>
          <w:r w:rsidR="005C79DC">
            <w:rPr>
              <w:lang w:val="en-GB"/>
            </w:rPr>
            <w:fldChar w:fldCharType="end"/>
          </w:r>
        </w:sdtContent>
      </w:sdt>
    </w:p>
    <w:p w14:paraId="75AACBCA" w14:textId="77777777" w:rsidR="00310297" w:rsidRPr="00310297" w:rsidRDefault="00310297" w:rsidP="00310297">
      <w:pPr>
        <w:rPr>
          <w:lang w:val="en-GB"/>
        </w:rPr>
      </w:pPr>
    </w:p>
    <w:p w14:paraId="4603B53A" w14:textId="3414FC02" w:rsidR="00310297" w:rsidRDefault="00310297" w:rsidP="008F712F">
      <w:pPr>
        <w:ind w:left="720" w:firstLine="720"/>
        <w:rPr>
          <w:lang w:val="en-GB"/>
        </w:rPr>
      </w:pPr>
      <w:r w:rsidRPr="00310297">
        <w:rPr>
          <w:lang w:val="en-GB"/>
        </w:rPr>
        <w:t xml:space="preserve">Another possible attack of this website is attacking the database. This can lead to problems for the user because it opens up the user to identity theft. Thousands of websites have been breached, many of which include their password. As of the 7th of May 2020, HaveIBeenPwned, a website that tracks leaked emails and passwords, has over 443 "pwned" websites.  Many users reuse their email and passwords together, which open them up to brute force on other websites </w:t>
      </w:r>
      <w:sdt>
        <w:sdtPr>
          <w:rPr>
            <w:lang w:val="en-GB"/>
          </w:rPr>
          <w:id w:val="-1557382776"/>
          <w:citation/>
        </w:sdtPr>
        <w:sdtContent>
          <w:r w:rsidR="0097767A">
            <w:rPr>
              <w:lang w:val="en-GB"/>
            </w:rPr>
            <w:fldChar w:fldCharType="begin"/>
          </w:r>
          <w:r w:rsidR="0097767A">
            <w:rPr>
              <w:lang w:val="en-GB"/>
            </w:rPr>
            <w:instrText xml:space="preserve"> CITATION Kat17 \l 2057 </w:instrText>
          </w:r>
          <w:r w:rsidR="0097767A">
            <w:rPr>
              <w:lang w:val="en-GB"/>
            </w:rPr>
            <w:fldChar w:fldCharType="separate"/>
          </w:r>
          <w:r w:rsidR="00140CCB" w:rsidRPr="00140CCB">
            <w:rPr>
              <w:noProof/>
              <w:lang w:val="en-GB"/>
            </w:rPr>
            <w:t>[9]</w:t>
          </w:r>
          <w:r w:rsidR="0097767A">
            <w:rPr>
              <w:lang w:val="en-GB"/>
            </w:rPr>
            <w:fldChar w:fldCharType="end"/>
          </w:r>
        </w:sdtContent>
      </w:sdt>
      <w:r w:rsidRPr="00310297">
        <w:rPr>
          <w:lang w:val="en-GB"/>
        </w:rPr>
        <w:t xml:space="preserve">.  To protect users against brute, forcing on other websites, we hashed our passwords. </w:t>
      </w:r>
      <w:r w:rsidRPr="006C2D47">
        <w:rPr>
          <w:lang w:val="en-GB"/>
        </w:rPr>
        <w:t>Hashing is a one-way process which is very difficult to reverse</w:t>
      </w:r>
      <w:r w:rsidR="00653751" w:rsidRPr="006C2D47">
        <w:rPr>
          <w:lang w:val="en-GB"/>
        </w:rPr>
        <w:t xml:space="preserve"> as it sets each letter within </w:t>
      </w:r>
      <w:r w:rsidR="000007D4" w:rsidRPr="006C2D47">
        <w:rPr>
          <w:lang w:val="en-GB"/>
        </w:rPr>
        <w:t xml:space="preserve">a string, into random </w:t>
      </w:r>
      <w:r w:rsidR="004B55F8" w:rsidRPr="006C2D47">
        <w:rPr>
          <w:lang w:val="en-GB"/>
        </w:rPr>
        <w:t>characters.</w:t>
      </w:r>
      <w:r w:rsidR="004F5C16" w:rsidRPr="006C2D47">
        <w:rPr>
          <w:lang w:val="en-GB"/>
        </w:rPr>
        <w:t xml:space="preserve"> The one-way </w:t>
      </w:r>
      <w:r w:rsidR="00583496" w:rsidRPr="006C2D47">
        <w:rPr>
          <w:lang w:val="en-GB"/>
        </w:rPr>
        <w:t xml:space="preserve">process means that it cannot be undone, there is no method that can un-hash </w:t>
      </w:r>
      <w:r w:rsidR="00F3697E" w:rsidRPr="006C2D47">
        <w:rPr>
          <w:lang w:val="en-GB"/>
        </w:rPr>
        <w:t xml:space="preserve">a </w:t>
      </w:r>
      <w:r w:rsidR="00E56CD8" w:rsidRPr="006C2D47">
        <w:rPr>
          <w:lang w:val="en-GB"/>
        </w:rPr>
        <w:t>string</w:t>
      </w:r>
      <w:r w:rsidR="00C0015A" w:rsidRPr="006C2D47">
        <w:rPr>
          <w:lang w:val="en-GB"/>
        </w:rPr>
        <w:t>,</w:t>
      </w:r>
      <w:r w:rsidR="007E29A3" w:rsidRPr="006C2D47">
        <w:rPr>
          <w:lang w:val="en-GB"/>
        </w:rPr>
        <w:t xml:space="preserve"> making it a very strong command to use to encrypt data</w:t>
      </w:r>
      <w:r w:rsidR="00E56CD8" w:rsidRPr="006C2D47">
        <w:rPr>
          <w:lang w:val="en-GB"/>
        </w:rPr>
        <w:t>.</w:t>
      </w:r>
      <w:r w:rsidR="007B1EE0" w:rsidRPr="006C2D47">
        <w:rPr>
          <w:lang w:val="en-GB"/>
        </w:rPr>
        <w:t xml:space="preserve"> Passwords are something that should be hashed, storing plane text passwords on a database is highly </w:t>
      </w:r>
      <w:r w:rsidR="00E76962" w:rsidRPr="006C2D47">
        <w:rPr>
          <w:lang w:val="en-GB"/>
        </w:rPr>
        <w:t>advised against</w:t>
      </w:r>
      <w:r w:rsidR="00D869DA">
        <w:rPr>
          <w:lang w:val="en-GB"/>
        </w:rPr>
        <w:t xml:space="preserve"> </w:t>
      </w:r>
      <w:sdt>
        <w:sdtPr>
          <w:rPr>
            <w:lang w:val="en-GB"/>
          </w:rPr>
          <w:id w:val="-393271862"/>
          <w:citation/>
        </w:sdtPr>
        <w:sdtContent>
          <w:r w:rsidR="004F1239">
            <w:rPr>
              <w:lang w:val="en-GB"/>
            </w:rPr>
            <w:fldChar w:fldCharType="begin"/>
          </w:r>
          <w:r w:rsidR="004F1239">
            <w:rPr>
              <w:lang w:val="en-GB"/>
            </w:rPr>
            <w:instrText xml:space="preserve"> CITATION PHI13 \l 2057 </w:instrText>
          </w:r>
          <w:r w:rsidR="004F1239">
            <w:rPr>
              <w:lang w:val="en-GB"/>
            </w:rPr>
            <w:fldChar w:fldCharType="separate"/>
          </w:r>
          <w:r w:rsidR="00140CCB" w:rsidRPr="00140CCB">
            <w:rPr>
              <w:noProof/>
              <w:lang w:val="en-GB"/>
            </w:rPr>
            <w:t>[10]</w:t>
          </w:r>
          <w:r w:rsidR="004F1239">
            <w:rPr>
              <w:lang w:val="en-GB"/>
            </w:rPr>
            <w:fldChar w:fldCharType="end"/>
          </w:r>
        </w:sdtContent>
      </w:sdt>
    </w:p>
    <w:p w14:paraId="469AD0F2" w14:textId="368028BE" w:rsidR="00DD1ECD" w:rsidRDefault="00F954E7" w:rsidP="000C5E0C">
      <w:pPr>
        <w:ind w:left="720" w:firstLine="720"/>
        <w:rPr>
          <w:lang w:val="en-GB"/>
        </w:rPr>
      </w:pPr>
      <w:r w:rsidRPr="00412C10">
        <w:rPr>
          <w:lang w:val="en-GB"/>
        </w:rPr>
        <w:t>After using the hash function to hash the passwords</w:t>
      </w:r>
      <w:r w:rsidR="009F5691" w:rsidRPr="00412C10">
        <w:rPr>
          <w:lang w:val="en-GB"/>
        </w:rPr>
        <w:t>,</w:t>
      </w:r>
      <w:r w:rsidRPr="00412C10">
        <w:rPr>
          <w:lang w:val="en-GB"/>
        </w:rPr>
        <w:t xml:space="preserve"> </w:t>
      </w:r>
      <w:r w:rsidR="009F5691" w:rsidRPr="00412C10">
        <w:rPr>
          <w:lang w:val="en-GB"/>
        </w:rPr>
        <w:t xml:space="preserve">the </w:t>
      </w:r>
      <w:r w:rsidR="00D23419" w:rsidRPr="00412C10">
        <w:rPr>
          <w:lang w:val="en-GB"/>
        </w:rPr>
        <w:t>password_verify</w:t>
      </w:r>
      <w:r w:rsidR="009F5691" w:rsidRPr="00412C10">
        <w:rPr>
          <w:lang w:val="en-GB"/>
        </w:rPr>
        <w:t xml:space="preserve"> </w:t>
      </w:r>
      <w:sdt>
        <w:sdtPr>
          <w:rPr>
            <w:lang w:val="en-GB"/>
          </w:rPr>
          <w:id w:val="-209347801"/>
          <w:citation/>
        </w:sdtPr>
        <w:sdtContent>
          <w:r w:rsidR="00403211">
            <w:rPr>
              <w:lang w:val="en-GB"/>
            </w:rPr>
            <w:fldChar w:fldCharType="begin"/>
          </w:r>
          <w:r w:rsidR="00403211">
            <w:rPr>
              <w:lang w:val="en-GB"/>
            </w:rPr>
            <w:instrText xml:space="preserve"> CITATION Thete \l 2057 </w:instrText>
          </w:r>
          <w:r w:rsidR="00403211">
            <w:rPr>
              <w:lang w:val="en-GB"/>
            </w:rPr>
            <w:fldChar w:fldCharType="separate"/>
          </w:r>
          <w:r w:rsidR="00140CCB" w:rsidRPr="00140CCB">
            <w:rPr>
              <w:noProof/>
              <w:lang w:val="en-GB"/>
            </w:rPr>
            <w:t>[11]</w:t>
          </w:r>
          <w:r w:rsidR="00403211">
            <w:rPr>
              <w:lang w:val="en-GB"/>
            </w:rPr>
            <w:fldChar w:fldCharType="end"/>
          </w:r>
        </w:sdtContent>
      </w:sdt>
      <w:r w:rsidR="00403211">
        <w:rPr>
          <w:lang w:val="en-GB"/>
        </w:rPr>
        <w:t xml:space="preserve"> </w:t>
      </w:r>
      <w:r w:rsidR="009F5691" w:rsidRPr="00412C10">
        <w:rPr>
          <w:lang w:val="en-GB"/>
        </w:rPr>
        <w:t xml:space="preserve">must be used to login with. </w:t>
      </w:r>
      <w:r w:rsidR="00647818" w:rsidRPr="00412C10">
        <w:rPr>
          <w:lang w:val="en-GB"/>
        </w:rPr>
        <w:t xml:space="preserve">This </w:t>
      </w:r>
      <w:r w:rsidR="000509DF">
        <w:rPr>
          <w:lang w:val="en-GB"/>
        </w:rPr>
        <w:t>verifies the password</w:t>
      </w:r>
      <w:r w:rsidR="006F1FCB">
        <w:rPr>
          <w:lang w:val="en-GB"/>
        </w:rPr>
        <w:t xml:space="preserve"> to the hash that is stored within the database</w:t>
      </w:r>
      <w:r w:rsidR="00CB7F44">
        <w:rPr>
          <w:lang w:val="en-GB"/>
        </w:rPr>
        <w:t>.</w:t>
      </w:r>
      <w:r w:rsidR="000C5E0C">
        <w:rPr>
          <w:lang w:val="en-GB"/>
        </w:rPr>
        <w:t xml:space="preserve"> </w:t>
      </w:r>
      <w:r w:rsidR="00EA27FB">
        <w:rPr>
          <w:lang w:val="en-GB"/>
        </w:rPr>
        <w:t>This needs the passwords to be already hashed on the database to work.</w:t>
      </w:r>
    </w:p>
    <w:p w14:paraId="0D5B9438" w14:textId="3935235F" w:rsidR="00310297" w:rsidRPr="000C5E0C" w:rsidRDefault="00310297" w:rsidP="000C5E0C">
      <w:pPr>
        <w:ind w:left="720" w:firstLine="720"/>
        <w:rPr>
          <w:lang w:val="en-GB"/>
        </w:rPr>
      </w:pPr>
      <w:r w:rsidRPr="00310297">
        <w:rPr>
          <w:lang w:val="en-GB"/>
        </w:rPr>
        <w:t>We also research the different types of security issues a website could have, e.g. SQL injections, and the ways a developer could stop these from happening. If a site gets SQL injected, someone could easily steal data from the database which they should not be able to access.</w:t>
      </w:r>
    </w:p>
    <w:p w14:paraId="603D7F3F" w14:textId="09FB6B99" w:rsidR="0090233D" w:rsidRDefault="0090233D" w:rsidP="00310297">
      <w:pPr>
        <w:pStyle w:val="Heading3"/>
        <w:rPr>
          <w:lang w:val="en-GB"/>
        </w:rPr>
      </w:pPr>
      <w:bookmarkStart w:id="11" w:name="_Toc40241917"/>
      <w:r>
        <w:rPr>
          <w:lang w:val="en-GB"/>
        </w:rPr>
        <w:t>Database</w:t>
      </w:r>
      <w:bookmarkEnd w:id="11"/>
    </w:p>
    <w:p w14:paraId="257C545F" w14:textId="22964EFC" w:rsidR="00FE4330" w:rsidRDefault="00F62831" w:rsidP="008F712F">
      <w:pPr>
        <w:ind w:left="720" w:firstLine="720"/>
        <w:rPr>
          <w:lang w:val="en-GB"/>
        </w:rPr>
      </w:pPr>
      <w:r w:rsidRPr="00F62831">
        <w:rPr>
          <w:lang w:val="en-GB"/>
        </w:rPr>
        <w:t xml:space="preserve">Databases are an integral part of IT systems. Databases are the primary mechanism of storing data on a computer in an orderly fashion.  </w:t>
      </w:r>
      <w:r w:rsidR="00D20CDC">
        <w:rPr>
          <w:lang w:val="en-GB"/>
        </w:rPr>
        <w:t>We investigated</w:t>
      </w:r>
      <w:r w:rsidR="00F34ED7">
        <w:rPr>
          <w:lang w:val="en-GB"/>
        </w:rPr>
        <w:t xml:space="preserve"> two types</w:t>
      </w:r>
      <w:r w:rsidR="00D20CDC">
        <w:rPr>
          <w:lang w:val="en-GB"/>
        </w:rPr>
        <w:t xml:space="preserve"> of databases, which were </w:t>
      </w:r>
      <w:r w:rsidR="003120C4">
        <w:rPr>
          <w:lang w:val="en-GB"/>
        </w:rPr>
        <w:t xml:space="preserve">PostgreSQL </w:t>
      </w:r>
      <w:r w:rsidR="00F34ED7">
        <w:rPr>
          <w:lang w:val="en-GB"/>
        </w:rPr>
        <w:t>and</w:t>
      </w:r>
      <w:r w:rsidR="00F34ED7" w:rsidRPr="00F34ED7">
        <w:rPr>
          <w:lang w:val="en-GB"/>
        </w:rPr>
        <w:t xml:space="preserve"> </w:t>
      </w:r>
      <w:r w:rsidR="003347B9" w:rsidRPr="003347B9">
        <w:rPr>
          <w:lang w:val="en-GB"/>
        </w:rPr>
        <w:t>MySQL</w:t>
      </w:r>
      <w:r w:rsidR="00F34ED7">
        <w:rPr>
          <w:lang w:val="en-GB"/>
        </w:rPr>
        <w:t>. These are both popular database management systems</w:t>
      </w:r>
      <w:r w:rsidR="00DA1D4A">
        <w:rPr>
          <w:lang w:val="en-GB"/>
        </w:rPr>
        <w:t xml:space="preserve"> and both are free to use (MySQL under the terms of the ‘GNU General Public </w:t>
      </w:r>
      <w:r w:rsidR="0079556D">
        <w:rPr>
          <w:lang w:val="en-GB"/>
        </w:rPr>
        <w:t>License</w:t>
      </w:r>
      <w:r w:rsidR="00DA1D4A">
        <w:rPr>
          <w:lang w:val="en-GB"/>
        </w:rPr>
        <w:t>’</w:t>
      </w:r>
      <w:r w:rsidR="00AB7F2E">
        <w:rPr>
          <w:lang w:val="en-GB"/>
        </w:rPr>
        <w:t xml:space="preserve"> </w:t>
      </w:r>
      <w:sdt>
        <w:sdtPr>
          <w:rPr>
            <w:lang w:val="en-GB"/>
          </w:rPr>
          <w:id w:val="1599910377"/>
          <w:citation/>
        </w:sdtPr>
        <w:sdtContent>
          <w:r w:rsidR="00AB7F2E">
            <w:rPr>
              <w:lang w:val="en-GB"/>
            </w:rPr>
            <w:fldChar w:fldCharType="begin"/>
          </w:r>
          <w:r w:rsidR="00AB7F2E">
            <w:rPr>
              <w:lang w:val="en-GB"/>
            </w:rPr>
            <w:instrText xml:space="preserve"> CITATION GNU16 \l 2057 </w:instrText>
          </w:r>
          <w:r w:rsidR="00AB7F2E">
            <w:rPr>
              <w:lang w:val="en-GB"/>
            </w:rPr>
            <w:fldChar w:fldCharType="separate"/>
          </w:r>
          <w:r w:rsidR="00140CCB" w:rsidRPr="00140CCB">
            <w:rPr>
              <w:noProof/>
              <w:lang w:val="en-GB"/>
            </w:rPr>
            <w:t>[12]</w:t>
          </w:r>
          <w:r w:rsidR="00AB7F2E">
            <w:rPr>
              <w:lang w:val="en-GB"/>
            </w:rPr>
            <w:fldChar w:fldCharType="end"/>
          </w:r>
        </w:sdtContent>
      </w:sdt>
      <w:r w:rsidR="00DA1D4A">
        <w:rPr>
          <w:lang w:val="en-GB"/>
        </w:rPr>
        <w:t>)</w:t>
      </w:r>
      <w:r w:rsidR="003634FE">
        <w:rPr>
          <w:lang w:val="en-GB"/>
        </w:rPr>
        <w:t>.</w:t>
      </w:r>
      <w:r w:rsidR="003120C4">
        <w:rPr>
          <w:lang w:val="en-GB"/>
        </w:rPr>
        <w:t xml:space="preserve"> PostgreSQL</w:t>
      </w:r>
      <w:r w:rsidR="006B7CF3">
        <w:rPr>
          <w:lang w:val="en-GB"/>
        </w:rPr>
        <w:t xml:space="preserve"> is more advanced with its datatypes, allowing support of arrays a</w:t>
      </w:r>
      <w:r w:rsidR="00526E17">
        <w:rPr>
          <w:lang w:val="en-GB"/>
        </w:rPr>
        <w:t>nd</w:t>
      </w:r>
      <w:r w:rsidR="006B7CF3">
        <w:rPr>
          <w:lang w:val="en-GB"/>
        </w:rPr>
        <w:t xml:space="preserve"> user defined types while MySQL only allows standard types</w:t>
      </w:r>
      <w:r w:rsidR="006C2960">
        <w:rPr>
          <w:lang w:val="en-GB"/>
        </w:rPr>
        <w:t xml:space="preserve"> </w:t>
      </w:r>
      <w:r w:rsidR="003D42CA">
        <w:rPr>
          <w:lang w:val="en-GB"/>
        </w:rPr>
        <w:t>[4]</w:t>
      </w:r>
      <w:r w:rsidR="00F36D2C">
        <w:rPr>
          <w:lang w:val="en-GB"/>
        </w:rPr>
        <w:t>.</w:t>
      </w:r>
    </w:p>
    <w:p w14:paraId="193CE1F1" w14:textId="289531E8" w:rsidR="00FB027A" w:rsidRDefault="00133411" w:rsidP="008F712F">
      <w:pPr>
        <w:ind w:left="720" w:firstLine="720"/>
        <w:rPr>
          <w:lang w:val="en-GB"/>
        </w:rPr>
      </w:pPr>
      <w:r>
        <w:rPr>
          <w:lang w:val="en-GB"/>
        </w:rPr>
        <w:lastRenderedPageBreak/>
        <w:t>We considered</w:t>
      </w:r>
      <w:r w:rsidR="00F36D2C">
        <w:rPr>
          <w:lang w:val="en-GB"/>
        </w:rPr>
        <w:t xml:space="preserve"> the </w:t>
      </w:r>
      <w:r>
        <w:rPr>
          <w:lang w:val="en-GB"/>
        </w:rPr>
        <w:t xml:space="preserve">advantages and disadvantages </w:t>
      </w:r>
      <w:r w:rsidR="006A1C38">
        <w:rPr>
          <w:lang w:val="en-GB"/>
        </w:rPr>
        <w:t xml:space="preserve">of </w:t>
      </w:r>
      <w:r>
        <w:rPr>
          <w:lang w:val="en-GB"/>
        </w:rPr>
        <w:t>using</w:t>
      </w:r>
      <w:r w:rsidR="006A1C38">
        <w:rPr>
          <w:lang w:val="en-GB"/>
        </w:rPr>
        <w:t xml:space="preserve"> </w:t>
      </w:r>
      <w:r w:rsidR="00F36D2C" w:rsidRPr="00F36D2C">
        <w:rPr>
          <w:lang w:val="en-GB"/>
        </w:rPr>
        <w:t>PostgreSQL and MySQL</w:t>
      </w:r>
      <w:r w:rsidR="00C736F9">
        <w:rPr>
          <w:lang w:val="en-GB"/>
        </w:rPr>
        <w:t>.</w:t>
      </w:r>
      <w:r w:rsidR="00802E2A">
        <w:rPr>
          <w:lang w:val="en-GB"/>
        </w:rPr>
        <w:t xml:space="preserve"> </w:t>
      </w:r>
      <w:r w:rsidR="006A1C38">
        <w:rPr>
          <w:lang w:val="en-GB"/>
        </w:rPr>
        <w:t>We also considered the layout of the databases and how to structure user data</w:t>
      </w:r>
      <w:r w:rsidR="00262A86">
        <w:rPr>
          <w:lang w:val="en-GB"/>
        </w:rPr>
        <w:t xml:space="preserve">. For </w:t>
      </w:r>
      <w:r w:rsidR="0050600C">
        <w:rPr>
          <w:lang w:val="en-GB"/>
        </w:rPr>
        <w:t>example,</w:t>
      </w:r>
      <w:r w:rsidR="00262A86">
        <w:rPr>
          <w:lang w:val="en-GB"/>
        </w:rPr>
        <w:t xml:space="preserve"> would schools wa</w:t>
      </w:r>
      <w:r w:rsidR="00F300DB">
        <w:rPr>
          <w:lang w:val="en-GB"/>
        </w:rPr>
        <w:t>nt separate database</w:t>
      </w:r>
      <w:r w:rsidR="00C90D74">
        <w:rPr>
          <w:lang w:val="en-GB"/>
        </w:rPr>
        <w:t>,</w:t>
      </w:r>
      <w:r w:rsidR="00F300DB">
        <w:rPr>
          <w:lang w:val="en-GB"/>
        </w:rPr>
        <w:t xml:space="preserve"> resulting in whether the system should see all the tables or a subset of tables</w:t>
      </w:r>
      <w:r w:rsidR="00C90D74">
        <w:rPr>
          <w:lang w:val="en-GB"/>
        </w:rPr>
        <w:t>?</w:t>
      </w:r>
      <w:r w:rsidR="00F300DB">
        <w:rPr>
          <w:lang w:val="en-GB"/>
        </w:rPr>
        <w:t xml:space="preserve">  </w:t>
      </w:r>
    </w:p>
    <w:p w14:paraId="4EDCF727" w14:textId="4A2F9D73" w:rsidR="001C5EB5" w:rsidRDefault="00C500A3" w:rsidP="008F712F">
      <w:pPr>
        <w:ind w:left="720" w:firstLine="720"/>
      </w:pPr>
      <w:r>
        <w:rPr>
          <w:lang w:val="en-GB"/>
        </w:rPr>
        <w:t>Looking at using the</w:t>
      </w:r>
      <w:r w:rsidR="005E77CA">
        <w:rPr>
          <w:lang w:val="en-GB"/>
        </w:rPr>
        <w:t xml:space="preserve"> database</w:t>
      </w:r>
      <w:r w:rsidR="006B02DB">
        <w:rPr>
          <w:lang w:val="en-GB"/>
        </w:rPr>
        <w:t xml:space="preserve"> when deployed</w:t>
      </w:r>
      <w:r>
        <w:rPr>
          <w:lang w:val="en-GB"/>
        </w:rPr>
        <w:t>, using command line was an option</w:t>
      </w:r>
      <w:r w:rsidR="00E546D9">
        <w:rPr>
          <w:lang w:val="en-GB"/>
        </w:rPr>
        <w:t>,</w:t>
      </w:r>
      <w:r>
        <w:rPr>
          <w:lang w:val="en-GB"/>
        </w:rPr>
        <w:t xml:space="preserve"> however research </w:t>
      </w:r>
      <w:r w:rsidR="008807E2">
        <w:rPr>
          <w:lang w:val="en-GB"/>
        </w:rPr>
        <w:t>showed that there were better methods such as the GUI interface in</w:t>
      </w:r>
      <w:r w:rsidR="00B4509B">
        <w:rPr>
          <w:lang w:val="en-GB"/>
        </w:rPr>
        <w:t xml:space="preserve"> MySQL called </w:t>
      </w:r>
      <w:r w:rsidR="00756487">
        <w:t xml:space="preserve">phpMyAdmin </w:t>
      </w:r>
      <w:sdt>
        <w:sdtPr>
          <w:id w:val="116197221"/>
          <w:citation/>
        </w:sdtPr>
        <w:sdtContent>
          <w:r w:rsidR="00A06F50">
            <w:fldChar w:fldCharType="begin"/>
          </w:r>
          <w:r w:rsidR="00A06F50">
            <w:rPr>
              <w:lang w:val="en-GB"/>
            </w:rPr>
            <w:instrText xml:space="preserve"> CITATION php98 \l 2057 </w:instrText>
          </w:r>
          <w:r w:rsidR="00A06F50">
            <w:fldChar w:fldCharType="separate"/>
          </w:r>
          <w:r w:rsidR="00140CCB" w:rsidRPr="00140CCB">
            <w:rPr>
              <w:noProof/>
              <w:lang w:val="en-GB"/>
            </w:rPr>
            <w:t>[13]</w:t>
          </w:r>
          <w:r w:rsidR="00A06F50">
            <w:fldChar w:fldCharType="end"/>
          </w:r>
        </w:sdtContent>
      </w:sdt>
      <w:r w:rsidR="00EF7D73">
        <w:t xml:space="preserve">. </w:t>
      </w:r>
      <w:r w:rsidR="00B4509B">
        <w:t xml:space="preserve">phpMyAdmin </w:t>
      </w:r>
      <w:r w:rsidR="00FA17A4">
        <w:t xml:space="preserve">allows for easy maintenance of use of the database without </w:t>
      </w:r>
      <w:r w:rsidR="001C2A8C">
        <w:t>having to have the knowledge</w:t>
      </w:r>
      <w:r w:rsidR="00CB4529">
        <w:t xml:space="preserve"> of the command line commands</w:t>
      </w:r>
      <w:r w:rsidR="00827D02">
        <w:t xml:space="preserve">. </w:t>
      </w:r>
      <w:r w:rsidR="00B4509B">
        <w:t xml:space="preserve">phpMyAdmin </w:t>
      </w:r>
      <w:r w:rsidR="00827D02">
        <w:t xml:space="preserve">also </w:t>
      </w:r>
      <w:r w:rsidR="00CB4529">
        <w:t>allows a user to control the</w:t>
      </w:r>
      <w:r w:rsidR="00827D02">
        <w:t xml:space="preserve"> website </w:t>
      </w:r>
      <w:r w:rsidR="002519AD">
        <w:t>remotely</w:t>
      </w:r>
      <w:r w:rsidR="00827D02">
        <w:t xml:space="preserve">, </w:t>
      </w:r>
      <w:r w:rsidR="002215B2">
        <w:t>whereas command</w:t>
      </w:r>
      <w:r w:rsidR="00C33733">
        <w:t xml:space="preserve"> line </w:t>
      </w:r>
      <w:r w:rsidR="008E0046">
        <w:t xml:space="preserve">would not allow remote access unless users were using a remote accessing software such as </w:t>
      </w:r>
      <w:r w:rsidR="00FD0055">
        <w:t>T</w:t>
      </w:r>
      <w:r w:rsidR="00FD0055" w:rsidRPr="00827D02">
        <w:t>eam</w:t>
      </w:r>
      <w:r w:rsidR="00FD0055">
        <w:t>V</w:t>
      </w:r>
      <w:r w:rsidR="00FD0055" w:rsidRPr="00827D02">
        <w:t>iewer</w:t>
      </w:r>
      <w:r w:rsidR="00FD0055">
        <w:t xml:space="preserve"> </w:t>
      </w:r>
      <w:sdt>
        <w:sdtPr>
          <w:id w:val="-2078279663"/>
          <w:citation/>
        </w:sdtPr>
        <w:sdtContent>
          <w:r w:rsidR="00A06F50">
            <w:fldChar w:fldCharType="begin"/>
          </w:r>
          <w:r w:rsidR="00A06F50">
            <w:rPr>
              <w:lang w:val="en-GB"/>
            </w:rPr>
            <w:instrText xml:space="preserve"> CITATION Teata \l 2057 </w:instrText>
          </w:r>
          <w:r w:rsidR="00A06F50">
            <w:fldChar w:fldCharType="separate"/>
          </w:r>
          <w:r w:rsidR="00140CCB" w:rsidRPr="00140CCB">
            <w:rPr>
              <w:noProof/>
              <w:lang w:val="en-GB"/>
            </w:rPr>
            <w:t>[14]</w:t>
          </w:r>
          <w:r w:rsidR="00A06F50">
            <w:fldChar w:fldCharType="end"/>
          </w:r>
        </w:sdtContent>
      </w:sdt>
      <w:r w:rsidR="00827D02">
        <w:t xml:space="preserve"> to control the database off site</w:t>
      </w:r>
      <w:r w:rsidR="004B71F9">
        <w:t>.</w:t>
      </w:r>
      <w:r w:rsidR="008E0046">
        <w:t xml:space="preserve"> The use </w:t>
      </w:r>
      <w:r w:rsidR="002215B2">
        <w:t>of TeamViewer</w:t>
      </w:r>
      <w:r w:rsidR="008E0046">
        <w:t xml:space="preserve"> </w:t>
      </w:r>
      <w:r w:rsidR="00997E81">
        <w:t xml:space="preserve">is not user friendly and </w:t>
      </w:r>
      <w:r w:rsidR="00952869">
        <w:t xml:space="preserve">due to its </w:t>
      </w:r>
      <w:r w:rsidR="00930691">
        <w:t>centralized</w:t>
      </w:r>
      <w:r w:rsidR="00952869">
        <w:t xml:space="preserve"> approach, opens itself up for a </w:t>
      </w:r>
      <w:r w:rsidR="00E546D9">
        <w:t>m</w:t>
      </w:r>
      <w:r w:rsidR="00952869">
        <w:t>an in the middle attack.</w:t>
      </w:r>
    </w:p>
    <w:p w14:paraId="120FBA56" w14:textId="13E113E8" w:rsidR="003A3170" w:rsidRDefault="003A3170" w:rsidP="003A3170">
      <w:pPr>
        <w:pStyle w:val="Heading3"/>
        <w:rPr>
          <w:lang w:val="en-GB"/>
        </w:rPr>
      </w:pPr>
      <w:bookmarkStart w:id="12" w:name="_Toc40241918"/>
      <w:r>
        <w:rPr>
          <w:lang w:val="en-GB"/>
        </w:rPr>
        <w:t>Design ideas</w:t>
      </w:r>
      <w:bookmarkEnd w:id="12"/>
    </w:p>
    <w:p w14:paraId="2C0F548E" w14:textId="21A50764" w:rsidR="00DD7F6C" w:rsidRDefault="003A3170" w:rsidP="00A056F8">
      <w:pPr>
        <w:ind w:left="720" w:firstLine="720"/>
        <w:rPr>
          <w:lang w:val="en-GB"/>
        </w:rPr>
      </w:pPr>
      <w:r>
        <w:rPr>
          <w:lang w:val="en-GB"/>
        </w:rPr>
        <w:t>Before starting the project, a few design ideas w</w:t>
      </w:r>
      <w:r w:rsidR="00471FDC">
        <w:rPr>
          <w:lang w:val="en-GB"/>
        </w:rPr>
        <w:t>ere considered</w:t>
      </w:r>
      <w:r>
        <w:rPr>
          <w:lang w:val="en-GB"/>
        </w:rPr>
        <w:t xml:space="preserve">, </w:t>
      </w:r>
      <w:r w:rsidR="009B35F7">
        <w:rPr>
          <w:lang w:val="en-GB"/>
        </w:rPr>
        <w:t xml:space="preserve">such </w:t>
      </w:r>
      <w:r w:rsidR="00DD4E07">
        <w:rPr>
          <w:lang w:val="en-GB"/>
        </w:rPr>
        <w:t>as how</w:t>
      </w:r>
      <w:r>
        <w:rPr>
          <w:lang w:val="en-GB"/>
        </w:rPr>
        <w:t xml:space="preserve"> the user would </w:t>
      </w:r>
      <w:r w:rsidR="009B35F7">
        <w:rPr>
          <w:lang w:val="en-GB"/>
        </w:rPr>
        <w:t>transition</w:t>
      </w:r>
      <w:r>
        <w:rPr>
          <w:lang w:val="en-GB"/>
        </w:rPr>
        <w:t xml:space="preserve"> from one screen to another.</w:t>
      </w:r>
      <w:r w:rsidR="0089763D">
        <w:rPr>
          <w:lang w:val="en-GB"/>
        </w:rPr>
        <w:t xml:space="preserve"> We </w:t>
      </w:r>
      <w:r w:rsidR="00412C10">
        <w:rPr>
          <w:lang w:val="en-GB"/>
        </w:rPr>
        <w:t>considered a</w:t>
      </w:r>
      <w:r w:rsidR="00DD4E07">
        <w:rPr>
          <w:lang w:val="en-GB"/>
        </w:rPr>
        <w:t xml:space="preserve"> </w:t>
      </w:r>
      <w:r w:rsidR="00412C10">
        <w:rPr>
          <w:lang w:val="en-GB"/>
        </w:rPr>
        <w:t>large</w:t>
      </w:r>
      <w:r w:rsidR="00DD4E07">
        <w:rPr>
          <w:lang w:val="en-GB"/>
        </w:rPr>
        <w:t xml:space="preserve"> array of design requirements</w:t>
      </w:r>
      <w:r w:rsidR="00646C98">
        <w:rPr>
          <w:lang w:val="en-GB"/>
        </w:rPr>
        <w:t xml:space="preserve">, from the navigation and core design of the website down to </w:t>
      </w:r>
      <w:r w:rsidR="0089763D">
        <w:rPr>
          <w:lang w:val="en-GB"/>
        </w:rPr>
        <w:t>the colour pallet that was use</w:t>
      </w:r>
      <w:r w:rsidR="00340E94">
        <w:rPr>
          <w:lang w:val="en-GB"/>
        </w:rPr>
        <w:t>d</w:t>
      </w:r>
      <w:r w:rsidR="00575D84">
        <w:rPr>
          <w:lang w:val="en-GB"/>
        </w:rPr>
        <w:t>.</w:t>
      </w:r>
      <w:r w:rsidR="00340E94">
        <w:rPr>
          <w:lang w:val="en-GB"/>
        </w:rPr>
        <w:t xml:space="preserve"> We considered whether the user could </w:t>
      </w:r>
      <w:r w:rsidR="004F5685">
        <w:rPr>
          <w:lang w:val="en-GB"/>
        </w:rPr>
        <w:t xml:space="preserve">navigate the website </w:t>
      </w:r>
      <w:r w:rsidR="00D423A1">
        <w:rPr>
          <w:lang w:val="en-GB"/>
        </w:rPr>
        <w:t xml:space="preserve">freely or only with guided access from a teacher. </w:t>
      </w:r>
    </w:p>
    <w:p w14:paraId="603DDA2F" w14:textId="77777777" w:rsidR="00664910" w:rsidRDefault="00664910" w:rsidP="00A056F8">
      <w:pPr>
        <w:ind w:left="720" w:firstLine="720"/>
        <w:rPr>
          <w:lang w:val="en-GB"/>
        </w:rPr>
      </w:pPr>
    </w:p>
    <w:p w14:paraId="3CC568F3" w14:textId="5A0EB5C1" w:rsidR="003A3170" w:rsidRDefault="000C4ED3" w:rsidP="00A056F8">
      <w:pPr>
        <w:ind w:left="720" w:firstLine="720"/>
        <w:rPr>
          <w:lang w:val="en-GB"/>
        </w:rPr>
      </w:pPr>
      <w:r w:rsidRPr="0080058A">
        <w:rPr>
          <w:lang w:val="en-GB"/>
        </w:rPr>
        <w:t>The colours</w:t>
      </w:r>
      <w:r w:rsidR="00A1283A">
        <w:rPr>
          <w:lang w:val="en-GB"/>
        </w:rPr>
        <w:t xml:space="preserve"> that were used on the </w:t>
      </w:r>
      <w:r w:rsidRPr="0080058A">
        <w:rPr>
          <w:lang w:val="en-GB"/>
        </w:rPr>
        <w:t xml:space="preserve">website was also </w:t>
      </w:r>
      <w:r w:rsidR="0053718C" w:rsidRPr="0080058A">
        <w:rPr>
          <w:lang w:val="en-GB"/>
        </w:rPr>
        <w:t>investigated</w:t>
      </w:r>
      <w:r w:rsidR="00322AB2">
        <w:rPr>
          <w:lang w:val="en-GB"/>
        </w:rPr>
        <w:t xml:space="preserve">. </w:t>
      </w:r>
      <w:r w:rsidR="00EB6869">
        <w:rPr>
          <w:lang w:val="en-GB"/>
        </w:rPr>
        <w:t>Too man</w:t>
      </w:r>
      <w:r w:rsidR="00A1283A">
        <w:rPr>
          <w:lang w:val="en-GB"/>
        </w:rPr>
        <w:t>y bright colours may lead to eye fatigue</w:t>
      </w:r>
      <w:r w:rsidR="00BD19A6">
        <w:rPr>
          <w:lang w:val="en-GB"/>
        </w:rPr>
        <w:t>,</w:t>
      </w:r>
      <w:r w:rsidR="00A1283A">
        <w:rPr>
          <w:lang w:val="en-GB"/>
        </w:rPr>
        <w:t xml:space="preserve"> however too many dark colours would make it difficult for the user to </w:t>
      </w:r>
      <w:r w:rsidR="00851613">
        <w:rPr>
          <w:lang w:val="en-GB"/>
        </w:rPr>
        <w:t>view in dark</w:t>
      </w:r>
      <w:r w:rsidR="009C0DF1">
        <w:rPr>
          <w:lang w:val="en-GB"/>
        </w:rPr>
        <w:t xml:space="preserve"> situations</w:t>
      </w:r>
      <w:r w:rsidR="00851613">
        <w:rPr>
          <w:lang w:val="en-GB"/>
        </w:rPr>
        <w:t xml:space="preserve">. </w:t>
      </w:r>
    </w:p>
    <w:p w14:paraId="1B850309" w14:textId="77777777" w:rsidR="0079455A" w:rsidRDefault="0079455A" w:rsidP="00A056F8">
      <w:pPr>
        <w:ind w:left="720" w:firstLine="720"/>
        <w:rPr>
          <w:lang w:val="en-GB"/>
        </w:rPr>
      </w:pPr>
    </w:p>
    <w:p w14:paraId="01D651D2" w14:textId="77777777" w:rsidR="007C2300" w:rsidRDefault="00B56B9C" w:rsidP="0044566B">
      <w:pPr>
        <w:keepNext/>
        <w:ind w:left="720" w:firstLine="720"/>
        <w:jc w:val="center"/>
      </w:pPr>
      <w:r>
        <w:rPr>
          <w:noProof/>
        </w:rPr>
        <w:drawing>
          <wp:inline distT="0" distB="0" distL="0" distR="0" wp14:anchorId="1348087E" wp14:editId="1D888716">
            <wp:extent cx="3984410" cy="2027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284" t="28244" r="27637" b="39118"/>
                    <a:stretch/>
                  </pic:blipFill>
                  <pic:spPr bwMode="auto">
                    <a:xfrm>
                      <a:off x="0" y="0"/>
                      <a:ext cx="4029778" cy="2050670"/>
                    </a:xfrm>
                    <a:prstGeom prst="rect">
                      <a:avLst/>
                    </a:prstGeom>
                    <a:ln>
                      <a:noFill/>
                    </a:ln>
                    <a:extLst>
                      <a:ext uri="{53640926-AAD7-44D8-BBD7-CCE9431645EC}">
                        <a14:shadowObscured xmlns:a14="http://schemas.microsoft.com/office/drawing/2010/main"/>
                      </a:ext>
                    </a:extLst>
                  </pic:spPr>
                </pic:pic>
              </a:graphicData>
            </a:graphic>
          </wp:inline>
        </w:drawing>
      </w:r>
    </w:p>
    <w:p w14:paraId="4A004E1C" w14:textId="7B60FCD1" w:rsidR="00441705" w:rsidRDefault="007C2300" w:rsidP="0044566B">
      <w:pPr>
        <w:pStyle w:val="Caption"/>
        <w:jc w:val="center"/>
      </w:pPr>
      <w:bookmarkStart w:id="13" w:name="_Ref39711772"/>
      <w:r>
        <w:t xml:space="preserve">Figure </w:t>
      </w:r>
      <w:r>
        <w:fldChar w:fldCharType="begin"/>
      </w:r>
      <w:r>
        <w:instrText xml:space="preserve"> SEQ Figure \* ARABIC </w:instrText>
      </w:r>
      <w:r>
        <w:fldChar w:fldCharType="separate"/>
      </w:r>
      <w:r w:rsidR="005B6620">
        <w:rPr>
          <w:noProof/>
        </w:rPr>
        <w:t>1</w:t>
      </w:r>
      <w:r>
        <w:fldChar w:fldCharType="end"/>
      </w:r>
      <w:bookmarkEnd w:id="13"/>
      <w:r>
        <w:t xml:space="preserve"> </w:t>
      </w:r>
      <w:r w:rsidRPr="00685601">
        <w:t>This image is to help the user get an idea of the website if it had a navigation bar</w:t>
      </w:r>
    </w:p>
    <w:p w14:paraId="21254063" w14:textId="752411C1" w:rsidR="00960EB4" w:rsidRDefault="002E0E1A" w:rsidP="006C0125">
      <w:pPr>
        <w:ind w:left="720" w:firstLine="720"/>
        <w:rPr>
          <w:color w:val="000000"/>
          <w:szCs w:val="22"/>
          <w:shd w:val="clear" w:color="auto" w:fill="FFFFFF"/>
        </w:rPr>
      </w:pPr>
      <w:r w:rsidRPr="0080058A">
        <w:rPr>
          <w:lang w:val="en-GB"/>
        </w:rPr>
        <w:t xml:space="preserve">The </w:t>
      </w:r>
      <w:r w:rsidR="00592099">
        <w:rPr>
          <w:lang w:val="en-GB"/>
        </w:rPr>
        <w:t>layout of</w:t>
      </w:r>
      <w:r w:rsidRPr="0080058A">
        <w:rPr>
          <w:lang w:val="en-GB"/>
        </w:rPr>
        <w:t xml:space="preserve"> the page was also </w:t>
      </w:r>
      <w:r w:rsidR="00133A30">
        <w:rPr>
          <w:lang w:val="en-GB"/>
        </w:rPr>
        <w:t>taken</w:t>
      </w:r>
      <w:r w:rsidRPr="0080058A">
        <w:rPr>
          <w:lang w:val="en-GB"/>
        </w:rPr>
        <w:t xml:space="preserve"> into consideration</w:t>
      </w:r>
      <w:r w:rsidR="00CE31B7">
        <w:rPr>
          <w:lang w:val="en-GB"/>
        </w:rPr>
        <w:t xml:space="preserve">. If everything was crammed </w:t>
      </w:r>
      <w:r w:rsidR="002648C3">
        <w:rPr>
          <w:lang w:val="en-GB"/>
        </w:rPr>
        <w:t>o</w:t>
      </w:r>
      <w:r w:rsidR="00CE31B7">
        <w:rPr>
          <w:lang w:val="en-GB"/>
        </w:rPr>
        <w:t>nto one side of a page, such as a navigation bar, it would look cluttered and unprofessional</w:t>
      </w:r>
      <w:r w:rsidR="004F4741">
        <w:rPr>
          <w:lang w:val="en-GB"/>
        </w:rPr>
        <w:t xml:space="preserve"> as seen in </w:t>
      </w:r>
      <w:r w:rsidR="00C16873">
        <w:rPr>
          <w:lang w:val="en-GB"/>
        </w:rPr>
        <w:fldChar w:fldCharType="begin"/>
      </w:r>
      <w:r w:rsidR="00C16873">
        <w:rPr>
          <w:lang w:val="en-GB"/>
        </w:rPr>
        <w:instrText xml:space="preserve"> REF _Ref39711772 \h </w:instrText>
      </w:r>
      <w:r w:rsidR="00C16873">
        <w:rPr>
          <w:lang w:val="en-GB"/>
        </w:rPr>
      </w:r>
      <w:r w:rsidR="00C16873">
        <w:rPr>
          <w:lang w:val="en-GB"/>
        </w:rPr>
        <w:fldChar w:fldCharType="separate"/>
      </w:r>
      <w:r w:rsidR="005B6620">
        <w:t xml:space="preserve">Figure </w:t>
      </w:r>
      <w:r w:rsidR="005B6620">
        <w:rPr>
          <w:noProof/>
        </w:rPr>
        <w:t>1</w:t>
      </w:r>
      <w:r w:rsidR="00C16873">
        <w:rPr>
          <w:lang w:val="en-GB"/>
        </w:rPr>
        <w:fldChar w:fldCharType="end"/>
      </w:r>
      <w:r w:rsidR="00C16873">
        <w:rPr>
          <w:lang w:val="en-GB"/>
        </w:rPr>
        <w:t xml:space="preserve">. </w:t>
      </w:r>
      <w:r w:rsidR="000501A9">
        <w:rPr>
          <w:lang w:val="en-GB"/>
        </w:rPr>
        <w:t xml:space="preserve">We researched </w:t>
      </w:r>
      <w:r w:rsidR="009D2D3A" w:rsidRPr="0080058A">
        <w:rPr>
          <w:lang w:val="en-GB"/>
        </w:rPr>
        <w:t>Flexbox</w:t>
      </w:r>
      <w:r w:rsidR="00A53C83" w:rsidRPr="0080058A">
        <w:rPr>
          <w:lang w:val="en-GB"/>
        </w:rPr>
        <w:t xml:space="preserve">, </w:t>
      </w:r>
      <w:r w:rsidR="00556497">
        <w:rPr>
          <w:lang w:val="en-GB"/>
        </w:rPr>
        <w:t xml:space="preserve">a </w:t>
      </w:r>
      <w:r w:rsidR="009C57DE">
        <w:rPr>
          <w:lang w:val="en-GB"/>
        </w:rPr>
        <w:t xml:space="preserve">module of </w:t>
      </w:r>
      <w:r w:rsidR="00A53C83" w:rsidRPr="0080058A">
        <w:rPr>
          <w:lang w:val="en-GB"/>
        </w:rPr>
        <w:t xml:space="preserve">CSS </w:t>
      </w:r>
      <w:r w:rsidR="009C57DE">
        <w:rPr>
          <w:lang w:val="en-GB"/>
        </w:rPr>
        <w:t>that</w:t>
      </w:r>
      <w:r w:rsidR="00A53C83" w:rsidRPr="0080058A">
        <w:rPr>
          <w:lang w:val="en-GB"/>
        </w:rPr>
        <w:t xml:space="preserve"> allows a user to easily set out a website through a flexible box</w:t>
      </w:r>
      <w:r w:rsidR="000E278A">
        <w:rPr>
          <w:lang w:val="en-GB"/>
        </w:rPr>
        <w:t xml:space="preserve"> </w:t>
      </w:r>
      <w:r w:rsidR="008C0013">
        <w:rPr>
          <w:lang w:val="en-GB"/>
        </w:rPr>
        <w:t xml:space="preserve">by </w:t>
      </w:r>
      <w:r w:rsidR="002A2382">
        <w:rPr>
          <w:lang w:val="en-GB"/>
        </w:rPr>
        <w:t>allowing</w:t>
      </w:r>
      <w:r w:rsidR="008C0013">
        <w:rPr>
          <w:lang w:val="en-GB"/>
        </w:rPr>
        <w:t xml:space="preserve"> multiple </w:t>
      </w:r>
      <w:r w:rsidR="00E058A2" w:rsidRPr="0080058A">
        <w:rPr>
          <w:lang w:val="en-GB"/>
        </w:rPr>
        <w:t xml:space="preserve">dividers </w:t>
      </w:r>
      <w:r w:rsidR="002A2382">
        <w:rPr>
          <w:lang w:val="en-GB"/>
        </w:rPr>
        <w:t xml:space="preserve">to </w:t>
      </w:r>
      <w:r w:rsidR="00E6560B">
        <w:rPr>
          <w:lang w:val="en-GB"/>
        </w:rPr>
        <w:t xml:space="preserve">be </w:t>
      </w:r>
      <w:r w:rsidR="0057712E">
        <w:rPr>
          <w:lang w:val="en-GB"/>
        </w:rPr>
        <w:t>set out as desired</w:t>
      </w:r>
      <w:r w:rsidR="00A53C83" w:rsidRPr="0080058A">
        <w:rPr>
          <w:lang w:val="en-GB"/>
        </w:rPr>
        <w:t>.</w:t>
      </w:r>
      <w:r w:rsidR="007C30D3" w:rsidRPr="0080058A">
        <w:rPr>
          <w:lang w:val="en-GB"/>
        </w:rPr>
        <w:t xml:space="preserve"> </w:t>
      </w:r>
      <w:r w:rsidR="0057712E" w:rsidRPr="0080058A">
        <w:rPr>
          <w:lang w:val="en-GB"/>
        </w:rPr>
        <w:t xml:space="preserve">Flexbox </w:t>
      </w:r>
      <w:r w:rsidR="0057712E">
        <w:rPr>
          <w:lang w:val="en-GB"/>
        </w:rPr>
        <w:t xml:space="preserve">works </w:t>
      </w:r>
      <w:r w:rsidR="007C30D3" w:rsidRPr="0080058A">
        <w:rPr>
          <w:lang w:val="en-GB"/>
        </w:rPr>
        <w:t xml:space="preserve">by </w:t>
      </w:r>
      <w:r w:rsidR="0057712E">
        <w:rPr>
          <w:lang w:val="en-GB"/>
        </w:rPr>
        <w:t xml:space="preserve">utilising </w:t>
      </w:r>
      <w:r w:rsidR="00E66C21" w:rsidRPr="0080058A">
        <w:rPr>
          <w:lang w:val="en-GB"/>
        </w:rPr>
        <w:t xml:space="preserve">dividers to dynamically set </w:t>
      </w:r>
      <w:r w:rsidR="00E058A2" w:rsidRPr="0080058A">
        <w:rPr>
          <w:lang w:val="en-GB"/>
        </w:rPr>
        <w:t xml:space="preserve">dividers </w:t>
      </w:r>
      <w:r w:rsidR="00E058A2">
        <w:rPr>
          <w:lang w:val="en-GB"/>
        </w:rPr>
        <w:t>to different</w:t>
      </w:r>
      <w:r w:rsidR="00E66C21" w:rsidRPr="0080058A">
        <w:rPr>
          <w:lang w:val="en-GB"/>
        </w:rPr>
        <w:t xml:space="preserve"> sizes </w:t>
      </w:r>
      <w:r w:rsidR="00285413">
        <w:rPr>
          <w:lang w:val="en-GB"/>
        </w:rPr>
        <w:t>in</w:t>
      </w:r>
      <w:r w:rsidR="00E058A2">
        <w:rPr>
          <w:lang w:val="en-GB"/>
        </w:rPr>
        <w:t xml:space="preserve"> relation to other </w:t>
      </w:r>
      <w:r w:rsidR="00E058A2" w:rsidRPr="0080058A">
        <w:rPr>
          <w:lang w:val="en-GB"/>
        </w:rPr>
        <w:t xml:space="preserve">dividers </w:t>
      </w:r>
      <w:r w:rsidR="00E66C21" w:rsidRPr="0080058A">
        <w:rPr>
          <w:lang w:val="en-GB"/>
        </w:rPr>
        <w:t>within the site</w:t>
      </w:r>
      <w:r w:rsidR="00AB11D0" w:rsidRPr="00361D03">
        <w:rPr>
          <w:color w:val="000000"/>
          <w:szCs w:val="22"/>
          <w:shd w:val="clear" w:color="auto" w:fill="FFFFFF"/>
        </w:rPr>
        <w:t xml:space="preserve"> </w:t>
      </w:r>
      <w:sdt>
        <w:sdtPr>
          <w:rPr>
            <w:color w:val="000000"/>
            <w:szCs w:val="22"/>
            <w:shd w:val="clear" w:color="auto" w:fill="FFFFFF"/>
          </w:rPr>
          <w:id w:val="-26494518"/>
          <w:citation/>
        </w:sdtPr>
        <w:sdtContent>
          <w:r w:rsidR="00E00594">
            <w:rPr>
              <w:color w:val="000000"/>
              <w:szCs w:val="22"/>
              <w:shd w:val="clear" w:color="auto" w:fill="FFFFFF"/>
            </w:rPr>
            <w:fldChar w:fldCharType="begin"/>
          </w:r>
          <w:r w:rsidR="00E00594">
            <w:rPr>
              <w:color w:val="000000"/>
              <w:szCs w:val="22"/>
              <w:shd w:val="clear" w:color="auto" w:fill="FFFFFF"/>
              <w:lang w:val="en-GB"/>
            </w:rPr>
            <w:instrText xml:space="preserve"> CITATION W3s99 \l 2057 </w:instrText>
          </w:r>
          <w:r w:rsidR="00E00594">
            <w:rPr>
              <w:color w:val="000000"/>
              <w:szCs w:val="22"/>
              <w:shd w:val="clear" w:color="auto" w:fill="FFFFFF"/>
            </w:rPr>
            <w:fldChar w:fldCharType="separate"/>
          </w:r>
          <w:r w:rsidR="00140CCB" w:rsidRPr="00140CCB">
            <w:rPr>
              <w:noProof/>
              <w:color w:val="000000"/>
              <w:szCs w:val="22"/>
              <w:shd w:val="clear" w:color="auto" w:fill="FFFFFF"/>
              <w:lang w:val="en-GB"/>
            </w:rPr>
            <w:t>[15]</w:t>
          </w:r>
          <w:r w:rsidR="00E00594">
            <w:rPr>
              <w:color w:val="000000"/>
              <w:szCs w:val="22"/>
              <w:shd w:val="clear" w:color="auto" w:fill="FFFFFF"/>
            </w:rPr>
            <w:fldChar w:fldCharType="end"/>
          </w:r>
        </w:sdtContent>
      </w:sdt>
      <w:r w:rsidR="00691504">
        <w:rPr>
          <w:color w:val="000000"/>
          <w:szCs w:val="22"/>
          <w:shd w:val="clear" w:color="auto" w:fill="FFFFFF"/>
        </w:rPr>
        <w:t>.</w:t>
      </w:r>
      <w:r w:rsidR="00EA7E42">
        <w:rPr>
          <w:color w:val="000000"/>
          <w:szCs w:val="22"/>
          <w:shd w:val="clear" w:color="auto" w:fill="FFFFFF"/>
        </w:rPr>
        <w:t xml:space="preserve"> </w:t>
      </w:r>
    </w:p>
    <w:p w14:paraId="26E4553C" w14:textId="77777777" w:rsidR="0067754D" w:rsidRDefault="0067754D" w:rsidP="0067754D">
      <w:pPr>
        <w:pStyle w:val="Heading3"/>
        <w:rPr>
          <w:lang w:val="en-GB"/>
        </w:rPr>
      </w:pPr>
      <w:bookmarkStart w:id="14" w:name="_Toc40241919"/>
      <w:r>
        <w:rPr>
          <w:lang w:val="en-GB"/>
        </w:rPr>
        <w:lastRenderedPageBreak/>
        <w:t>Other sites</w:t>
      </w:r>
      <w:bookmarkEnd w:id="14"/>
    </w:p>
    <w:p w14:paraId="20A6B245" w14:textId="0A5FDF0F" w:rsidR="0067754D" w:rsidRDefault="00D373C3" w:rsidP="0067754D">
      <w:pPr>
        <w:ind w:left="720" w:firstLine="720"/>
        <w:rPr>
          <w:lang w:val="en-GB"/>
        </w:rPr>
      </w:pPr>
      <w:r>
        <w:rPr>
          <w:lang w:val="en-GB"/>
        </w:rPr>
        <w:t xml:space="preserve">In this section we explore some previously developed </w:t>
      </w:r>
      <w:r w:rsidR="009243D6">
        <w:rPr>
          <w:lang w:val="en-GB"/>
        </w:rPr>
        <w:t xml:space="preserve">products that are similar to our </w:t>
      </w:r>
      <w:r w:rsidR="00C20426">
        <w:rPr>
          <w:lang w:val="en-GB"/>
        </w:rPr>
        <w:t>specification.</w:t>
      </w:r>
      <w:r w:rsidR="00B45B35">
        <w:rPr>
          <w:lang w:val="en-GB"/>
        </w:rPr>
        <w:t xml:space="preserve"> We will also discuss the advantages and disadvantages of </w:t>
      </w:r>
      <w:r w:rsidR="00295573">
        <w:rPr>
          <w:lang w:val="en-GB"/>
        </w:rPr>
        <w:t>these</w:t>
      </w:r>
      <w:r w:rsidR="00B45B35">
        <w:rPr>
          <w:lang w:val="en-GB"/>
        </w:rPr>
        <w:t xml:space="preserve"> products and compare them. </w:t>
      </w:r>
    </w:p>
    <w:p w14:paraId="3611C1E1" w14:textId="77777777" w:rsidR="0067754D" w:rsidRDefault="0067754D" w:rsidP="0067754D">
      <w:pPr>
        <w:ind w:left="720" w:firstLine="720"/>
        <w:rPr>
          <w:lang w:val="en-GB"/>
        </w:rPr>
      </w:pPr>
    </w:p>
    <w:p w14:paraId="411CC5FF" w14:textId="4584F9D9" w:rsidR="00E54BBE" w:rsidRDefault="0067754D" w:rsidP="00E54BBE">
      <w:pPr>
        <w:ind w:left="720" w:firstLine="720"/>
        <w:rPr>
          <w:lang w:val="en-GB"/>
        </w:rPr>
      </w:pPr>
      <w:r>
        <w:rPr>
          <w:lang w:val="en-GB"/>
        </w:rPr>
        <w:t xml:space="preserve">Kahoot </w:t>
      </w:r>
      <w:sdt>
        <w:sdtPr>
          <w:rPr>
            <w:lang w:val="en-GB"/>
          </w:rPr>
          <w:id w:val="860086895"/>
          <w:citation/>
        </w:sdtPr>
        <w:sdtContent>
          <w:r w:rsidR="0030756A">
            <w:rPr>
              <w:lang w:val="en-GB"/>
            </w:rPr>
            <w:fldChar w:fldCharType="begin"/>
          </w:r>
          <w:r w:rsidR="0030756A">
            <w:rPr>
              <w:lang w:val="en-GB"/>
            </w:rPr>
            <w:instrText xml:space="preserve"> CITATION Joh13 \l 2057 </w:instrText>
          </w:r>
          <w:r w:rsidR="0030756A">
            <w:rPr>
              <w:lang w:val="en-GB"/>
            </w:rPr>
            <w:fldChar w:fldCharType="separate"/>
          </w:r>
          <w:r w:rsidR="00140CCB" w:rsidRPr="00140CCB">
            <w:rPr>
              <w:noProof/>
              <w:lang w:val="en-GB"/>
            </w:rPr>
            <w:t>[16]</w:t>
          </w:r>
          <w:r w:rsidR="0030756A">
            <w:rPr>
              <w:lang w:val="en-GB"/>
            </w:rPr>
            <w:fldChar w:fldCharType="end"/>
          </w:r>
        </w:sdtContent>
      </w:sdt>
      <w:r>
        <w:rPr>
          <w:lang w:val="en-GB"/>
        </w:rPr>
        <w:t xml:space="preserve"> is a site similar to the one that is being developed</w:t>
      </w:r>
      <w:r w:rsidR="007A3F27">
        <w:rPr>
          <w:lang w:val="en-GB"/>
        </w:rPr>
        <w:t>,</w:t>
      </w:r>
      <w:r>
        <w:rPr>
          <w:lang w:val="en-GB"/>
        </w:rPr>
        <w:t xml:space="preserve"> however</w:t>
      </w:r>
      <w:r w:rsidR="007A3F27">
        <w:rPr>
          <w:lang w:val="en-GB"/>
        </w:rPr>
        <w:t xml:space="preserve"> </w:t>
      </w:r>
      <w:r>
        <w:rPr>
          <w:lang w:val="en-GB"/>
        </w:rPr>
        <w:t xml:space="preserve">one of the downsides to Kahoot is that it does not keep a record of its </w:t>
      </w:r>
      <w:r w:rsidR="00E54BBE">
        <w:rPr>
          <w:lang w:val="en-GB"/>
        </w:rPr>
        <w:t>user’s</w:t>
      </w:r>
      <w:r>
        <w:rPr>
          <w:lang w:val="en-GB"/>
        </w:rPr>
        <w:t xml:space="preserve"> full data on the sit</w:t>
      </w:r>
      <w:r w:rsidR="00E91EAE">
        <w:rPr>
          <w:lang w:val="en-GB"/>
        </w:rPr>
        <w:t xml:space="preserve">e, making it difficult </w:t>
      </w:r>
      <w:r w:rsidR="00214DAE">
        <w:rPr>
          <w:lang w:val="en-GB"/>
        </w:rPr>
        <w:t xml:space="preserve">to compare </w:t>
      </w:r>
      <w:r w:rsidR="00807787">
        <w:rPr>
          <w:lang w:val="en-GB"/>
        </w:rPr>
        <w:t>students’</w:t>
      </w:r>
      <w:r w:rsidR="00214DAE">
        <w:rPr>
          <w:lang w:val="en-GB"/>
        </w:rPr>
        <w:t xml:space="preserve"> progress</w:t>
      </w:r>
      <w:r>
        <w:rPr>
          <w:lang w:val="en-GB"/>
        </w:rPr>
        <w:t xml:space="preserve">. </w:t>
      </w:r>
      <w:r w:rsidR="00E54BBE">
        <w:rPr>
          <w:lang w:val="en-GB"/>
        </w:rPr>
        <w:t>While Kahoot</w:t>
      </w:r>
      <w:r>
        <w:rPr>
          <w:lang w:val="en-GB"/>
        </w:rPr>
        <w:t xml:space="preserve"> store</w:t>
      </w:r>
      <w:r w:rsidR="007A3F27">
        <w:rPr>
          <w:lang w:val="en-GB"/>
        </w:rPr>
        <w:t>s</w:t>
      </w:r>
      <w:r>
        <w:rPr>
          <w:lang w:val="en-GB"/>
        </w:rPr>
        <w:t xml:space="preserve"> the data per game, </w:t>
      </w:r>
      <w:r w:rsidR="00E54BBE">
        <w:rPr>
          <w:lang w:val="en-GB"/>
        </w:rPr>
        <w:t>the school would</w:t>
      </w:r>
      <w:r>
        <w:rPr>
          <w:lang w:val="en-GB"/>
        </w:rPr>
        <w:t xml:space="preserve"> have to </w:t>
      </w:r>
      <w:r w:rsidR="00E54BBE">
        <w:rPr>
          <w:lang w:val="en-GB"/>
        </w:rPr>
        <w:t xml:space="preserve">compare </w:t>
      </w:r>
      <w:r w:rsidR="00CB4242">
        <w:rPr>
          <w:lang w:val="en-GB"/>
        </w:rPr>
        <w:t xml:space="preserve">the score of </w:t>
      </w:r>
      <w:r>
        <w:rPr>
          <w:lang w:val="en-GB"/>
        </w:rPr>
        <w:t xml:space="preserve">every </w:t>
      </w:r>
      <w:r w:rsidR="00CB4242">
        <w:rPr>
          <w:lang w:val="en-GB"/>
        </w:rPr>
        <w:t xml:space="preserve">induvial </w:t>
      </w:r>
      <w:r>
        <w:rPr>
          <w:lang w:val="en-GB"/>
        </w:rPr>
        <w:t xml:space="preserve">game </w:t>
      </w:r>
      <w:r w:rsidR="00E54BBE">
        <w:rPr>
          <w:lang w:val="en-GB"/>
        </w:rPr>
        <w:t xml:space="preserve">that a student has played to see if there has been an improvement </w:t>
      </w:r>
      <w:r w:rsidR="001C2360">
        <w:rPr>
          <w:lang w:val="en-GB"/>
        </w:rPr>
        <w:t>in</w:t>
      </w:r>
      <w:r w:rsidR="00E54BBE">
        <w:rPr>
          <w:lang w:val="en-GB"/>
        </w:rPr>
        <w:t xml:space="preserve"> the </w:t>
      </w:r>
      <w:r w:rsidR="00C16873">
        <w:rPr>
          <w:lang w:val="en-GB"/>
        </w:rPr>
        <w:t>student’s</w:t>
      </w:r>
      <w:r w:rsidR="00E54BBE">
        <w:rPr>
          <w:lang w:val="en-GB"/>
        </w:rPr>
        <w:t xml:space="preserve"> </w:t>
      </w:r>
      <w:r w:rsidR="001C2360">
        <w:rPr>
          <w:lang w:val="en-GB"/>
        </w:rPr>
        <w:t>progress</w:t>
      </w:r>
      <w:r w:rsidR="00E54BBE">
        <w:rPr>
          <w:lang w:val="en-GB"/>
        </w:rPr>
        <w:t>.</w:t>
      </w:r>
    </w:p>
    <w:p w14:paraId="3BA585CE" w14:textId="77777777" w:rsidR="00D05FDC" w:rsidRDefault="00D05FDC" w:rsidP="00E54BBE">
      <w:pPr>
        <w:ind w:left="720" w:firstLine="720"/>
        <w:rPr>
          <w:lang w:val="en-GB"/>
        </w:rPr>
      </w:pPr>
    </w:p>
    <w:p w14:paraId="6247B325" w14:textId="445C6B3B" w:rsidR="0067754D" w:rsidRDefault="00BE3D04" w:rsidP="0082519C">
      <w:pPr>
        <w:ind w:left="720" w:firstLine="720"/>
        <w:rPr>
          <w:lang w:val="en-GB"/>
        </w:rPr>
      </w:pPr>
      <w:r>
        <w:rPr>
          <w:lang w:val="en-GB"/>
        </w:rPr>
        <w:t>Also w</w:t>
      </w:r>
      <w:r w:rsidR="0082519C">
        <w:rPr>
          <w:lang w:val="en-GB"/>
        </w:rPr>
        <w:t>ithin Kahoot</w:t>
      </w:r>
      <w:r w:rsidR="0067754D">
        <w:rPr>
          <w:lang w:val="en-GB"/>
        </w:rPr>
        <w:t xml:space="preserve"> </w:t>
      </w:r>
      <w:r w:rsidR="0082519C">
        <w:rPr>
          <w:lang w:val="en-GB"/>
        </w:rPr>
        <w:t>t</w:t>
      </w:r>
      <w:r w:rsidR="0067754D">
        <w:rPr>
          <w:lang w:val="en-GB"/>
        </w:rPr>
        <w:t xml:space="preserve">here </w:t>
      </w:r>
      <w:r>
        <w:rPr>
          <w:lang w:val="en-GB"/>
        </w:rPr>
        <w:t>is</w:t>
      </w:r>
      <w:r w:rsidR="0067754D">
        <w:rPr>
          <w:lang w:val="en-GB"/>
        </w:rPr>
        <w:t xml:space="preserve"> no one </w:t>
      </w:r>
      <w:r w:rsidR="00E54BBE">
        <w:rPr>
          <w:lang w:val="en-GB"/>
        </w:rPr>
        <w:t xml:space="preserve">method for a school to compare students over an array of games. </w:t>
      </w:r>
      <w:r w:rsidR="0067754D">
        <w:rPr>
          <w:lang w:val="en-GB"/>
        </w:rPr>
        <w:t xml:space="preserve"> </w:t>
      </w:r>
      <w:r w:rsidR="00DC2CD6">
        <w:rPr>
          <w:lang w:val="en-GB"/>
        </w:rPr>
        <w:t xml:space="preserve"> This can be attributed to the website not requiring </w:t>
      </w:r>
      <w:r w:rsidR="0067754D">
        <w:rPr>
          <w:lang w:val="en-GB"/>
        </w:rPr>
        <w:t>player</w:t>
      </w:r>
      <w:r w:rsidR="007A3F27">
        <w:rPr>
          <w:lang w:val="en-GB"/>
        </w:rPr>
        <w:t>s</w:t>
      </w:r>
      <w:r w:rsidR="0067754D">
        <w:rPr>
          <w:lang w:val="en-GB"/>
        </w:rPr>
        <w:t xml:space="preserve"> to si</w:t>
      </w:r>
      <w:r w:rsidR="00DC2CD6">
        <w:rPr>
          <w:lang w:val="en-GB"/>
        </w:rPr>
        <w:t>gn</w:t>
      </w:r>
      <w:r w:rsidR="0067754D">
        <w:rPr>
          <w:lang w:val="en-GB"/>
        </w:rPr>
        <w:t xml:space="preserve"> up. </w:t>
      </w:r>
      <w:r w:rsidR="009643CE">
        <w:rPr>
          <w:lang w:val="en-GB"/>
        </w:rPr>
        <w:t>When the teacher sets a game, the user clicks the link, sets the username themselves (or is set automatically if the teacher has configured it to) making it difficult to track players</w:t>
      </w:r>
      <w:r w:rsidR="0067754D">
        <w:rPr>
          <w:lang w:val="en-GB"/>
        </w:rPr>
        <w:t xml:space="preserve">. The user </w:t>
      </w:r>
      <w:r w:rsidR="009643CE">
        <w:rPr>
          <w:lang w:val="en-GB"/>
        </w:rPr>
        <w:t xml:space="preserve">carries on answering questions until the quiz is </w:t>
      </w:r>
      <w:r w:rsidR="004F4741">
        <w:rPr>
          <w:lang w:val="en-GB"/>
        </w:rPr>
        <w:t>completed</w:t>
      </w:r>
      <w:r w:rsidR="009643CE">
        <w:rPr>
          <w:lang w:val="en-GB"/>
        </w:rPr>
        <w:t xml:space="preserve">. The website is </w:t>
      </w:r>
      <w:r w:rsidR="004F4741">
        <w:rPr>
          <w:lang w:val="en-GB"/>
        </w:rPr>
        <w:t>well designed and makes taking part in the games enjoyabl</w:t>
      </w:r>
      <w:r w:rsidR="00050CD5">
        <w:rPr>
          <w:lang w:val="en-GB"/>
        </w:rPr>
        <w:t>e</w:t>
      </w:r>
      <w:r w:rsidR="004F4741">
        <w:rPr>
          <w:lang w:val="en-GB"/>
        </w:rPr>
        <w:t>.  Users can also cho</w:t>
      </w:r>
      <w:r w:rsidR="004F3EA4">
        <w:rPr>
          <w:lang w:val="en-GB"/>
        </w:rPr>
        <w:t>o</w:t>
      </w:r>
      <w:r w:rsidR="004F4741">
        <w:rPr>
          <w:lang w:val="en-GB"/>
        </w:rPr>
        <w:t xml:space="preserve">se to make their own quiz by setting their own </w:t>
      </w:r>
      <w:r w:rsidR="0067754D">
        <w:rPr>
          <w:lang w:val="en-GB"/>
        </w:rPr>
        <w:t>question and answer</w:t>
      </w:r>
      <w:r w:rsidR="004F4741">
        <w:rPr>
          <w:lang w:val="en-GB"/>
        </w:rPr>
        <w:t xml:space="preserve"> and as a result</w:t>
      </w:r>
      <w:r w:rsidR="0067754D">
        <w:rPr>
          <w:lang w:val="en-GB"/>
        </w:rPr>
        <w:t xml:space="preserve"> the site can be used for almost any quiz-based activity.</w:t>
      </w:r>
      <w:r w:rsidR="000349AB">
        <w:rPr>
          <w:lang w:val="en-GB"/>
        </w:rPr>
        <w:t xml:space="preserve"> The </w:t>
      </w:r>
      <w:r w:rsidR="00712CBC">
        <w:rPr>
          <w:lang w:val="en-GB"/>
        </w:rPr>
        <w:t xml:space="preserve">game host (teachers) need to login but the </w:t>
      </w:r>
      <w:r w:rsidR="007B752C">
        <w:rPr>
          <w:lang w:val="en-GB"/>
        </w:rPr>
        <w:t>students</w:t>
      </w:r>
      <w:r w:rsidR="00712CBC">
        <w:rPr>
          <w:lang w:val="en-GB"/>
        </w:rPr>
        <w:t xml:space="preserve"> do not.</w:t>
      </w:r>
    </w:p>
    <w:p w14:paraId="553F4870" w14:textId="77777777" w:rsidR="00115E01" w:rsidRDefault="00115E01" w:rsidP="00721F4F">
      <w:pPr>
        <w:keepNext/>
        <w:ind w:left="720" w:firstLine="720"/>
        <w:jc w:val="center"/>
      </w:pPr>
      <w:r>
        <w:rPr>
          <w:noProof/>
        </w:rPr>
        <w:drawing>
          <wp:inline distT="0" distB="0" distL="0" distR="0" wp14:anchorId="5AF5C343" wp14:editId="585094CF">
            <wp:extent cx="4831335" cy="3156667"/>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3259" cy="3177525"/>
                    </a:xfrm>
                    <a:prstGeom prst="rect">
                      <a:avLst/>
                    </a:prstGeom>
                  </pic:spPr>
                </pic:pic>
              </a:graphicData>
            </a:graphic>
          </wp:inline>
        </w:drawing>
      </w:r>
    </w:p>
    <w:p w14:paraId="27C4B70C" w14:textId="49DE6B48" w:rsidR="00115E01" w:rsidRDefault="00115E01" w:rsidP="00245A0E">
      <w:pPr>
        <w:pStyle w:val="Caption"/>
        <w:jc w:val="center"/>
        <w:rPr>
          <w:lang w:val="en-GB"/>
        </w:rPr>
      </w:pPr>
      <w:r>
        <w:t xml:space="preserve">Figure </w:t>
      </w:r>
      <w:r>
        <w:fldChar w:fldCharType="begin"/>
      </w:r>
      <w:r>
        <w:instrText xml:space="preserve"> SEQ Figure \* ARABIC </w:instrText>
      </w:r>
      <w:r>
        <w:fldChar w:fldCharType="separate"/>
      </w:r>
      <w:r w:rsidR="005B6620">
        <w:rPr>
          <w:noProof/>
        </w:rPr>
        <w:t>2</w:t>
      </w:r>
      <w:r>
        <w:fldChar w:fldCharType="end"/>
      </w:r>
      <w:r>
        <w:t>: Image of the Topmarks</w:t>
      </w:r>
      <w:r>
        <w:rPr>
          <w:noProof/>
        </w:rPr>
        <w:t xml:space="preserve"> website</w:t>
      </w:r>
    </w:p>
    <w:p w14:paraId="5B2F8100" w14:textId="77777777" w:rsidR="00D05FDC" w:rsidRDefault="00D05FDC" w:rsidP="0082519C">
      <w:pPr>
        <w:ind w:left="720" w:firstLine="720"/>
        <w:rPr>
          <w:lang w:val="en-GB"/>
        </w:rPr>
      </w:pPr>
    </w:p>
    <w:p w14:paraId="1D8CE957" w14:textId="111A9983" w:rsidR="000D7A6D" w:rsidRPr="00BD5CE5" w:rsidRDefault="00D960A0" w:rsidP="0082519C">
      <w:pPr>
        <w:ind w:left="720" w:firstLine="720"/>
        <w:rPr>
          <w:lang w:val="en-GB"/>
        </w:rPr>
      </w:pPr>
      <w:r w:rsidRPr="006B1DAD">
        <w:rPr>
          <w:lang w:val="en-GB"/>
        </w:rPr>
        <w:t xml:space="preserve">Topmarks </w:t>
      </w:r>
      <w:sdt>
        <w:sdtPr>
          <w:rPr>
            <w:lang w:val="en-GB"/>
          </w:rPr>
          <w:id w:val="-896815065"/>
          <w:citation/>
        </w:sdtPr>
        <w:sdtContent>
          <w:r w:rsidR="00E651FD">
            <w:rPr>
              <w:lang w:val="en-GB"/>
            </w:rPr>
            <w:fldChar w:fldCharType="begin"/>
          </w:r>
          <w:r w:rsidR="00E651FD">
            <w:rPr>
              <w:lang w:val="en-GB"/>
            </w:rPr>
            <w:instrText xml:space="preserve"> CITATION Ind98 \l 2057 </w:instrText>
          </w:r>
          <w:r w:rsidR="00E651FD">
            <w:rPr>
              <w:lang w:val="en-GB"/>
            </w:rPr>
            <w:fldChar w:fldCharType="separate"/>
          </w:r>
          <w:r w:rsidR="00140CCB" w:rsidRPr="00140CCB">
            <w:rPr>
              <w:noProof/>
              <w:lang w:val="en-GB"/>
            </w:rPr>
            <w:t>[17]</w:t>
          </w:r>
          <w:r w:rsidR="00E651FD">
            <w:rPr>
              <w:lang w:val="en-GB"/>
            </w:rPr>
            <w:fldChar w:fldCharType="end"/>
          </w:r>
        </w:sdtContent>
      </w:sdt>
      <w:r w:rsidR="00E651FD">
        <w:rPr>
          <w:lang w:val="en-GB"/>
        </w:rPr>
        <w:t xml:space="preserve"> </w:t>
      </w:r>
      <w:r w:rsidRPr="006B1DAD">
        <w:rPr>
          <w:lang w:val="en-GB"/>
        </w:rPr>
        <w:t xml:space="preserve"> is another site that </w:t>
      </w:r>
      <w:r w:rsidR="00245A0E" w:rsidRPr="006B1DAD">
        <w:rPr>
          <w:lang w:val="en-GB"/>
        </w:rPr>
        <w:t>we reviewed</w:t>
      </w:r>
      <w:r w:rsidRPr="006B1DAD">
        <w:rPr>
          <w:lang w:val="en-GB"/>
        </w:rPr>
        <w:t xml:space="preserve"> </w:t>
      </w:r>
      <w:r w:rsidR="00D74E2E" w:rsidRPr="006B1DAD">
        <w:rPr>
          <w:lang w:val="en-GB"/>
        </w:rPr>
        <w:t>for the purpose of research and development of the site.</w:t>
      </w:r>
      <w:r w:rsidR="000E27CA" w:rsidRPr="006B1DAD">
        <w:rPr>
          <w:lang w:val="en-GB"/>
        </w:rPr>
        <w:t xml:space="preserve"> </w:t>
      </w:r>
      <w:r w:rsidR="001D454A" w:rsidRPr="006B1DAD">
        <w:rPr>
          <w:lang w:val="en-GB"/>
        </w:rPr>
        <w:t>Th</w:t>
      </w:r>
      <w:r w:rsidR="00D25441">
        <w:rPr>
          <w:lang w:val="en-GB"/>
        </w:rPr>
        <w:t>is</w:t>
      </w:r>
      <w:r w:rsidR="001D454A" w:rsidRPr="006B1DAD">
        <w:rPr>
          <w:lang w:val="en-GB"/>
        </w:rPr>
        <w:t xml:space="preserve"> site </w:t>
      </w:r>
      <w:r w:rsidR="008A0C0A" w:rsidRPr="006B1DAD">
        <w:rPr>
          <w:lang w:val="en-GB"/>
        </w:rPr>
        <w:t xml:space="preserve">offers a range of games for </w:t>
      </w:r>
      <w:r w:rsidR="004C1222" w:rsidRPr="006B1DAD">
        <w:rPr>
          <w:lang w:val="en-GB"/>
        </w:rPr>
        <w:t>4</w:t>
      </w:r>
      <w:r w:rsidR="008A0C0A" w:rsidRPr="006B1DAD">
        <w:rPr>
          <w:lang w:val="en-GB"/>
        </w:rPr>
        <w:t xml:space="preserve"> different year groups</w:t>
      </w:r>
      <w:r w:rsidR="0081304B">
        <w:rPr>
          <w:lang w:val="en-GB"/>
        </w:rPr>
        <w:t xml:space="preserve">, </w:t>
      </w:r>
      <w:r w:rsidR="00FB1198">
        <w:rPr>
          <w:lang w:val="en-GB"/>
        </w:rPr>
        <w:t xml:space="preserve">3-5 years, 5-7 years, 7-11 </w:t>
      </w:r>
      <w:r w:rsidR="003804EC">
        <w:rPr>
          <w:lang w:val="en-GB"/>
        </w:rPr>
        <w:t>years,</w:t>
      </w:r>
      <w:r w:rsidR="00FB1198">
        <w:rPr>
          <w:lang w:val="en-GB"/>
        </w:rPr>
        <w:t xml:space="preserve"> and 11-14 years</w:t>
      </w:r>
      <w:r w:rsidR="002E73E4">
        <w:rPr>
          <w:lang w:val="en-GB"/>
        </w:rPr>
        <w:t>.</w:t>
      </w:r>
      <w:r w:rsidR="002C4A8E" w:rsidRPr="00AC6A77">
        <w:rPr>
          <w:lang w:val="en-GB"/>
        </w:rPr>
        <w:t xml:space="preserve"> </w:t>
      </w:r>
      <w:r w:rsidR="00870644" w:rsidRPr="00AC6A77">
        <w:rPr>
          <w:lang w:val="en-GB"/>
        </w:rPr>
        <w:t>Each</w:t>
      </w:r>
      <w:r w:rsidR="002C4A8E" w:rsidRPr="00AC6A77">
        <w:rPr>
          <w:lang w:val="en-GB"/>
        </w:rPr>
        <w:t xml:space="preserve"> year group</w:t>
      </w:r>
      <w:r w:rsidR="00870644" w:rsidRPr="00AC6A77">
        <w:rPr>
          <w:lang w:val="en-GB"/>
        </w:rPr>
        <w:t xml:space="preserve"> have</w:t>
      </w:r>
      <w:r w:rsidR="00AC6A77" w:rsidRPr="00AC6A77">
        <w:rPr>
          <w:lang w:val="en-GB"/>
        </w:rPr>
        <w:t xml:space="preserve"> </w:t>
      </w:r>
      <w:r w:rsidR="00E00063" w:rsidRPr="00AC6A77">
        <w:rPr>
          <w:lang w:val="en-GB"/>
        </w:rPr>
        <w:t>their own types of games that a user can play.</w:t>
      </w:r>
      <w:r w:rsidR="00980DD3" w:rsidRPr="00AC6A77">
        <w:rPr>
          <w:lang w:val="en-GB"/>
        </w:rPr>
        <w:t xml:space="preserve"> </w:t>
      </w:r>
      <w:r w:rsidR="00D83D7B" w:rsidRPr="006B1DAD">
        <w:rPr>
          <w:lang w:val="en-GB"/>
        </w:rPr>
        <w:t xml:space="preserve">Topmarks </w:t>
      </w:r>
      <w:r w:rsidR="00A243AD" w:rsidRPr="00AC6A77">
        <w:rPr>
          <w:lang w:val="en-GB"/>
        </w:rPr>
        <w:t xml:space="preserve">is also split into two sections, one being for maths questions </w:t>
      </w:r>
      <w:r w:rsidR="00A243AD" w:rsidRPr="00BD5CE5">
        <w:rPr>
          <w:lang w:val="en-GB"/>
        </w:rPr>
        <w:t xml:space="preserve">and the </w:t>
      </w:r>
      <w:r w:rsidR="006F752C">
        <w:rPr>
          <w:lang w:val="en-GB"/>
        </w:rPr>
        <w:t>other</w:t>
      </w:r>
      <w:r w:rsidR="00A243AD" w:rsidRPr="00BD5CE5">
        <w:rPr>
          <w:lang w:val="en-GB"/>
        </w:rPr>
        <w:t xml:space="preserve"> for English questions</w:t>
      </w:r>
      <w:r w:rsidR="00DD1CA9" w:rsidRPr="00BD5CE5">
        <w:rPr>
          <w:lang w:val="en-GB"/>
        </w:rPr>
        <w:t>.</w:t>
      </w:r>
      <w:r w:rsidR="00BE137F" w:rsidRPr="00BD5CE5">
        <w:rPr>
          <w:lang w:val="en-GB"/>
        </w:rPr>
        <w:t xml:space="preserve"> </w:t>
      </w:r>
      <w:r w:rsidR="00D83D7B" w:rsidRPr="00BD5CE5">
        <w:rPr>
          <w:lang w:val="en-GB"/>
        </w:rPr>
        <w:t xml:space="preserve">Topmarks </w:t>
      </w:r>
      <w:r w:rsidR="0000541F" w:rsidRPr="00A501B8">
        <w:rPr>
          <w:lang w:val="en-GB"/>
        </w:rPr>
        <w:t>also has</w:t>
      </w:r>
      <w:r w:rsidR="004579CC" w:rsidRPr="00A501B8">
        <w:rPr>
          <w:lang w:val="en-GB"/>
        </w:rPr>
        <w:t xml:space="preserve"> a section that a user can use to </w:t>
      </w:r>
      <w:r w:rsidR="00982582" w:rsidRPr="00A501B8">
        <w:rPr>
          <w:lang w:val="en-GB"/>
        </w:rPr>
        <w:t>choose what type of game they would want to play</w:t>
      </w:r>
      <w:r w:rsidR="00E72532" w:rsidRPr="00A501B8">
        <w:rPr>
          <w:lang w:val="en-GB"/>
        </w:rPr>
        <w:t>.</w:t>
      </w:r>
      <w:r w:rsidR="004625A9" w:rsidRPr="00A501B8">
        <w:rPr>
          <w:lang w:val="en-GB"/>
        </w:rPr>
        <w:t xml:space="preserve"> </w:t>
      </w:r>
      <w:r w:rsidR="00537FF7">
        <w:rPr>
          <w:lang w:val="en-GB"/>
        </w:rPr>
        <w:t xml:space="preserve">In </w:t>
      </w:r>
      <w:r w:rsidR="003804EC">
        <w:rPr>
          <w:lang w:val="en-GB"/>
        </w:rPr>
        <w:lastRenderedPageBreak/>
        <w:t>addition,</w:t>
      </w:r>
      <w:r w:rsidR="00537FF7">
        <w:rPr>
          <w:lang w:val="en-GB"/>
        </w:rPr>
        <w:t xml:space="preserve"> </w:t>
      </w:r>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rks</w:t>
      </w:r>
      <w:r w:rsidR="00A47A26" w:rsidRPr="00A501B8">
        <w:rPr>
          <w:lang w:val="en-GB"/>
        </w:rPr>
        <w:t xml:space="preserve"> </w:t>
      </w:r>
      <w:r w:rsidR="008657AB" w:rsidRPr="00A501B8">
        <w:rPr>
          <w:lang w:val="en-GB"/>
        </w:rPr>
        <w:t>has</w:t>
      </w:r>
      <w:r w:rsidR="00A47A26" w:rsidRPr="00A501B8">
        <w:rPr>
          <w:lang w:val="en-GB"/>
        </w:rPr>
        <w:t xml:space="preserve"> different types of resources, </w:t>
      </w:r>
      <w:r w:rsidR="00E64094" w:rsidRPr="00A501B8">
        <w:rPr>
          <w:lang w:val="en-GB"/>
        </w:rPr>
        <w:t>e.g. the site</w:t>
      </w:r>
      <w:r w:rsidR="003060C7">
        <w:rPr>
          <w:lang w:val="en-GB"/>
        </w:rPr>
        <w:t xml:space="preserve"> has </w:t>
      </w:r>
      <w:r w:rsidR="00B84588">
        <w:rPr>
          <w:lang w:val="en-GB"/>
        </w:rPr>
        <w:t>w</w:t>
      </w:r>
      <w:r w:rsidR="00400544" w:rsidRPr="00A501B8">
        <w:rPr>
          <w:lang w:val="en-GB"/>
        </w:rPr>
        <w:t xml:space="preserve">hiteboard </w:t>
      </w:r>
      <w:r w:rsidR="009C58D1" w:rsidRPr="00A501B8">
        <w:rPr>
          <w:lang w:val="en-GB"/>
        </w:rPr>
        <w:t>resources</w:t>
      </w:r>
      <w:r w:rsidR="00EA16CE" w:rsidRPr="00A501B8">
        <w:rPr>
          <w:lang w:val="en-GB"/>
        </w:rPr>
        <w:t>.</w:t>
      </w:r>
      <w:r w:rsidR="00A47A26" w:rsidRPr="00A501B8">
        <w:rPr>
          <w:lang w:val="en-GB"/>
        </w:rPr>
        <w:t xml:space="preserve"> </w:t>
      </w:r>
      <w:r w:rsidR="00554F69" w:rsidRPr="00A501B8">
        <w:rPr>
          <w:lang w:val="en-GB"/>
        </w:rPr>
        <w:t xml:space="preserve">The whiteboard resources </w:t>
      </w:r>
      <w:r w:rsidR="00375022" w:rsidRPr="00A501B8">
        <w:rPr>
          <w:lang w:val="en-GB"/>
        </w:rPr>
        <w:t>allow</w:t>
      </w:r>
      <w:r w:rsidR="00554F69" w:rsidRPr="00A501B8">
        <w:rPr>
          <w:lang w:val="en-GB"/>
        </w:rPr>
        <w:t xml:space="preserve"> a school to use the </w:t>
      </w:r>
      <w:r w:rsidR="00CA25DA" w:rsidRPr="00A501B8">
        <w:rPr>
          <w:lang w:val="en-GB"/>
        </w:rPr>
        <w:t xml:space="preserve">website on a whiteboard, </w:t>
      </w:r>
      <w:r w:rsidR="00812B2E" w:rsidRPr="00A501B8">
        <w:rPr>
          <w:lang w:val="en-GB"/>
        </w:rPr>
        <w:t>allowing groups to take part in the games.</w:t>
      </w:r>
      <w:r w:rsidR="00A47A26" w:rsidRPr="00A501B8">
        <w:rPr>
          <w:lang w:val="en-GB"/>
        </w:rPr>
        <w:t xml:space="preserve"> </w:t>
      </w:r>
      <w:r w:rsidR="00D83D7B" w:rsidRPr="00BD5CE5">
        <w:rPr>
          <w:lang w:val="en-GB"/>
        </w:rPr>
        <w:t>T</w:t>
      </w:r>
      <w:r w:rsidR="00D83D7B" w:rsidRPr="00B430D0">
        <w:rPr>
          <w:lang w:val="en-GB"/>
        </w:rPr>
        <w:t>o</w:t>
      </w:r>
      <w:r w:rsidR="00D83D7B" w:rsidRPr="008A0A2E">
        <w:rPr>
          <w:lang w:val="en-GB"/>
        </w:rPr>
        <w:t>p</w:t>
      </w:r>
      <w:r w:rsidR="00D83D7B" w:rsidRPr="00440394">
        <w:rPr>
          <w:lang w:val="en-GB"/>
        </w:rPr>
        <w:t>m</w:t>
      </w:r>
      <w:r w:rsidR="00D83D7B" w:rsidRPr="00F640C5">
        <w:rPr>
          <w:lang w:val="en-GB"/>
        </w:rPr>
        <w:t>a</w:t>
      </w:r>
      <w:r w:rsidR="00D83D7B" w:rsidRPr="00BD5CE5">
        <w:rPr>
          <w:lang w:val="en-GB"/>
        </w:rPr>
        <w:t xml:space="preserve">rks </w:t>
      </w:r>
      <w:r w:rsidR="007E081C" w:rsidRPr="00A501B8">
        <w:rPr>
          <w:lang w:val="en-GB"/>
        </w:rPr>
        <w:t>also offers a mobile/tablet application so that a user would not need to play the game from a computer.</w:t>
      </w:r>
      <w:r w:rsidR="009657F1" w:rsidRPr="00A501B8">
        <w:rPr>
          <w:lang w:val="en-GB"/>
        </w:rPr>
        <w:t xml:space="preserve"> The app that the</w:t>
      </w:r>
      <w:r w:rsidR="007F260C" w:rsidRPr="00A501B8">
        <w:rPr>
          <w:lang w:val="en-GB"/>
        </w:rPr>
        <w:t>y offer</w:t>
      </w:r>
      <w:r w:rsidR="00D83D7B" w:rsidRPr="00A501B8">
        <w:rPr>
          <w:lang w:val="en-GB"/>
        </w:rPr>
        <w:t xml:space="preserve"> only </w:t>
      </w:r>
      <w:r w:rsidR="00E235C3">
        <w:rPr>
          <w:lang w:val="en-GB"/>
        </w:rPr>
        <w:t>includes</w:t>
      </w:r>
      <w:r w:rsidR="00D83D7B" w:rsidRPr="00A501B8">
        <w:rPr>
          <w:lang w:val="en-GB"/>
        </w:rPr>
        <w:t xml:space="preserve"> math</w:t>
      </w:r>
      <w:r w:rsidR="007A3F27">
        <w:rPr>
          <w:lang w:val="en-GB"/>
        </w:rPr>
        <w:t>s</w:t>
      </w:r>
      <w:r w:rsidR="00D83D7B" w:rsidRPr="00A501B8">
        <w:rPr>
          <w:lang w:val="en-GB"/>
        </w:rPr>
        <w:t xml:space="preserve"> questions</w:t>
      </w:r>
      <w:r w:rsidR="007A3F27">
        <w:rPr>
          <w:lang w:val="en-GB"/>
        </w:rPr>
        <w:t>,</w:t>
      </w:r>
      <w:r w:rsidR="007F260C" w:rsidRPr="00A501B8">
        <w:rPr>
          <w:lang w:val="en-GB"/>
        </w:rPr>
        <w:t xml:space="preserve"> </w:t>
      </w:r>
      <w:r w:rsidR="00D83D7B" w:rsidRPr="00BD5CE5">
        <w:rPr>
          <w:lang w:val="en-GB"/>
        </w:rPr>
        <w:t>h</w:t>
      </w:r>
      <w:r w:rsidR="00D83D7B" w:rsidRPr="00B430D0">
        <w:rPr>
          <w:lang w:val="en-GB"/>
        </w:rPr>
        <w:t>o</w:t>
      </w:r>
      <w:r w:rsidR="00D83D7B" w:rsidRPr="008A0A2E">
        <w:rPr>
          <w:lang w:val="en-GB"/>
        </w:rPr>
        <w:t>w</w:t>
      </w:r>
      <w:r w:rsidR="00D83D7B" w:rsidRPr="00C95A71">
        <w:rPr>
          <w:lang w:val="en-GB"/>
        </w:rPr>
        <w:t>ever</w:t>
      </w:r>
      <w:r w:rsidR="00D83D7B" w:rsidRPr="00440394">
        <w:rPr>
          <w:lang w:val="en-GB"/>
        </w:rPr>
        <w:t xml:space="preserve"> </w:t>
      </w:r>
      <w:r w:rsidR="00D822A2">
        <w:rPr>
          <w:lang w:val="en-GB"/>
        </w:rPr>
        <w:t xml:space="preserve">they </w:t>
      </w:r>
      <w:r w:rsidR="00D83D7B" w:rsidRPr="00F640C5">
        <w:rPr>
          <w:lang w:val="en-GB"/>
        </w:rPr>
        <w:t>h</w:t>
      </w:r>
      <w:r w:rsidR="00D83D7B" w:rsidRPr="00BD5CE5">
        <w:rPr>
          <w:lang w:val="en-GB"/>
        </w:rPr>
        <w:t xml:space="preserve">ave stated </w:t>
      </w:r>
      <w:r w:rsidR="00623968" w:rsidRPr="00BD5CE5">
        <w:rPr>
          <w:lang w:val="en-GB"/>
        </w:rPr>
        <w:t>they are expanding</w:t>
      </w:r>
      <w:r w:rsidR="00D822A2">
        <w:rPr>
          <w:lang w:val="en-GB"/>
        </w:rPr>
        <w:t xml:space="preserve"> this provision</w:t>
      </w:r>
      <w:r w:rsidR="00623968" w:rsidRPr="00BD5CE5">
        <w:rPr>
          <w:lang w:val="en-GB"/>
        </w:rPr>
        <w:t xml:space="preserve">. </w:t>
      </w:r>
      <w:r w:rsidR="001039B9">
        <w:rPr>
          <w:lang w:val="en-GB"/>
        </w:rPr>
        <w:t>Figure 2 is an image of the Topmarks website.</w:t>
      </w:r>
    </w:p>
    <w:p w14:paraId="2FF237E4" w14:textId="3C95D68D" w:rsidR="00D05FDC" w:rsidRDefault="00CD7C84" w:rsidP="0082519C">
      <w:pPr>
        <w:ind w:left="720" w:firstLine="720"/>
        <w:rPr>
          <w:lang w:val="en-GB"/>
        </w:rPr>
      </w:pPr>
      <w:r w:rsidRPr="00A0052C">
        <w:rPr>
          <w:lang w:val="en-GB"/>
        </w:rPr>
        <w:t xml:space="preserve">The </w:t>
      </w:r>
      <w:r w:rsidR="00771BD4" w:rsidRPr="00A0052C">
        <w:rPr>
          <w:lang w:val="en-GB"/>
        </w:rPr>
        <w:t xml:space="preserve">Topmarks </w:t>
      </w:r>
      <w:r w:rsidRPr="00A0052C">
        <w:rPr>
          <w:lang w:val="en-GB"/>
        </w:rPr>
        <w:t xml:space="preserve">website </w:t>
      </w:r>
      <w:r w:rsidR="00623968" w:rsidRPr="00A0052C">
        <w:rPr>
          <w:lang w:val="en-GB"/>
        </w:rPr>
        <w:t xml:space="preserve">does not have users. </w:t>
      </w:r>
      <w:r w:rsidR="00BD5CE5" w:rsidRPr="00A0052C">
        <w:rPr>
          <w:lang w:val="en-GB"/>
        </w:rPr>
        <w:t xml:space="preserve">This means that </w:t>
      </w:r>
      <w:r w:rsidR="00A0052C" w:rsidRPr="00A0052C">
        <w:rPr>
          <w:lang w:val="en-GB"/>
        </w:rPr>
        <w:t>there is</w:t>
      </w:r>
      <w:r w:rsidR="00BD5CE5" w:rsidRPr="00A0052C">
        <w:rPr>
          <w:lang w:val="en-GB"/>
        </w:rPr>
        <w:t xml:space="preserve"> no automatic way to track a </w:t>
      </w:r>
      <w:r w:rsidR="00F07782" w:rsidRPr="00A0052C">
        <w:rPr>
          <w:lang w:val="en-GB"/>
        </w:rPr>
        <w:t>student’s</w:t>
      </w:r>
      <w:r w:rsidR="00BD5CE5" w:rsidRPr="00A0052C">
        <w:rPr>
          <w:lang w:val="en-GB"/>
        </w:rPr>
        <w:t xml:space="preserve"> progress. </w:t>
      </w:r>
      <w:r w:rsidR="00771BD4" w:rsidRPr="00A0052C">
        <w:rPr>
          <w:lang w:val="en-GB"/>
        </w:rPr>
        <w:t xml:space="preserve"> </w:t>
      </w:r>
      <w:r w:rsidR="00733074" w:rsidRPr="00A0052C">
        <w:rPr>
          <w:lang w:val="en-GB"/>
        </w:rPr>
        <w:t xml:space="preserve">The mobile and tablet application does allow for scores to be </w:t>
      </w:r>
      <w:r w:rsidR="00F07782" w:rsidRPr="00A0052C">
        <w:rPr>
          <w:lang w:val="en-GB"/>
        </w:rPr>
        <w:t>stored,</w:t>
      </w:r>
      <w:r w:rsidR="00733074" w:rsidRPr="00A0052C">
        <w:rPr>
          <w:lang w:val="en-GB"/>
        </w:rPr>
        <w:t xml:space="preserve"> however</w:t>
      </w:r>
      <w:r w:rsidR="006510E9" w:rsidRPr="00A0052C">
        <w:rPr>
          <w:lang w:val="en-GB"/>
        </w:rPr>
        <w:t>.</w:t>
      </w:r>
    </w:p>
    <w:p w14:paraId="09B65649" w14:textId="77777777" w:rsidR="001024DC" w:rsidRDefault="001024DC" w:rsidP="001024DC">
      <w:pPr>
        <w:keepNext/>
        <w:ind w:left="720" w:firstLine="720"/>
        <w:jc w:val="center"/>
      </w:pPr>
      <w:r>
        <w:rPr>
          <w:noProof/>
        </w:rPr>
        <w:drawing>
          <wp:inline distT="0" distB="0" distL="0" distR="0" wp14:anchorId="3BE653CA" wp14:editId="2C68C6C9">
            <wp:extent cx="4816755"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594" cy="2264159"/>
                    </a:xfrm>
                    <a:prstGeom prst="rect">
                      <a:avLst/>
                    </a:prstGeom>
                    <a:noFill/>
                  </pic:spPr>
                </pic:pic>
              </a:graphicData>
            </a:graphic>
          </wp:inline>
        </w:drawing>
      </w:r>
    </w:p>
    <w:p w14:paraId="4F43CEE4" w14:textId="1D04ACB9" w:rsidR="001024DC" w:rsidRPr="00D17DF7" w:rsidRDefault="001024DC" w:rsidP="00D17DF7">
      <w:pPr>
        <w:pStyle w:val="Caption"/>
        <w:jc w:val="center"/>
      </w:pPr>
      <w:r>
        <w:t xml:space="preserve">Figure </w:t>
      </w:r>
      <w:r>
        <w:fldChar w:fldCharType="begin"/>
      </w:r>
      <w:r>
        <w:instrText xml:space="preserve"> SEQ Figure \* ARABIC </w:instrText>
      </w:r>
      <w:r>
        <w:fldChar w:fldCharType="separate"/>
      </w:r>
      <w:r w:rsidR="005B6620">
        <w:rPr>
          <w:noProof/>
        </w:rPr>
        <w:t>3</w:t>
      </w:r>
      <w:r>
        <w:fldChar w:fldCharType="end"/>
      </w:r>
      <w:r>
        <w:t xml:space="preserve">: </w:t>
      </w:r>
      <w:r w:rsidRPr="007D2DA6">
        <w:t xml:space="preserve">Image of </w:t>
      </w:r>
      <w:r w:rsidR="00630E32">
        <w:t>G</w:t>
      </w:r>
      <w:r w:rsidRPr="007D2DA6">
        <w:t>oogle Classrooms</w:t>
      </w:r>
    </w:p>
    <w:p w14:paraId="3DBF3BF4" w14:textId="6675B453" w:rsidR="00136B6E" w:rsidRDefault="00397351" w:rsidP="00A0052C">
      <w:pPr>
        <w:ind w:left="720" w:firstLine="720"/>
        <w:rPr>
          <w:lang w:val="en-GB"/>
        </w:rPr>
      </w:pPr>
      <w:r w:rsidRPr="00B867CC">
        <w:rPr>
          <w:lang w:val="en-GB"/>
        </w:rPr>
        <w:t xml:space="preserve">Google Classrooms </w:t>
      </w:r>
      <w:sdt>
        <w:sdtPr>
          <w:rPr>
            <w:lang w:val="en-GB"/>
          </w:rPr>
          <w:id w:val="1445345001"/>
          <w:citation/>
        </w:sdtPr>
        <w:sdtContent>
          <w:r w:rsidR="003E6EAE">
            <w:rPr>
              <w:lang w:val="en-GB"/>
            </w:rPr>
            <w:fldChar w:fldCharType="begin"/>
          </w:r>
          <w:r w:rsidR="003E6EAE">
            <w:rPr>
              <w:lang w:val="en-GB"/>
            </w:rPr>
            <w:instrText xml:space="preserve"> CITATION Goote \l 2057 </w:instrText>
          </w:r>
          <w:r w:rsidR="003E6EAE">
            <w:rPr>
              <w:lang w:val="en-GB"/>
            </w:rPr>
            <w:fldChar w:fldCharType="separate"/>
          </w:r>
          <w:r w:rsidR="00140CCB" w:rsidRPr="00140CCB">
            <w:rPr>
              <w:noProof/>
              <w:lang w:val="en-GB"/>
            </w:rPr>
            <w:t>[18]</w:t>
          </w:r>
          <w:r w:rsidR="003E6EAE">
            <w:rPr>
              <w:lang w:val="en-GB"/>
            </w:rPr>
            <w:fldChar w:fldCharType="end"/>
          </w:r>
        </w:sdtContent>
      </w:sdt>
      <w:r w:rsidRPr="00B867CC">
        <w:rPr>
          <w:lang w:val="en-GB"/>
        </w:rPr>
        <w:t xml:space="preserve"> are another way for a </w:t>
      </w:r>
      <w:r w:rsidR="0029201A" w:rsidRPr="00B867CC">
        <w:rPr>
          <w:lang w:val="en-GB"/>
        </w:rPr>
        <w:t xml:space="preserve">school to </w:t>
      </w:r>
      <w:r w:rsidR="00CB3C77" w:rsidRPr="00B867CC">
        <w:rPr>
          <w:lang w:val="en-GB"/>
        </w:rPr>
        <w:t>store tasks online, this site is not directly aimed towards games</w:t>
      </w:r>
      <w:r w:rsidR="007A3F27">
        <w:rPr>
          <w:lang w:val="en-GB"/>
        </w:rPr>
        <w:t xml:space="preserve"> but </w:t>
      </w:r>
      <w:r w:rsidR="00CB3C77" w:rsidRPr="00B867CC">
        <w:rPr>
          <w:lang w:val="en-GB"/>
        </w:rPr>
        <w:t>it</w:t>
      </w:r>
      <w:r w:rsidR="007A3F27">
        <w:rPr>
          <w:lang w:val="en-GB"/>
        </w:rPr>
        <w:t xml:space="preserve"> does</w:t>
      </w:r>
      <w:r w:rsidR="00CB3C77" w:rsidRPr="00B867CC">
        <w:rPr>
          <w:lang w:val="en-GB"/>
        </w:rPr>
        <w:t xml:space="preserve"> allow </w:t>
      </w:r>
      <w:r w:rsidR="00121381" w:rsidRPr="00B867CC">
        <w:rPr>
          <w:lang w:val="en-GB"/>
        </w:rPr>
        <w:t xml:space="preserve">users to upload </w:t>
      </w:r>
      <w:r w:rsidR="005B50A9" w:rsidRPr="00B867CC">
        <w:rPr>
          <w:lang w:val="en-GB"/>
        </w:rPr>
        <w:t>task</w:t>
      </w:r>
      <w:r w:rsidR="0093556E" w:rsidRPr="00B867CC">
        <w:rPr>
          <w:lang w:val="en-GB"/>
        </w:rPr>
        <w:t>s of their choice</w:t>
      </w:r>
      <w:r w:rsidR="005F32AF">
        <w:rPr>
          <w:lang w:val="en-GB"/>
        </w:rPr>
        <w:t xml:space="preserve"> </w:t>
      </w:r>
      <w:r w:rsidR="00342DBD">
        <w:rPr>
          <w:lang w:val="en-GB"/>
        </w:rPr>
        <w:t>e.g.</w:t>
      </w:r>
      <w:r w:rsidR="001A3A07">
        <w:rPr>
          <w:lang w:val="en-GB"/>
        </w:rPr>
        <w:t xml:space="preserve"> </w:t>
      </w:r>
      <w:r w:rsidR="003F68B6">
        <w:rPr>
          <w:lang w:val="en-GB"/>
        </w:rPr>
        <w:t>PDF document with tasks on it</w:t>
      </w:r>
      <w:r w:rsidR="00A5036C">
        <w:rPr>
          <w:lang w:val="en-GB"/>
        </w:rPr>
        <w:t>,</w:t>
      </w:r>
      <w:r w:rsidR="003F68B6">
        <w:rPr>
          <w:lang w:val="en-GB"/>
        </w:rPr>
        <w:t xml:space="preserve"> or </w:t>
      </w:r>
      <w:r w:rsidR="005240DA">
        <w:rPr>
          <w:lang w:val="en-GB"/>
        </w:rPr>
        <w:t>w</w:t>
      </w:r>
      <w:r w:rsidR="003F68B6">
        <w:rPr>
          <w:lang w:val="en-GB"/>
        </w:rPr>
        <w:t>ord documents full of</w:t>
      </w:r>
      <w:r w:rsidR="00A5036C">
        <w:rPr>
          <w:lang w:val="en-GB"/>
        </w:rPr>
        <w:t xml:space="preserve"> </w:t>
      </w:r>
      <w:r w:rsidR="00244741">
        <w:rPr>
          <w:lang w:val="en-GB"/>
        </w:rPr>
        <w:t>questions that a user can fill in and re upload</w:t>
      </w:r>
      <w:r w:rsidR="00E6377F" w:rsidRPr="00B867CC">
        <w:rPr>
          <w:lang w:val="en-GB"/>
        </w:rPr>
        <w:t>. The website also allows students to upload their own work that they have been given</w:t>
      </w:r>
      <w:r w:rsidR="0093556E" w:rsidRPr="00B867CC">
        <w:rPr>
          <w:lang w:val="en-GB"/>
        </w:rPr>
        <w:t>,</w:t>
      </w:r>
      <w:r w:rsidR="00476F2B" w:rsidRPr="00B867CC">
        <w:rPr>
          <w:lang w:val="en-GB"/>
        </w:rPr>
        <w:t xml:space="preserve"> e.g. </w:t>
      </w:r>
      <w:r w:rsidR="00BD5CE5" w:rsidRPr="00B867CC">
        <w:rPr>
          <w:lang w:val="en-GB"/>
        </w:rPr>
        <w:t xml:space="preserve"> if the student is assigned a task</w:t>
      </w:r>
      <w:r w:rsidR="009706F3">
        <w:rPr>
          <w:lang w:val="en-GB"/>
        </w:rPr>
        <w:t xml:space="preserve"> that they need to upload</w:t>
      </w:r>
      <w:r w:rsidR="00BD5CE5" w:rsidRPr="00B867CC">
        <w:rPr>
          <w:lang w:val="en-GB"/>
        </w:rPr>
        <w:t>, they upload the task to the website for submission</w:t>
      </w:r>
      <w:r w:rsidR="0097321E">
        <w:rPr>
          <w:lang w:val="en-GB"/>
        </w:rPr>
        <w:t>.</w:t>
      </w:r>
      <w:r w:rsidR="00E60C41" w:rsidRPr="00B867CC">
        <w:rPr>
          <w:lang w:val="en-GB"/>
        </w:rPr>
        <w:t xml:space="preserve"> </w:t>
      </w:r>
      <w:r w:rsidR="0097321E">
        <w:rPr>
          <w:lang w:val="en-GB"/>
        </w:rPr>
        <w:t>O</w:t>
      </w:r>
      <w:r w:rsidR="00E60C41" w:rsidRPr="00B867CC">
        <w:rPr>
          <w:lang w:val="en-GB"/>
        </w:rPr>
        <w:t>nce a student uploads a piece of work teachers</w:t>
      </w:r>
      <w:r w:rsidR="003D1B0B">
        <w:rPr>
          <w:lang w:val="en-GB"/>
        </w:rPr>
        <w:t xml:space="preserve"> receive </w:t>
      </w:r>
      <w:r w:rsidR="00E60C41" w:rsidRPr="00B867CC">
        <w:rPr>
          <w:lang w:val="en-GB"/>
        </w:rPr>
        <w:t>an email</w:t>
      </w:r>
      <w:r w:rsidR="00855E2B">
        <w:rPr>
          <w:lang w:val="en-GB"/>
        </w:rPr>
        <w:t xml:space="preserve"> informing</w:t>
      </w:r>
      <w:r w:rsidR="00E60C41" w:rsidRPr="00B867CC">
        <w:rPr>
          <w:lang w:val="en-GB"/>
        </w:rPr>
        <w:t xml:space="preserve"> </w:t>
      </w:r>
      <w:r w:rsidR="007A3F27">
        <w:rPr>
          <w:lang w:val="en-GB"/>
        </w:rPr>
        <w:t xml:space="preserve">them </w:t>
      </w:r>
      <w:r w:rsidR="00E60C41" w:rsidRPr="00B867CC">
        <w:rPr>
          <w:lang w:val="en-GB"/>
        </w:rPr>
        <w:t xml:space="preserve">of the upload </w:t>
      </w:r>
      <w:r w:rsidR="00781457">
        <w:rPr>
          <w:lang w:val="en-GB"/>
        </w:rPr>
        <w:t xml:space="preserve">which </w:t>
      </w:r>
      <w:r w:rsidR="00E60C41" w:rsidRPr="00B867CC">
        <w:rPr>
          <w:lang w:val="en-GB"/>
        </w:rPr>
        <w:t xml:space="preserve">they are able to </w:t>
      </w:r>
      <w:r w:rsidR="009D13CF" w:rsidRPr="00B867CC">
        <w:rPr>
          <w:lang w:val="en-GB"/>
        </w:rPr>
        <w:t>download from the website.</w:t>
      </w:r>
      <w:r w:rsidR="00EA012D" w:rsidRPr="00B867CC">
        <w:rPr>
          <w:lang w:val="en-GB"/>
        </w:rPr>
        <w:t xml:space="preserve"> Classrooms requires</w:t>
      </w:r>
      <w:r w:rsidR="0039703E">
        <w:rPr>
          <w:lang w:val="en-GB"/>
        </w:rPr>
        <w:t xml:space="preserve"> every user</w:t>
      </w:r>
      <w:r w:rsidR="00EA012D" w:rsidRPr="00B867CC">
        <w:rPr>
          <w:lang w:val="en-GB"/>
        </w:rPr>
        <w:t xml:space="preserve"> to have an account and </w:t>
      </w:r>
      <w:r w:rsidR="00976208">
        <w:rPr>
          <w:lang w:val="en-GB"/>
        </w:rPr>
        <w:t>the</w:t>
      </w:r>
      <w:r w:rsidR="007E10CA" w:rsidRPr="00B867CC">
        <w:rPr>
          <w:lang w:val="en-GB"/>
        </w:rPr>
        <w:t xml:space="preserve"> teacher can keep track with whether a student</w:t>
      </w:r>
      <w:r w:rsidR="003071E2" w:rsidRPr="00B867CC">
        <w:rPr>
          <w:lang w:val="en-GB"/>
        </w:rPr>
        <w:t xml:space="preserve"> has or has not uploaded work to the drive</w:t>
      </w:r>
      <w:r w:rsidR="00A569BA" w:rsidRPr="00A569BA">
        <w:rPr>
          <w:lang w:val="en-GB"/>
        </w:rPr>
        <w:t>.</w:t>
      </w:r>
      <w:r w:rsidR="00DB3F0F">
        <w:rPr>
          <w:lang w:val="en-GB"/>
        </w:rPr>
        <w:t xml:space="preserve"> Figure 3 is an image of the google classroom </w:t>
      </w:r>
      <w:r w:rsidR="00BC3194">
        <w:rPr>
          <w:lang w:val="en-GB"/>
        </w:rPr>
        <w:t>website.</w:t>
      </w:r>
    </w:p>
    <w:p w14:paraId="1129B76D" w14:textId="4F314F13" w:rsidR="006704EA" w:rsidRPr="002630F9" w:rsidRDefault="0047002C" w:rsidP="006704EA">
      <w:pPr>
        <w:ind w:left="720" w:firstLine="720"/>
        <w:rPr>
          <w:lang w:val="en-GB"/>
        </w:rPr>
      </w:pPr>
      <w:r w:rsidRPr="002630F9">
        <w:rPr>
          <w:lang w:val="en-GB"/>
        </w:rPr>
        <w:t xml:space="preserve">Google Classrooms </w:t>
      </w:r>
      <w:r w:rsidR="002B7C74" w:rsidRPr="002630F9">
        <w:rPr>
          <w:lang w:val="en-GB"/>
        </w:rPr>
        <w:t xml:space="preserve">can also be used to </w:t>
      </w:r>
      <w:r w:rsidR="00456E2A">
        <w:rPr>
          <w:lang w:val="en-GB"/>
        </w:rPr>
        <w:t xml:space="preserve">upload </w:t>
      </w:r>
      <w:r w:rsidR="002B7C74" w:rsidRPr="002630F9">
        <w:rPr>
          <w:lang w:val="en-GB"/>
        </w:rPr>
        <w:t xml:space="preserve"> </w:t>
      </w:r>
      <w:r w:rsidR="003342E1" w:rsidRPr="002630F9">
        <w:rPr>
          <w:lang w:val="en-GB"/>
        </w:rPr>
        <w:t>information about a class</w:t>
      </w:r>
      <w:r w:rsidR="00B27A99" w:rsidRPr="002630F9">
        <w:rPr>
          <w:lang w:val="en-GB"/>
        </w:rPr>
        <w:t xml:space="preserve">, </w:t>
      </w:r>
      <w:r w:rsidR="002978B1">
        <w:rPr>
          <w:lang w:val="en-GB"/>
        </w:rPr>
        <w:t xml:space="preserve">for example, </w:t>
      </w:r>
      <w:r w:rsidR="00B27A99" w:rsidRPr="002630F9">
        <w:rPr>
          <w:lang w:val="en-GB"/>
        </w:rPr>
        <w:t xml:space="preserve">if someone missed </w:t>
      </w:r>
      <w:r w:rsidR="005B1F52">
        <w:rPr>
          <w:lang w:val="en-GB"/>
        </w:rPr>
        <w:t>a session</w:t>
      </w:r>
      <w:r w:rsidR="00B27A99" w:rsidRPr="002630F9">
        <w:rPr>
          <w:lang w:val="en-GB"/>
        </w:rPr>
        <w:t xml:space="preserve"> due to</w:t>
      </w:r>
      <w:r w:rsidR="00755040" w:rsidRPr="002630F9">
        <w:rPr>
          <w:lang w:val="en-GB"/>
        </w:rPr>
        <w:t xml:space="preserve"> illness</w:t>
      </w:r>
      <w:r w:rsidR="00B27A99" w:rsidRPr="002630F9">
        <w:rPr>
          <w:lang w:val="en-GB"/>
        </w:rPr>
        <w:t xml:space="preserve">, a file could be uploaded </w:t>
      </w:r>
      <w:r w:rsidR="00C64ECF">
        <w:rPr>
          <w:lang w:val="en-GB"/>
        </w:rPr>
        <w:t>regarding</w:t>
      </w:r>
      <w:r w:rsidR="00B27A99" w:rsidRPr="002630F9">
        <w:rPr>
          <w:lang w:val="en-GB"/>
        </w:rPr>
        <w:t xml:space="preserve"> what was discussed within the class, allowing the student to be able to catch up with work </w:t>
      </w:r>
      <w:r w:rsidR="00AA7336">
        <w:rPr>
          <w:lang w:val="en-GB"/>
        </w:rPr>
        <w:t>remotely</w:t>
      </w:r>
      <w:r w:rsidR="002B1A2A" w:rsidRPr="002630F9">
        <w:rPr>
          <w:lang w:val="en-GB"/>
        </w:rPr>
        <w:t xml:space="preserve">. </w:t>
      </w:r>
      <w:r w:rsidR="002B0360" w:rsidRPr="002630F9">
        <w:rPr>
          <w:lang w:val="en-GB"/>
        </w:rPr>
        <w:t>Google Classrooms allows students to be split up into separate classes</w:t>
      </w:r>
      <w:r w:rsidR="002B0360" w:rsidRPr="002630F9" w:rsidDel="007E4B6B">
        <w:rPr>
          <w:lang w:val="en-GB"/>
        </w:rPr>
        <w:t xml:space="preserve">, </w:t>
      </w:r>
      <w:r w:rsidR="002B0360" w:rsidRPr="002630F9">
        <w:rPr>
          <w:lang w:val="en-GB"/>
        </w:rPr>
        <w:t xml:space="preserve">allowing a teacher to easily keep track of what is happening within their class, and </w:t>
      </w:r>
      <w:r w:rsidR="00787E80">
        <w:rPr>
          <w:lang w:val="en-GB"/>
        </w:rPr>
        <w:t>ensure</w:t>
      </w:r>
      <w:r w:rsidR="007A3F27">
        <w:rPr>
          <w:lang w:val="en-GB"/>
        </w:rPr>
        <w:t>ing</w:t>
      </w:r>
      <w:r w:rsidR="002B0360" w:rsidRPr="002630F9">
        <w:rPr>
          <w:lang w:val="en-GB"/>
        </w:rPr>
        <w:t xml:space="preserve"> that </w:t>
      </w:r>
      <w:r w:rsidR="0043264B" w:rsidRPr="002630F9">
        <w:rPr>
          <w:lang w:val="en-GB"/>
        </w:rPr>
        <w:t>work is given to the correct students</w:t>
      </w:r>
      <w:r w:rsidR="002B0360" w:rsidRPr="002630F9">
        <w:rPr>
          <w:lang w:val="en-GB"/>
        </w:rPr>
        <w:t>.</w:t>
      </w:r>
      <w:r w:rsidR="00C53225" w:rsidRPr="002630F9">
        <w:rPr>
          <w:lang w:val="en-GB"/>
        </w:rPr>
        <w:t xml:space="preserve"> </w:t>
      </w:r>
      <w:r w:rsidR="0043264B" w:rsidRPr="002630F9">
        <w:rPr>
          <w:lang w:val="en-GB"/>
        </w:rPr>
        <w:t>Teachers can upload videos to classroom</w:t>
      </w:r>
      <w:r w:rsidR="007A3F27">
        <w:rPr>
          <w:lang w:val="en-GB"/>
        </w:rPr>
        <w:t>s</w:t>
      </w:r>
      <w:r w:rsidR="0019688F">
        <w:rPr>
          <w:lang w:val="en-GB"/>
        </w:rPr>
        <w:t xml:space="preserve"> as well as link YouTube videos to it.</w:t>
      </w:r>
      <w:r w:rsidR="009F4CBB" w:rsidRPr="002630F9">
        <w:rPr>
          <w:lang w:val="en-GB"/>
        </w:rPr>
        <w:t xml:space="preserve"> The Google Classrooms website allows the user to schedule </w:t>
      </w:r>
      <w:r w:rsidR="00E9731B" w:rsidRPr="002630F9">
        <w:rPr>
          <w:lang w:val="en-GB"/>
        </w:rPr>
        <w:t xml:space="preserve">when work is going to become </w:t>
      </w:r>
      <w:r w:rsidR="004F5451" w:rsidRPr="002630F9">
        <w:rPr>
          <w:lang w:val="en-GB"/>
        </w:rPr>
        <w:t>available</w:t>
      </w:r>
      <w:r w:rsidR="00E9731B" w:rsidRPr="002630F9">
        <w:rPr>
          <w:lang w:val="en-GB"/>
        </w:rPr>
        <w:t xml:space="preserve"> to the student, allowing the teacher to </w:t>
      </w:r>
      <w:r w:rsidR="00201276" w:rsidRPr="002630F9">
        <w:rPr>
          <w:lang w:val="en-GB"/>
        </w:rPr>
        <w:t xml:space="preserve">upload work at the start of the day, </w:t>
      </w:r>
      <w:r w:rsidR="009A347B">
        <w:rPr>
          <w:lang w:val="en-GB"/>
        </w:rPr>
        <w:t>so that</w:t>
      </w:r>
      <w:r w:rsidR="00201276" w:rsidRPr="002630F9">
        <w:rPr>
          <w:lang w:val="en-GB"/>
        </w:rPr>
        <w:t xml:space="preserve"> the students may not see it till the end of the day</w:t>
      </w:r>
      <w:r w:rsidR="006704EA" w:rsidRPr="002630F9">
        <w:rPr>
          <w:lang w:val="en-GB"/>
        </w:rPr>
        <w:t>.</w:t>
      </w:r>
    </w:p>
    <w:p w14:paraId="4A4BC53A" w14:textId="664342B8" w:rsidR="00C27C2D" w:rsidRDefault="006704EA" w:rsidP="00C27C2D">
      <w:pPr>
        <w:ind w:left="720" w:firstLine="720"/>
        <w:rPr>
          <w:lang w:val="en-GB"/>
        </w:rPr>
      </w:pPr>
      <w:r w:rsidRPr="002630F9">
        <w:rPr>
          <w:lang w:val="en-GB"/>
        </w:rPr>
        <w:t xml:space="preserve">Google classrooms is an easy to use site that has a professional look and feel to it. It is a free website that anyone can use and </w:t>
      </w:r>
      <w:r w:rsidR="006E3A4E" w:rsidRPr="002630F9">
        <w:rPr>
          <w:lang w:val="en-GB"/>
        </w:rPr>
        <w:t>works on most devices</w:t>
      </w:r>
      <w:r w:rsidR="00A02185" w:rsidRPr="002630F9">
        <w:rPr>
          <w:lang w:val="en-GB"/>
        </w:rPr>
        <w:t xml:space="preserve">, </w:t>
      </w:r>
      <w:r w:rsidR="00337666" w:rsidRPr="002630F9">
        <w:rPr>
          <w:lang w:val="en-GB"/>
        </w:rPr>
        <w:t xml:space="preserve">meaning </w:t>
      </w:r>
      <w:r w:rsidR="007A3F27">
        <w:rPr>
          <w:lang w:val="en-GB"/>
        </w:rPr>
        <w:t>that</w:t>
      </w:r>
      <w:r w:rsidR="00A02185" w:rsidRPr="002630F9">
        <w:rPr>
          <w:lang w:val="en-GB"/>
        </w:rPr>
        <w:t xml:space="preserve"> young people can also</w:t>
      </w:r>
      <w:r w:rsidR="00337666" w:rsidRPr="002630F9">
        <w:rPr>
          <w:lang w:val="en-GB"/>
        </w:rPr>
        <w:t xml:space="preserve"> use it from home.</w:t>
      </w:r>
    </w:p>
    <w:p w14:paraId="2740FA7F" w14:textId="77777777" w:rsidR="00C27C2D" w:rsidRDefault="00C27C2D">
      <w:pPr>
        <w:jc w:val="left"/>
        <w:rPr>
          <w:lang w:val="en-GB"/>
        </w:rPr>
      </w:pPr>
      <w:r>
        <w:rPr>
          <w:lang w:val="en-GB"/>
        </w:rPr>
        <w:br w:type="page"/>
      </w:r>
    </w:p>
    <w:p w14:paraId="5E108492" w14:textId="77777777" w:rsidR="00D96E92" w:rsidRPr="00C27C2D" w:rsidRDefault="00D96E92" w:rsidP="00C27C2D">
      <w:pPr>
        <w:ind w:left="720" w:firstLine="720"/>
        <w:rPr>
          <w:lang w:val="en-GB"/>
        </w:rPr>
      </w:pPr>
    </w:p>
    <w:p w14:paraId="0D17E052" w14:textId="77777777" w:rsidR="0067754D" w:rsidRDefault="0067754D">
      <w:pPr>
        <w:jc w:val="left"/>
        <w:rPr>
          <w:color w:val="000000"/>
          <w:szCs w:val="22"/>
          <w:shd w:val="clear" w:color="auto" w:fill="FFFFFF"/>
        </w:rPr>
      </w:pPr>
    </w:p>
    <w:p w14:paraId="45AB3BBD" w14:textId="4E751732" w:rsidR="004C12FA" w:rsidRDefault="004C12FA" w:rsidP="0037614C">
      <w:pPr>
        <w:pStyle w:val="Heading2"/>
        <w:rPr>
          <w:lang w:val="en-GB"/>
        </w:rPr>
      </w:pPr>
      <w:bookmarkStart w:id="15" w:name="_Toc34045693"/>
      <w:bookmarkStart w:id="16" w:name="_Toc40241920"/>
      <w:r w:rsidRPr="003C4F45">
        <w:rPr>
          <w:lang w:val="en-GB"/>
        </w:rPr>
        <w:t>Analysis</w:t>
      </w:r>
      <w:bookmarkEnd w:id="15"/>
      <w:bookmarkEnd w:id="16"/>
      <w:r w:rsidRPr="003C4F45">
        <w:rPr>
          <w:lang w:val="en-GB"/>
        </w:rPr>
        <w:t xml:space="preserve"> </w:t>
      </w:r>
    </w:p>
    <w:p w14:paraId="14636B68" w14:textId="228F7F46" w:rsidR="009E7427" w:rsidRDefault="009E7427" w:rsidP="009E7427">
      <w:pPr>
        <w:pStyle w:val="Heading3"/>
        <w:rPr>
          <w:lang w:val="en-GB"/>
        </w:rPr>
      </w:pPr>
      <w:bookmarkStart w:id="17" w:name="_Toc40241921"/>
      <w:r>
        <w:rPr>
          <w:lang w:val="en-GB"/>
        </w:rPr>
        <w:t>Aims and objectives</w:t>
      </w:r>
      <w:bookmarkEnd w:id="17"/>
    </w:p>
    <w:p w14:paraId="2FD810C3" w14:textId="77777777" w:rsidR="005F7F42" w:rsidRPr="001B1308" w:rsidRDefault="00BF674E" w:rsidP="000B1963">
      <w:pPr>
        <w:ind w:left="720" w:firstLine="504"/>
        <w:rPr>
          <w:lang w:val="en-GB"/>
        </w:rPr>
      </w:pPr>
      <w:r w:rsidRPr="001B1308">
        <w:rPr>
          <w:lang w:val="en-GB"/>
        </w:rPr>
        <w:t xml:space="preserve">The Aims of the </w:t>
      </w:r>
      <w:r w:rsidR="00A52EFC" w:rsidRPr="001B1308">
        <w:rPr>
          <w:lang w:val="en-GB"/>
        </w:rPr>
        <w:t>project are</w:t>
      </w:r>
      <w:r w:rsidR="005F7F42" w:rsidRPr="001B1308">
        <w:rPr>
          <w:lang w:val="en-GB"/>
        </w:rPr>
        <w:t>:</w:t>
      </w:r>
    </w:p>
    <w:p w14:paraId="48A5F271" w14:textId="53B940F2" w:rsidR="003E2E83" w:rsidRDefault="00624ADC" w:rsidP="003E2E83">
      <w:pPr>
        <w:pStyle w:val="ListParagraph"/>
        <w:numPr>
          <w:ilvl w:val="0"/>
          <w:numId w:val="29"/>
        </w:numPr>
        <w:rPr>
          <w:lang w:val="en-GB"/>
        </w:rPr>
      </w:pPr>
      <w:r>
        <w:rPr>
          <w:lang w:val="en-GB"/>
        </w:rPr>
        <w:t>P</w:t>
      </w:r>
      <w:r w:rsidR="00A52EFC" w:rsidRPr="001B1308">
        <w:rPr>
          <w:lang w:val="en-GB"/>
        </w:rPr>
        <w:t>roduc</w:t>
      </w:r>
      <w:r w:rsidR="007D20E5">
        <w:rPr>
          <w:lang w:val="en-GB"/>
        </w:rPr>
        <w:t>e</w:t>
      </w:r>
      <w:r w:rsidR="00A52EFC" w:rsidRPr="001B1308">
        <w:rPr>
          <w:lang w:val="en-GB"/>
        </w:rPr>
        <w:t xml:space="preserve"> a game that a y</w:t>
      </w:r>
      <w:r w:rsidR="008823B0" w:rsidRPr="001B1308">
        <w:rPr>
          <w:lang w:val="en-GB"/>
        </w:rPr>
        <w:t>oung person can play and understand</w:t>
      </w:r>
      <w:r w:rsidR="005F7F42">
        <w:rPr>
          <w:lang w:val="en-GB"/>
        </w:rPr>
        <w:t>.</w:t>
      </w:r>
    </w:p>
    <w:p w14:paraId="3275C757" w14:textId="477D0577" w:rsidR="003E2E83" w:rsidRPr="00C02A97" w:rsidRDefault="00F719B1" w:rsidP="00C02A97">
      <w:pPr>
        <w:pStyle w:val="ListParagraph"/>
        <w:numPr>
          <w:ilvl w:val="0"/>
          <w:numId w:val="29"/>
        </w:numPr>
        <w:rPr>
          <w:lang w:val="en-GB"/>
        </w:rPr>
      </w:pPr>
      <w:r w:rsidRPr="003E2E83">
        <w:rPr>
          <w:lang w:val="en-GB"/>
        </w:rPr>
        <w:t>T</w:t>
      </w:r>
      <w:r w:rsidR="008823B0" w:rsidRPr="003E2E83">
        <w:rPr>
          <w:lang w:val="en-GB"/>
        </w:rPr>
        <w:t xml:space="preserve">o improve </w:t>
      </w:r>
      <w:r w:rsidR="00381EBD">
        <w:rPr>
          <w:lang w:val="en-GB"/>
        </w:rPr>
        <w:t>young people’s</w:t>
      </w:r>
      <w:r w:rsidR="008823B0" w:rsidRPr="003E2E83">
        <w:rPr>
          <w:lang w:val="en-GB"/>
        </w:rPr>
        <w:t xml:space="preserve"> mathematical skills</w:t>
      </w:r>
      <w:r w:rsidR="006C29A1" w:rsidRPr="003E2E83">
        <w:rPr>
          <w:lang w:val="en-GB"/>
        </w:rPr>
        <w:t xml:space="preserve"> while teacher can view their progress through these games </w:t>
      </w:r>
      <w:r w:rsidR="001644BD" w:rsidRPr="003E2E83">
        <w:rPr>
          <w:lang w:val="en-GB"/>
        </w:rPr>
        <w:t xml:space="preserve">and </w:t>
      </w:r>
      <w:r w:rsidR="00721F4F">
        <w:rPr>
          <w:lang w:val="en-GB"/>
        </w:rPr>
        <w:t xml:space="preserve">monitor how </w:t>
      </w:r>
      <w:r w:rsidR="001644BD" w:rsidRPr="003E2E83">
        <w:rPr>
          <w:lang w:val="en-GB"/>
        </w:rPr>
        <w:t xml:space="preserve">they are </w:t>
      </w:r>
      <w:r w:rsidR="00025347">
        <w:rPr>
          <w:lang w:val="en-GB"/>
        </w:rPr>
        <w:t>progressing</w:t>
      </w:r>
      <w:r w:rsidR="001644BD" w:rsidRPr="003E2E83">
        <w:rPr>
          <w:lang w:val="en-GB"/>
        </w:rPr>
        <w:t>.</w:t>
      </w:r>
      <w:r w:rsidR="00124D7D" w:rsidRPr="003E2E83">
        <w:rPr>
          <w:lang w:val="en-GB"/>
        </w:rPr>
        <w:t xml:space="preserve"> </w:t>
      </w:r>
      <w:r w:rsidR="00F83BAD" w:rsidRPr="003E2E83">
        <w:rPr>
          <w:lang w:val="en-GB"/>
        </w:rPr>
        <w:t>Through seeing how the student is progressing through the games, the teacher wil</w:t>
      </w:r>
      <w:r w:rsidR="003E2E83">
        <w:rPr>
          <w:lang w:val="en-GB"/>
        </w:rPr>
        <w:t>l</w:t>
      </w:r>
      <w:r w:rsidR="00554302">
        <w:rPr>
          <w:lang w:val="en-GB"/>
        </w:rPr>
        <w:t xml:space="preserve"> be able to change the </w:t>
      </w:r>
      <w:r w:rsidR="005549D1">
        <w:rPr>
          <w:lang w:val="en-GB"/>
        </w:rPr>
        <w:t>difficulty</w:t>
      </w:r>
      <w:r w:rsidR="00554302">
        <w:rPr>
          <w:lang w:val="en-GB"/>
        </w:rPr>
        <w:t xml:space="preserve"> </w:t>
      </w:r>
      <w:r w:rsidR="00A035F0">
        <w:rPr>
          <w:lang w:val="en-GB"/>
        </w:rPr>
        <w:t>level of</w:t>
      </w:r>
      <w:r w:rsidR="00554302">
        <w:rPr>
          <w:lang w:val="en-GB"/>
        </w:rPr>
        <w:t xml:space="preserve"> those games </w:t>
      </w:r>
      <w:r w:rsidR="00735159">
        <w:rPr>
          <w:lang w:val="en-GB"/>
        </w:rPr>
        <w:t>to move the student forward</w:t>
      </w:r>
    </w:p>
    <w:p w14:paraId="3A4D33D9" w14:textId="25146EF9" w:rsidR="007B2D5B" w:rsidRDefault="008A1C54" w:rsidP="001B1308">
      <w:pPr>
        <w:pStyle w:val="ListParagraph"/>
        <w:numPr>
          <w:ilvl w:val="0"/>
          <w:numId w:val="29"/>
        </w:numPr>
        <w:rPr>
          <w:lang w:val="en-GB"/>
        </w:rPr>
      </w:pPr>
      <w:r w:rsidRPr="003E2E83">
        <w:rPr>
          <w:lang w:val="en-GB"/>
        </w:rPr>
        <w:t>By seeing how a student is getting on within these games, a teacher can</w:t>
      </w:r>
      <w:r w:rsidR="00296AA1">
        <w:rPr>
          <w:lang w:val="en-GB"/>
        </w:rPr>
        <w:t xml:space="preserve"> evaluate</w:t>
      </w:r>
      <w:r w:rsidRPr="003E2E83">
        <w:rPr>
          <w:lang w:val="en-GB"/>
        </w:rPr>
        <w:t xml:space="preserve"> whether a student might be struggling with</w:t>
      </w:r>
      <w:r w:rsidR="00FD61F3" w:rsidRPr="003E2E83">
        <w:rPr>
          <w:lang w:val="en-GB"/>
        </w:rPr>
        <w:t>in the class</w:t>
      </w:r>
      <w:r w:rsidR="005C53DB">
        <w:rPr>
          <w:lang w:val="en-GB"/>
        </w:rPr>
        <w:t xml:space="preserve"> as well as if</w:t>
      </w:r>
      <w:r w:rsidR="00372DE3" w:rsidRPr="003E2E83">
        <w:rPr>
          <w:lang w:val="en-GB"/>
        </w:rPr>
        <w:t xml:space="preserve"> the student is doing well with their learning.</w:t>
      </w:r>
    </w:p>
    <w:p w14:paraId="5B31BF37" w14:textId="174835F5" w:rsidR="00C435F6" w:rsidRPr="001E08D6" w:rsidRDefault="002D0A00" w:rsidP="00973E6F">
      <w:pPr>
        <w:pStyle w:val="ListParagraph"/>
        <w:numPr>
          <w:ilvl w:val="0"/>
          <w:numId w:val="29"/>
        </w:numPr>
        <w:rPr>
          <w:lang w:val="en-GB"/>
        </w:rPr>
      </w:pPr>
      <w:r w:rsidRPr="002D0A00">
        <w:rPr>
          <w:lang w:val="en-GB"/>
        </w:rPr>
        <w:t>To Test the app</w:t>
      </w:r>
      <w:r w:rsidRPr="006E1FD7">
        <w:rPr>
          <w:lang w:val="en-GB"/>
        </w:rPr>
        <w:t>lica</w:t>
      </w:r>
      <w:r w:rsidRPr="00C80D36">
        <w:rPr>
          <w:lang w:val="en-GB"/>
        </w:rPr>
        <w:t xml:space="preserve">tion on </w:t>
      </w:r>
      <w:r w:rsidRPr="00771A21">
        <w:rPr>
          <w:lang w:val="en-GB"/>
        </w:rPr>
        <w:t xml:space="preserve">the </w:t>
      </w:r>
      <w:r w:rsidR="006E1FD7" w:rsidRPr="00771A21">
        <w:rPr>
          <w:lang w:val="en-GB"/>
        </w:rPr>
        <w:t>target</w:t>
      </w:r>
      <w:r w:rsidRPr="00771A21">
        <w:rPr>
          <w:lang w:val="en-GB"/>
        </w:rPr>
        <w:t xml:space="preserve"> demographic. Without testing we do n</w:t>
      </w:r>
      <w:r w:rsidRPr="008A0A2E">
        <w:rPr>
          <w:lang w:val="en-GB"/>
        </w:rPr>
        <w:t>ot</w:t>
      </w:r>
      <w:r w:rsidRPr="00F640C5">
        <w:rPr>
          <w:lang w:val="en-GB"/>
        </w:rPr>
        <w:t xml:space="preserve"> </w:t>
      </w:r>
      <w:r w:rsidRPr="002D0A00">
        <w:rPr>
          <w:lang w:val="en-GB"/>
        </w:rPr>
        <w:t xml:space="preserve">know whether the application is up to standard and is useful in a teaching environment. </w:t>
      </w:r>
      <w:r>
        <w:rPr>
          <w:lang w:val="en-GB"/>
        </w:rPr>
        <w:t>T</w:t>
      </w:r>
      <w:r w:rsidR="00AD4EE7" w:rsidRPr="00C02A97">
        <w:rPr>
          <w:lang w:val="en-GB"/>
        </w:rPr>
        <w:t>eachers will be able to give their opinion on the staff and game site, but the student will only give their opinion on the game section of the website</w:t>
      </w:r>
      <w:r w:rsidR="00AD4EE7" w:rsidRPr="002D0A00">
        <w:rPr>
          <w:lang w:val="en-GB"/>
        </w:rPr>
        <w:t xml:space="preserve"> </w:t>
      </w:r>
      <w:r w:rsidR="000E46F6" w:rsidRPr="00771A21">
        <w:rPr>
          <w:lang w:val="en-GB"/>
        </w:rPr>
        <w:t xml:space="preserve"> </w:t>
      </w:r>
    </w:p>
    <w:p w14:paraId="4F455108" w14:textId="7FDC9F02" w:rsidR="004B1F4B" w:rsidRPr="004B1F4B" w:rsidRDefault="009E7427" w:rsidP="004B1F4B">
      <w:pPr>
        <w:pStyle w:val="Heading3"/>
        <w:rPr>
          <w:lang w:val="en-GB"/>
        </w:rPr>
      </w:pPr>
      <w:bookmarkStart w:id="18" w:name="_Toc40241922"/>
      <w:r>
        <w:rPr>
          <w:lang w:val="en-GB"/>
        </w:rPr>
        <w:t>Issues</w:t>
      </w:r>
      <w:r w:rsidR="00297C74">
        <w:rPr>
          <w:lang w:val="en-GB"/>
        </w:rPr>
        <w:t xml:space="preserve"> and Approach</w:t>
      </w:r>
      <w:bookmarkEnd w:id="18"/>
    </w:p>
    <w:p w14:paraId="38A9A11D" w14:textId="080E6316" w:rsidR="00FD0399" w:rsidRPr="00FD0399" w:rsidRDefault="00FD0399" w:rsidP="00FD0399">
      <w:pPr>
        <w:pStyle w:val="Heading4"/>
        <w:ind w:left="505"/>
        <w:rPr>
          <w:lang w:val="en-GB"/>
        </w:rPr>
      </w:pPr>
      <w:r>
        <w:rPr>
          <w:lang w:val="en-GB"/>
        </w:rPr>
        <w:t>Languages</w:t>
      </w:r>
    </w:p>
    <w:p w14:paraId="7B5CA1F4" w14:textId="5EC95AD6" w:rsidR="00FD0399" w:rsidRDefault="00435EAD" w:rsidP="000B1963">
      <w:pPr>
        <w:ind w:left="720" w:firstLine="720"/>
        <w:rPr>
          <w:lang w:val="en-GB"/>
        </w:rPr>
      </w:pPr>
      <w:r w:rsidRPr="00A31903">
        <w:rPr>
          <w:lang w:val="en-GB"/>
        </w:rPr>
        <w:t xml:space="preserve">During the </w:t>
      </w:r>
      <w:r w:rsidR="000437A2" w:rsidRPr="00A31903">
        <w:rPr>
          <w:lang w:val="en-GB"/>
        </w:rPr>
        <w:t>research</w:t>
      </w:r>
      <w:r w:rsidRPr="00A31903">
        <w:rPr>
          <w:lang w:val="en-GB"/>
        </w:rPr>
        <w:t xml:space="preserve">, </w:t>
      </w:r>
      <w:r w:rsidR="000437A2" w:rsidRPr="00A31903">
        <w:rPr>
          <w:lang w:val="en-GB"/>
        </w:rPr>
        <w:t>numerous issues</w:t>
      </w:r>
      <w:r w:rsidRPr="00A31903">
        <w:rPr>
          <w:lang w:val="en-GB"/>
        </w:rPr>
        <w:t xml:space="preserve"> came to light. </w:t>
      </w:r>
      <w:r w:rsidR="009C1872" w:rsidRPr="00A31903">
        <w:rPr>
          <w:lang w:val="en-GB"/>
        </w:rPr>
        <w:t xml:space="preserve">One issue </w:t>
      </w:r>
      <w:r w:rsidR="00C41754">
        <w:rPr>
          <w:lang w:val="en-GB"/>
        </w:rPr>
        <w:t xml:space="preserve">was that </w:t>
      </w:r>
      <w:r w:rsidR="00E67A1C" w:rsidRPr="00A31903">
        <w:rPr>
          <w:lang w:val="en-GB"/>
        </w:rPr>
        <w:t xml:space="preserve">PHP does </w:t>
      </w:r>
      <w:r w:rsidR="0052476E" w:rsidRPr="00A31903">
        <w:rPr>
          <w:lang w:val="en-GB"/>
        </w:rPr>
        <w:t xml:space="preserve">not work </w:t>
      </w:r>
      <w:r w:rsidR="00A6675F" w:rsidRPr="00A31903">
        <w:rPr>
          <w:lang w:val="en-GB"/>
        </w:rPr>
        <w:t xml:space="preserve">especially well with JavaScript, </w:t>
      </w:r>
      <w:r w:rsidR="00771A21" w:rsidRPr="00A31903">
        <w:rPr>
          <w:lang w:val="en-GB"/>
        </w:rPr>
        <w:t>passing</w:t>
      </w:r>
      <w:r w:rsidR="00A6675F" w:rsidRPr="00A31903">
        <w:rPr>
          <w:lang w:val="en-GB"/>
        </w:rPr>
        <w:t xml:space="preserve"> data from JavaScript variables</w:t>
      </w:r>
      <w:r w:rsidR="00771A21" w:rsidRPr="00A31903">
        <w:rPr>
          <w:lang w:val="en-GB"/>
        </w:rPr>
        <w:t xml:space="preserve"> to PHP is challenging</w:t>
      </w:r>
      <w:r w:rsidR="00A6675F" w:rsidRPr="00A31903">
        <w:rPr>
          <w:lang w:val="en-GB"/>
        </w:rPr>
        <w:t>.</w:t>
      </w:r>
      <w:r w:rsidR="0052476E" w:rsidRPr="00A31903">
        <w:rPr>
          <w:lang w:val="en-GB"/>
        </w:rPr>
        <w:t xml:space="preserve"> </w:t>
      </w:r>
      <w:r w:rsidR="00A52B6B" w:rsidRPr="00A31903">
        <w:rPr>
          <w:lang w:val="en-GB"/>
        </w:rPr>
        <w:t xml:space="preserve">This made it </w:t>
      </w:r>
      <w:r w:rsidR="00C80D36" w:rsidRPr="00A31903">
        <w:rPr>
          <w:lang w:val="en-GB"/>
        </w:rPr>
        <w:t>challenge</w:t>
      </w:r>
      <w:r w:rsidR="00A52B6B" w:rsidRPr="00A31903">
        <w:rPr>
          <w:lang w:val="en-GB"/>
        </w:rPr>
        <w:t xml:space="preserve"> when</w:t>
      </w:r>
      <w:r w:rsidR="008B2D6A" w:rsidRPr="00A31903">
        <w:rPr>
          <w:lang w:val="en-GB"/>
        </w:rPr>
        <w:t xml:space="preserve"> </w:t>
      </w:r>
      <w:r w:rsidR="002725E5" w:rsidRPr="00A31903">
        <w:rPr>
          <w:lang w:val="en-GB"/>
        </w:rPr>
        <w:t xml:space="preserve">we </w:t>
      </w:r>
      <w:r w:rsidR="006F271C" w:rsidRPr="00A31903">
        <w:rPr>
          <w:lang w:val="en-GB"/>
        </w:rPr>
        <w:t xml:space="preserve">required to pass </w:t>
      </w:r>
      <w:r w:rsidR="004B6C75" w:rsidRPr="00A31903">
        <w:rPr>
          <w:lang w:val="en-GB"/>
        </w:rPr>
        <w:t xml:space="preserve">data from the </w:t>
      </w:r>
      <w:r w:rsidR="00E0244B" w:rsidRPr="00A31903">
        <w:rPr>
          <w:lang w:val="en-GB"/>
        </w:rPr>
        <w:t>JavaScript</w:t>
      </w:r>
      <w:r w:rsidR="00450DA5" w:rsidRPr="00A31903">
        <w:rPr>
          <w:lang w:val="en-GB"/>
        </w:rPr>
        <w:t xml:space="preserve"> variables, such as score,</w:t>
      </w:r>
      <w:r w:rsidR="00771637" w:rsidRPr="00A31903">
        <w:rPr>
          <w:lang w:val="en-GB"/>
        </w:rPr>
        <w:t xml:space="preserve"> to the PHP </w:t>
      </w:r>
      <w:r w:rsidR="00241827" w:rsidRPr="00A31903">
        <w:rPr>
          <w:lang w:val="en-GB"/>
        </w:rPr>
        <w:t>code</w:t>
      </w:r>
      <w:r w:rsidR="001407AD" w:rsidRPr="00A31903">
        <w:rPr>
          <w:lang w:val="en-GB"/>
        </w:rPr>
        <w:t xml:space="preserve">. To </w:t>
      </w:r>
      <w:r w:rsidR="00771A21" w:rsidRPr="00A31903">
        <w:rPr>
          <w:lang w:val="en-GB"/>
        </w:rPr>
        <w:t>combat</w:t>
      </w:r>
      <w:r w:rsidR="00A64826" w:rsidRPr="00A31903">
        <w:rPr>
          <w:lang w:val="en-GB"/>
        </w:rPr>
        <w:t xml:space="preserve"> this issue, </w:t>
      </w:r>
      <w:r w:rsidR="00771A21" w:rsidRPr="00A31903">
        <w:rPr>
          <w:lang w:val="en-GB"/>
        </w:rPr>
        <w:t xml:space="preserve">HTML </w:t>
      </w:r>
      <w:r w:rsidR="00A64826" w:rsidRPr="00A31903">
        <w:rPr>
          <w:lang w:val="en-GB"/>
        </w:rPr>
        <w:t xml:space="preserve">forms were used to send the details via post to the </w:t>
      </w:r>
      <w:r w:rsidR="009917A8" w:rsidRPr="00A31903">
        <w:rPr>
          <w:lang w:val="en-GB"/>
        </w:rPr>
        <w:t>PHP code</w:t>
      </w:r>
      <w:r w:rsidR="00FD0FD0" w:rsidRPr="00A31903">
        <w:rPr>
          <w:lang w:val="en-GB"/>
        </w:rPr>
        <w:t>.</w:t>
      </w:r>
      <w:r w:rsidR="00F36FB5" w:rsidRPr="00A31903">
        <w:rPr>
          <w:lang w:val="en-GB"/>
        </w:rPr>
        <w:t xml:space="preserve"> This then allowed any information, such as variable data, to be sent to the database</w:t>
      </w:r>
      <w:r w:rsidR="00876F06" w:rsidRPr="00A31903">
        <w:rPr>
          <w:lang w:val="en-GB"/>
        </w:rPr>
        <w:t>.</w:t>
      </w:r>
      <w:r w:rsidR="00DE1C48" w:rsidRPr="00A31903">
        <w:rPr>
          <w:lang w:val="en-GB"/>
        </w:rPr>
        <w:t xml:space="preserve"> One of the problem</w:t>
      </w:r>
      <w:r w:rsidR="00245F0B">
        <w:rPr>
          <w:lang w:val="en-GB"/>
        </w:rPr>
        <w:t>s</w:t>
      </w:r>
      <w:r w:rsidR="00DE1C48" w:rsidRPr="00A31903">
        <w:rPr>
          <w:lang w:val="en-GB"/>
        </w:rPr>
        <w:t xml:space="preserve"> was passing user score to the database</w:t>
      </w:r>
      <w:r w:rsidR="00F962AD">
        <w:rPr>
          <w:lang w:val="en-GB"/>
        </w:rPr>
        <w:t>,</w:t>
      </w:r>
      <w:r w:rsidR="005F6F52" w:rsidRPr="00A31903">
        <w:rPr>
          <w:lang w:val="en-GB"/>
        </w:rPr>
        <w:t xml:space="preserve"> </w:t>
      </w:r>
      <w:r w:rsidR="00F962AD">
        <w:rPr>
          <w:lang w:val="en-GB"/>
        </w:rPr>
        <w:t>t</w:t>
      </w:r>
      <w:r w:rsidR="005F6F52" w:rsidRPr="00A31903">
        <w:rPr>
          <w:lang w:val="en-GB"/>
        </w:rPr>
        <w:t>his was an issue as the users score must be sent to the database</w:t>
      </w:r>
      <w:r w:rsidR="00672ADD">
        <w:rPr>
          <w:lang w:val="en-GB"/>
        </w:rPr>
        <w:t xml:space="preserve"> for a teacher to view</w:t>
      </w:r>
      <w:r w:rsidR="00FA625A">
        <w:rPr>
          <w:lang w:val="en-GB"/>
        </w:rPr>
        <w:t xml:space="preserve"> their students score</w:t>
      </w:r>
      <w:r w:rsidR="00B430D0">
        <w:rPr>
          <w:lang w:val="en-GB"/>
        </w:rPr>
        <w:t>.</w:t>
      </w:r>
    </w:p>
    <w:p w14:paraId="0FB67D76" w14:textId="40C97341" w:rsidR="00FD0399" w:rsidRDefault="00FD0399" w:rsidP="009E3C74">
      <w:pPr>
        <w:pStyle w:val="Heading4"/>
        <w:ind w:firstLine="505"/>
        <w:rPr>
          <w:lang w:val="en-GB"/>
        </w:rPr>
      </w:pPr>
      <w:r>
        <w:rPr>
          <w:lang w:val="en-GB"/>
        </w:rPr>
        <w:t>Multi</w:t>
      </w:r>
      <w:r w:rsidR="00727C4C">
        <w:rPr>
          <w:lang w:val="en-GB"/>
        </w:rPr>
        <w:t>-</w:t>
      </w:r>
      <w:r>
        <w:rPr>
          <w:lang w:val="en-GB"/>
        </w:rPr>
        <w:t>Page Site</w:t>
      </w:r>
    </w:p>
    <w:p w14:paraId="7B942D8F" w14:textId="2E71DDCC" w:rsidR="00DF3ABE" w:rsidRDefault="007D0FD1" w:rsidP="004C6D4E">
      <w:pPr>
        <w:ind w:left="720" w:firstLine="720"/>
        <w:rPr>
          <w:lang w:val="en-GB"/>
        </w:rPr>
      </w:pPr>
      <w:r>
        <w:rPr>
          <w:lang w:val="en-GB"/>
        </w:rPr>
        <w:t xml:space="preserve">Another issue that </w:t>
      </w:r>
      <w:r w:rsidR="00C41754">
        <w:rPr>
          <w:lang w:val="en-GB"/>
        </w:rPr>
        <w:t>arose</w:t>
      </w:r>
      <w:r>
        <w:rPr>
          <w:lang w:val="en-GB"/>
        </w:rPr>
        <w:t xml:space="preserve"> was how would the website remember the </w:t>
      </w:r>
      <w:r w:rsidR="00423917">
        <w:rPr>
          <w:lang w:val="en-GB"/>
        </w:rPr>
        <w:t>user’s</w:t>
      </w:r>
      <w:r>
        <w:rPr>
          <w:lang w:val="en-GB"/>
        </w:rPr>
        <w:t xml:space="preserve"> details </w:t>
      </w:r>
      <w:r w:rsidR="004250B4">
        <w:rPr>
          <w:lang w:val="en-GB"/>
        </w:rPr>
        <w:t>when transitioning between pages</w:t>
      </w:r>
      <w:r>
        <w:rPr>
          <w:lang w:val="en-GB"/>
        </w:rPr>
        <w:t xml:space="preserve">. </w:t>
      </w:r>
      <w:r w:rsidR="004250B4">
        <w:rPr>
          <w:lang w:val="en-GB"/>
        </w:rPr>
        <w:t>During our research into</w:t>
      </w:r>
      <w:r w:rsidR="00237C9A">
        <w:rPr>
          <w:lang w:val="en-GB"/>
        </w:rPr>
        <w:t xml:space="preserve"> the</w:t>
      </w:r>
      <w:r w:rsidR="004250B4">
        <w:rPr>
          <w:lang w:val="en-GB"/>
        </w:rPr>
        <w:t xml:space="preserve"> implementation</w:t>
      </w:r>
      <w:r>
        <w:rPr>
          <w:lang w:val="en-GB"/>
        </w:rPr>
        <w:t>,</w:t>
      </w:r>
      <w:r w:rsidR="00237C9A">
        <w:rPr>
          <w:lang w:val="en-GB"/>
        </w:rPr>
        <w:t xml:space="preserve"> we considered two </w:t>
      </w:r>
      <w:r w:rsidR="00661E88">
        <w:rPr>
          <w:lang w:val="en-GB"/>
        </w:rPr>
        <w:t>methods</w:t>
      </w:r>
      <w:r w:rsidR="007158B4">
        <w:rPr>
          <w:lang w:val="en-GB"/>
        </w:rPr>
        <w:t xml:space="preserve"> of retaining user details when tr</w:t>
      </w:r>
      <w:r w:rsidR="00392DFA">
        <w:rPr>
          <w:lang w:val="en-GB"/>
        </w:rPr>
        <w:t>ansitioning pages: cookies and sessions.</w:t>
      </w:r>
      <w:r>
        <w:rPr>
          <w:lang w:val="en-GB"/>
        </w:rPr>
        <w:t xml:space="preserve"> </w:t>
      </w:r>
      <w:r w:rsidR="00392DFA">
        <w:rPr>
          <w:lang w:val="en-GB"/>
        </w:rPr>
        <w:t>C</w:t>
      </w:r>
      <w:r w:rsidR="00FE0C51">
        <w:rPr>
          <w:lang w:val="en-GB"/>
        </w:rPr>
        <w:t xml:space="preserve">ookies </w:t>
      </w:r>
      <w:r w:rsidR="00392DFA">
        <w:rPr>
          <w:lang w:val="en-GB"/>
        </w:rPr>
        <w:t>stores</w:t>
      </w:r>
      <w:r w:rsidR="00E14B36">
        <w:rPr>
          <w:lang w:val="en-GB"/>
        </w:rPr>
        <w:t xml:space="preserve"> </w:t>
      </w:r>
      <w:r w:rsidR="005137FA">
        <w:rPr>
          <w:lang w:val="en-GB"/>
        </w:rPr>
        <w:t xml:space="preserve">information locally </w:t>
      </w:r>
      <w:r w:rsidR="003B12EE">
        <w:rPr>
          <w:lang w:val="en-GB"/>
        </w:rPr>
        <w:t>while</w:t>
      </w:r>
      <w:r w:rsidR="005137FA">
        <w:rPr>
          <w:lang w:val="en-GB"/>
        </w:rPr>
        <w:t xml:space="preserve"> sessions </w:t>
      </w:r>
      <w:r w:rsidR="00BA37CD">
        <w:rPr>
          <w:lang w:val="en-GB"/>
        </w:rPr>
        <w:t>store</w:t>
      </w:r>
      <w:r w:rsidR="007A34B6">
        <w:rPr>
          <w:lang w:val="en-GB"/>
        </w:rPr>
        <w:t xml:space="preserve"> the </w:t>
      </w:r>
      <w:r w:rsidR="00AB58C8">
        <w:rPr>
          <w:lang w:val="en-GB"/>
        </w:rPr>
        <w:t>information</w:t>
      </w:r>
      <w:r w:rsidR="005137FA">
        <w:rPr>
          <w:lang w:val="en-GB"/>
        </w:rPr>
        <w:t xml:space="preserve"> on the server side.</w:t>
      </w:r>
      <w:r w:rsidR="007A34B6">
        <w:rPr>
          <w:lang w:val="en-GB"/>
        </w:rPr>
        <w:t xml:space="preserve"> </w:t>
      </w:r>
      <w:r w:rsidR="009C33D9">
        <w:rPr>
          <w:lang w:val="en-GB"/>
        </w:rPr>
        <w:t xml:space="preserve">The advantage to cookies </w:t>
      </w:r>
      <w:r w:rsidR="00F10963">
        <w:rPr>
          <w:lang w:val="en-GB"/>
        </w:rPr>
        <w:t>is</w:t>
      </w:r>
      <w:r w:rsidR="009C33D9">
        <w:rPr>
          <w:lang w:val="en-GB"/>
        </w:rPr>
        <w:t xml:space="preserve"> that they can store data for long term </w:t>
      </w:r>
      <w:r w:rsidR="00017C43">
        <w:rPr>
          <w:lang w:val="en-GB"/>
        </w:rPr>
        <w:t xml:space="preserve">use, </w:t>
      </w:r>
      <w:r w:rsidR="003569E0">
        <w:rPr>
          <w:lang w:val="en-GB"/>
        </w:rPr>
        <w:t>whereas</w:t>
      </w:r>
      <w:r w:rsidR="00017C43">
        <w:rPr>
          <w:lang w:val="en-GB"/>
        </w:rPr>
        <w:t xml:space="preserve"> sessions usually only </w:t>
      </w:r>
      <w:r w:rsidR="003569E0">
        <w:rPr>
          <w:lang w:val="en-GB"/>
        </w:rPr>
        <w:t>last for a short period of time, e.g. 30 minutes</w:t>
      </w:r>
      <w:r w:rsidR="00F46435">
        <w:rPr>
          <w:lang w:val="en-GB"/>
        </w:rPr>
        <w:t xml:space="preserve"> </w:t>
      </w:r>
      <w:sdt>
        <w:sdtPr>
          <w:rPr>
            <w:lang w:val="en-GB"/>
          </w:rPr>
          <w:id w:val="1772740462"/>
          <w:citation/>
        </w:sdtPr>
        <w:sdtContent>
          <w:r w:rsidR="00F46435">
            <w:rPr>
              <w:lang w:val="en-GB"/>
            </w:rPr>
            <w:fldChar w:fldCharType="begin"/>
          </w:r>
          <w:r w:rsidR="00F46435">
            <w:rPr>
              <w:lang w:val="en-GB"/>
            </w:rPr>
            <w:instrText xml:space="preserve"> CITATION Nit18 \l 2057 </w:instrText>
          </w:r>
          <w:r w:rsidR="00F46435">
            <w:rPr>
              <w:lang w:val="en-GB"/>
            </w:rPr>
            <w:fldChar w:fldCharType="separate"/>
          </w:r>
          <w:r w:rsidR="00140CCB" w:rsidRPr="00140CCB">
            <w:rPr>
              <w:noProof/>
              <w:lang w:val="en-GB"/>
            </w:rPr>
            <w:t>[19]</w:t>
          </w:r>
          <w:r w:rsidR="00F46435">
            <w:rPr>
              <w:lang w:val="en-GB"/>
            </w:rPr>
            <w:fldChar w:fldCharType="end"/>
          </w:r>
        </w:sdtContent>
      </w:sdt>
      <w:r w:rsidR="003569E0">
        <w:rPr>
          <w:lang w:val="en-GB"/>
        </w:rPr>
        <w:t>.</w:t>
      </w:r>
      <w:r w:rsidR="00017C43">
        <w:rPr>
          <w:lang w:val="en-GB"/>
        </w:rPr>
        <w:t xml:space="preserve"> </w:t>
      </w:r>
      <w:r w:rsidR="00B20D1E">
        <w:rPr>
          <w:lang w:val="en-GB"/>
        </w:rPr>
        <w:t xml:space="preserve">For the project, sessions </w:t>
      </w:r>
      <w:r w:rsidR="009C2EE9">
        <w:rPr>
          <w:lang w:val="en-GB"/>
        </w:rPr>
        <w:t>were</w:t>
      </w:r>
      <w:r w:rsidR="00B20D1E">
        <w:rPr>
          <w:lang w:val="en-GB"/>
        </w:rPr>
        <w:t xml:space="preserve"> </w:t>
      </w:r>
      <w:r w:rsidR="00804F40">
        <w:rPr>
          <w:lang w:val="en-GB"/>
        </w:rPr>
        <w:t>adopted</w:t>
      </w:r>
      <w:r w:rsidR="00B20D1E">
        <w:rPr>
          <w:lang w:val="en-GB"/>
        </w:rPr>
        <w:t xml:space="preserve"> as </w:t>
      </w:r>
      <w:r w:rsidR="009C2EE9">
        <w:rPr>
          <w:lang w:val="en-GB"/>
        </w:rPr>
        <w:t>we did not require data to be stored</w:t>
      </w:r>
      <w:r w:rsidR="00B20D1E">
        <w:rPr>
          <w:lang w:val="en-GB"/>
        </w:rPr>
        <w:t xml:space="preserve"> </w:t>
      </w:r>
      <w:r w:rsidR="00825531">
        <w:rPr>
          <w:lang w:val="en-GB"/>
        </w:rPr>
        <w:t>long-term</w:t>
      </w:r>
      <w:r w:rsidR="009C2EE9">
        <w:rPr>
          <w:lang w:val="en-GB"/>
        </w:rPr>
        <w:t>.</w:t>
      </w:r>
      <w:r w:rsidR="00811CAF">
        <w:rPr>
          <w:lang w:val="en-GB"/>
        </w:rPr>
        <w:t xml:space="preserve"> Data passed between pages was just the </w:t>
      </w:r>
      <w:r w:rsidR="004A6984">
        <w:rPr>
          <w:lang w:val="en-GB"/>
        </w:rPr>
        <w:t>username and table</w:t>
      </w:r>
      <w:r w:rsidR="008B639B">
        <w:rPr>
          <w:lang w:val="en-GB"/>
        </w:rPr>
        <w:t xml:space="preserve"> name (school)</w:t>
      </w:r>
      <w:r w:rsidR="0049180D">
        <w:rPr>
          <w:lang w:val="en-GB"/>
        </w:rPr>
        <w:t>. I</w:t>
      </w:r>
      <w:r w:rsidR="005A26E2">
        <w:rPr>
          <w:lang w:val="en-GB"/>
        </w:rPr>
        <w:t>f</w:t>
      </w:r>
      <w:r w:rsidR="009C5095">
        <w:rPr>
          <w:lang w:val="en-GB"/>
        </w:rPr>
        <w:t xml:space="preserve"> the user </w:t>
      </w:r>
      <w:r w:rsidR="0049180D">
        <w:rPr>
          <w:lang w:val="en-GB"/>
        </w:rPr>
        <w:t xml:space="preserve">was </w:t>
      </w:r>
      <w:r w:rsidR="009C5095">
        <w:rPr>
          <w:lang w:val="en-GB"/>
        </w:rPr>
        <w:t>an admin</w:t>
      </w:r>
      <w:r w:rsidR="00C805EB">
        <w:rPr>
          <w:lang w:val="en-GB"/>
        </w:rPr>
        <w:t xml:space="preserve">, another </w:t>
      </w:r>
      <w:r w:rsidR="005A26E2">
        <w:rPr>
          <w:lang w:val="en-GB"/>
        </w:rPr>
        <w:t xml:space="preserve">session was used </w:t>
      </w:r>
      <w:r w:rsidR="00CE6513">
        <w:rPr>
          <w:lang w:val="en-GB"/>
        </w:rPr>
        <w:t>to state whether they were an admin or not</w:t>
      </w:r>
      <w:r w:rsidR="005A5FCE">
        <w:rPr>
          <w:lang w:val="en-GB"/>
        </w:rPr>
        <w:t>.</w:t>
      </w:r>
    </w:p>
    <w:p w14:paraId="14E848C3" w14:textId="2EAA95B6" w:rsidR="002A5C28" w:rsidRDefault="002A5C28" w:rsidP="009E3C74">
      <w:pPr>
        <w:pStyle w:val="Heading4"/>
        <w:ind w:firstLine="505"/>
        <w:rPr>
          <w:lang w:val="en-GB"/>
        </w:rPr>
      </w:pPr>
      <w:r>
        <w:rPr>
          <w:lang w:val="en-GB"/>
        </w:rPr>
        <w:t>The Game</w:t>
      </w:r>
    </w:p>
    <w:p w14:paraId="290E59E1" w14:textId="4EA73B35" w:rsidR="009E7427" w:rsidRDefault="008417C2" w:rsidP="000B1963">
      <w:pPr>
        <w:ind w:left="720" w:firstLine="720"/>
        <w:rPr>
          <w:lang w:val="en-GB"/>
        </w:rPr>
      </w:pPr>
      <w:r>
        <w:rPr>
          <w:lang w:val="en-GB"/>
        </w:rPr>
        <w:t>When developing games</w:t>
      </w:r>
      <w:r w:rsidR="00136862">
        <w:rPr>
          <w:lang w:val="en-GB"/>
        </w:rPr>
        <w:t xml:space="preserve"> for </w:t>
      </w:r>
      <w:r w:rsidR="001F2510">
        <w:rPr>
          <w:lang w:val="en-GB"/>
        </w:rPr>
        <w:t>Primary Challenge</w:t>
      </w:r>
      <w:r w:rsidR="00136862">
        <w:rPr>
          <w:lang w:val="en-GB"/>
        </w:rPr>
        <w:t xml:space="preserve">, research was </w:t>
      </w:r>
      <w:r w:rsidR="00F11592">
        <w:rPr>
          <w:lang w:val="en-GB"/>
        </w:rPr>
        <w:t xml:space="preserve">carried out to </w:t>
      </w:r>
      <w:r>
        <w:rPr>
          <w:lang w:val="en-GB"/>
        </w:rPr>
        <w:t xml:space="preserve">discover the </w:t>
      </w:r>
      <w:r w:rsidR="00F44EAD">
        <w:rPr>
          <w:lang w:val="en-GB"/>
        </w:rPr>
        <w:t xml:space="preserve">approach for the game </w:t>
      </w:r>
      <w:r w:rsidR="00774A1B">
        <w:rPr>
          <w:lang w:val="en-GB"/>
        </w:rPr>
        <w:t>interface</w:t>
      </w:r>
      <w:r>
        <w:rPr>
          <w:lang w:val="en-GB"/>
        </w:rPr>
        <w:t xml:space="preserve">. </w:t>
      </w:r>
      <w:r w:rsidR="00136862">
        <w:rPr>
          <w:lang w:val="en-GB"/>
        </w:rPr>
        <w:t xml:space="preserve"> </w:t>
      </w:r>
      <w:r w:rsidR="00031E42">
        <w:rPr>
          <w:lang w:val="en-GB"/>
        </w:rPr>
        <w:t>Within</w:t>
      </w:r>
      <w:r w:rsidR="003850A1">
        <w:rPr>
          <w:lang w:val="en-GB"/>
        </w:rPr>
        <w:t xml:space="preserve"> HTML,</w:t>
      </w:r>
      <w:r w:rsidR="00031E42">
        <w:rPr>
          <w:lang w:val="en-GB"/>
        </w:rPr>
        <w:t xml:space="preserve"> </w:t>
      </w:r>
      <w:r w:rsidR="009C3DDA">
        <w:rPr>
          <w:lang w:val="en-GB"/>
        </w:rPr>
        <w:t>a</w:t>
      </w:r>
      <w:r w:rsidR="003850A1">
        <w:rPr>
          <w:lang w:val="en-GB"/>
        </w:rPr>
        <w:t xml:space="preserve"> non-canvas approach </w:t>
      </w:r>
      <w:r w:rsidR="003850A1">
        <w:rPr>
          <w:lang w:val="en-GB"/>
        </w:rPr>
        <w:lastRenderedPageBreak/>
        <w:t xml:space="preserve">was taken, </w:t>
      </w:r>
      <w:r w:rsidR="00A1731C">
        <w:rPr>
          <w:lang w:val="en-GB"/>
        </w:rPr>
        <w:t>as it allowed</w:t>
      </w:r>
      <w:r w:rsidR="003850A1">
        <w:rPr>
          <w:lang w:val="en-GB"/>
        </w:rPr>
        <w:t xml:space="preserve"> the webpage </w:t>
      </w:r>
      <w:r w:rsidR="00855A4E">
        <w:rPr>
          <w:lang w:val="en-GB"/>
        </w:rPr>
        <w:t>to be</w:t>
      </w:r>
      <w:r w:rsidR="003850A1">
        <w:rPr>
          <w:lang w:val="en-GB"/>
        </w:rPr>
        <w:t xml:space="preserve"> able to change size based on monitor resolution</w:t>
      </w:r>
      <w:r w:rsidR="00A1731C">
        <w:rPr>
          <w:lang w:val="en-GB"/>
        </w:rPr>
        <w:t xml:space="preserve"> automatically</w:t>
      </w:r>
      <w:r w:rsidR="00C6627D">
        <w:rPr>
          <w:lang w:val="en-GB"/>
        </w:rPr>
        <w:t xml:space="preserve">. </w:t>
      </w:r>
      <w:r w:rsidR="00A1731C">
        <w:rPr>
          <w:lang w:val="en-GB"/>
        </w:rPr>
        <w:t>This</w:t>
      </w:r>
      <w:r w:rsidR="006324BC">
        <w:rPr>
          <w:lang w:val="en-GB"/>
        </w:rPr>
        <w:t xml:space="preserve"> approach </w:t>
      </w:r>
      <w:r w:rsidR="00A1731C">
        <w:rPr>
          <w:lang w:val="en-GB"/>
        </w:rPr>
        <w:t xml:space="preserve">would also </w:t>
      </w:r>
      <w:r w:rsidR="009B2F21">
        <w:rPr>
          <w:lang w:val="en-GB"/>
        </w:rPr>
        <w:t xml:space="preserve">make </w:t>
      </w:r>
      <w:r w:rsidR="00686EF1">
        <w:rPr>
          <w:lang w:val="en-GB"/>
        </w:rPr>
        <w:t xml:space="preserve">the canvas </w:t>
      </w:r>
      <w:r w:rsidR="002703D1">
        <w:rPr>
          <w:lang w:val="en-GB"/>
        </w:rPr>
        <w:t xml:space="preserve">significantly more reusable </w:t>
      </w:r>
      <w:r w:rsidR="00924866">
        <w:rPr>
          <w:lang w:val="en-GB"/>
        </w:rPr>
        <w:t xml:space="preserve">and </w:t>
      </w:r>
      <w:r w:rsidR="00571C6B">
        <w:rPr>
          <w:lang w:val="en-GB"/>
        </w:rPr>
        <w:t xml:space="preserve">giving a dynamic visual </w:t>
      </w:r>
      <w:r w:rsidR="000E0874">
        <w:rPr>
          <w:lang w:val="en-GB"/>
        </w:rPr>
        <w:t>response</w:t>
      </w:r>
      <w:r w:rsidR="00CE2535">
        <w:rPr>
          <w:lang w:val="en-GB"/>
        </w:rPr>
        <w:t xml:space="preserve"> by allowing more graphically enhanced items to be created</w:t>
      </w:r>
      <w:r w:rsidR="000E0874">
        <w:rPr>
          <w:lang w:val="en-GB"/>
        </w:rPr>
        <w:t>. However, the primary</w:t>
      </w:r>
      <w:r w:rsidR="006324BC">
        <w:rPr>
          <w:lang w:val="en-GB"/>
        </w:rPr>
        <w:t xml:space="preserve"> issue with a canvas approach is </w:t>
      </w:r>
      <w:r w:rsidR="000E0874">
        <w:rPr>
          <w:lang w:val="en-GB"/>
        </w:rPr>
        <w:t xml:space="preserve">that </w:t>
      </w:r>
      <w:r w:rsidR="00876662">
        <w:rPr>
          <w:lang w:val="en-GB"/>
        </w:rPr>
        <w:t>canvas is not designed for games or</w:t>
      </w:r>
      <w:r w:rsidR="008B5D5D">
        <w:rPr>
          <w:lang w:val="en-GB"/>
        </w:rPr>
        <w:t xml:space="preserve"> dynamic changes</w:t>
      </w:r>
      <w:r w:rsidR="00864CDF">
        <w:rPr>
          <w:lang w:val="en-GB"/>
        </w:rPr>
        <w:t>.</w:t>
      </w:r>
      <w:r w:rsidR="00974A2D">
        <w:rPr>
          <w:lang w:val="en-GB"/>
        </w:rPr>
        <w:t xml:space="preserve"> Another problem is</w:t>
      </w:r>
      <w:r w:rsidR="005E41BF">
        <w:rPr>
          <w:lang w:val="en-GB"/>
        </w:rPr>
        <w:t xml:space="preserve"> for canvas to handle clicks, the exact </w:t>
      </w:r>
      <w:r w:rsidR="00CD7E58">
        <w:rPr>
          <w:lang w:val="en-GB"/>
        </w:rPr>
        <w:t>coordinates</w:t>
      </w:r>
      <w:r w:rsidR="005E41BF">
        <w:rPr>
          <w:lang w:val="en-GB"/>
        </w:rPr>
        <w:t xml:space="preserve"> must be implemented into code</w:t>
      </w:r>
      <w:r w:rsidR="006D098B">
        <w:rPr>
          <w:lang w:val="en-GB"/>
        </w:rPr>
        <w:t xml:space="preserve">, making it more </w:t>
      </w:r>
      <w:r w:rsidR="00326A9C">
        <w:rPr>
          <w:lang w:val="en-GB"/>
        </w:rPr>
        <w:t xml:space="preserve">complex. As a </w:t>
      </w:r>
      <w:r w:rsidR="00C41260">
        <w:rPr>
          <w:lang w:val="en-GB"/>
        </w:rPr>
        <w:t>result,</w:t>
      </w:r>
      <w:r w:rsidR="00326A9C">
        <w:rPr>
          <w:lang w:val="en-GB"/>
        </w:rPr>
        <w:t xml:space="preserve"> t</w:t>
      </w:r>
      <w:r w:rsidR="009C721E">
        <w:rPr>
          <w:lang w:val="en-GB"/>
        </w:rPr>
        <w:t xml:space="preserve">his meant that a </w:t>
      </w:r>
      <w:r w:rsidR="00326A9C">
        <w:rPr>
          <w:lang w:val="en-GB"/>
        </w:rPr>
        <w:t>non-canvas</w:t>
      </w:r>
      <w:r w:rsidR="009C721E">
        <w:rPr>
          <w:lang w:val="en-GB"/>
        </w:rPr>
        <w:t xml:space="preserve"> approach felt a lot more appropriate for</w:t>
      </w:r>
      <w:r w:rsidR="00864CDF">
        <w:rPr>
          <w:lang w:val="en-GB"/>
        </w:rPr>
        <w:t xml:space="preserve"> </w:t>
      </w:r>
      <w:r w:rsidR="00A46BB2">
        <w:rPr>
          <w:lang w:val="en-GB"/>
        </w:rPr>
        <w:t xml:space="preserve">the </w:t>
      </w:r>
      <w:r w:rsidR="00A035F0">
        <w:rPr>
          <w:lang w:val="en-GB"/>
        </w:rPr>
        <w:t>required</w:t>
      </w:r>
      <w:r w:rsidR="00A46BB2">
        <w:rPr>
          <w:lang w:val="en-GB"/>
        </w:rPr>
        <w:t xml:space="preserve"> game and design. </w:t>
      </w:r>
    </w:p>
    <w:p w14:paraId="2F946326" w14:textId="4D72D68C" w:rsidR="002A5C28" w:rsidRDefault="002A5C28" w:rsidP="009E3C74">
      <w:pPr>
        <w:pStyle w:val="Heading4"/>
        <w:ind w:firstLine="505"/>
        <w:rPr>
          <w:lang w:val="en-GB"/>
        </w:rPr>
      </w:pPr>
      <w:r>
        <w:rPr>
          <w:lang w:val="en-GB"/>
        </w:rPr>
        <w:t>The</w:t>
      </w:r>
      <w:r w:rsidR="00961668">
        <w:rPr>
          <w:lang w:val="en-GB"/>
        </w:rPr>
        <w:t xml:space="preserve"> T</w:t>
      </w:r>
      <w:r>
        <w:rPr>
          <w:lang w:val="en-GB"/>
        </w:rPr>
        <w:t>able</w:t>
      </w:r>
    </w:p>
    <w:p w14:paraId="7A8F5A4F" w14:textId="06D12FFD" w:rsidR="00240A03" w:rsidRDefault="003804EC" w:rsidP="000B1963">
      <w:pPr>
        <w:ind w:left="720" w:firstLine="720"/>
        <w:rPr>
          <w:lang w:val="en-GB"/>
        </w:rPr>
      </w:pPr>
      <w:r>
        <w:rPr>
          <w:lang w:val="en-GB"/>
        </w:rPr>
        <w:t>W</w:t>
      </w:r>
      <w:r w:rsidR="007B7850">
        <w:rPr>
          <w:lang w:val="en-GB"/>
        </w:rPr>
        <w:t xml:space="preserve">e utilised </w:t>
      </w:r>
      <w:r w:rsidR="001C2208">
        <w:rPr>
          <w:lang w:val="en-GB"/>
        </w:rPr>
        <w:t xml:space="preserve">DataTables </w:t>
      </w:r>
      <w:sdt>
        <w:sdtPr>
          <w:rPr>
            <w:lang w:val="en-GB"/>
          </w:rPr>
          <w:id w:val="-1632549086"/>
          <w:citation/>
        </w:sdtPr>
        <w:sdtContent>
          <w:r w:rsidR="00CE1914">
            <w:rPr>
              <w:lang w:val="en-GB"/>
            </w:rPr>
            <w:fldChar w:fldCharType="begin"/>
          </w:r>
          <w:r w:rsidR="00CE1914">
            <w:rPr>
              <w:lang w:val="en-GB"/>
            </w:rPr>
            <w:instrText xml:space="preserve"> CITATION Spr07 \l 2057 </w:instrText>
          </w:r>
          <w:r w:rsidR="00CE1914">
            <w:rPr>
              <w:lang w:val="en-GB"/>
            </w:rPr>
            <w:fldChar w:fldCharType="separate"/>
          </w:r>
          <w:r w:rsidR="00140CCB" w:rsidRPr="00140CCB">
            <w:rPr>
              <w:noProof/>
              <w:lang w:val="en-GB"/>
            </w:rPr>
            <w:t>[6]</w:t>
          </w:r>
          <w:r w:rsidR="00CE1914">
            <w:rPr>
              <w:lang w:val="en-GB"/>
            </w:rPr>
            <w:fldChar w:fldCharType="end"/>
          </w:r>
        </w:sdtContent>
      </w:sdt>
      <w:r w:rsidR="007B7850">
        <w:rPr>
          <w:lang w:val="en-GB"/>
        </w:rPr>
        <w:t xml:space="preserve"> within Primary Challenge as it </w:t>
      </w:r>
      <w:r w:rsidR="00A8402E">
        <w:rPr>
          <w:lang w:val="en-GB"/>
        </w:rPr>
        <w:t xml:space="preserve">allowed for interactivity </w:t>
      </w:r>
      <w:r w:rsidR="00D5783F">
        <w:rPr>
          <w:lang w:val="en-GB"/>
        </w:rPr>
        <w:t xml:space="preserve">and </w:t>
      </w:r>
      <w:r w:rsidR="003E4580">
        <w:rPr>
          <w:lang w:val="en-GB"/>
        </w:rPr>
        <w:t>advance features while being easy for the user to use.</w:t>
      </w:r>
      <w:r w:rsidR="00962072">
        <w:rPr>
          <w:lang w:val="en-GB"/>
        </w:rPr>
        <w:t xml:space="preserve"> </w:t>
      </w:r>
      <w:r w:rsidR="000558C3">
        <w:rPr>
          <w:lang w:val="en-GB"/>
        </w:rPr>
        <w:t>DataTables uses</w:t>
      </w:r>
      <w:r w:rsidR="002D065D">
        <w:rPr>
          <w:lang w:val="en-GB"/>
        </w:rPr>
        <w:t xml:space="preserve"> </w:t>
      </w:r>
      <w:r w:rsidR="0090473A">
        <w:rPr>
          <w:lang w:val="en-GB"/>
        </w:rPr>
        <w:t xml:space="preserve">jQuery and JavaScript </w:t>
      </w:r>
      <w:r w:rsidR="00A07B17">
        <w:rPr>
          <w:lang w:val="en-GB"/>
        </w:rPr>
        <w:t>which allows</w:t>
      </w:r>
      <w:r w:rsidR="009230C7">
        <w:rPr>
          <w:lang w:val="en-GB"/>
        </w:rPr>
        <w:t xml:space="preserve"> events such as onclick events for when the user clicks on specific rows or columns</w:t>
      </w:r>
      <w:r w:rsidR="00463702">
        <w:rPr>
          <w:lang w:val="en-GB"/>
        </w:rPr>
        <w:t>.</w:t>
      </w:r>
      <w:r w:rsidR="00DC6799">
        <w:rPr>
          <w:lang w:val="en-GB"/>
        </w:rPr>
        <w:t xml:space="preserve"> </w:t>
      </w:r>
      <w:r w:rsidR="00FC2859">
        <w:rPr>
          <w:lang w:val="en-GB"/>
        </w:rPr>
        <w:t>DataTables helps</w:t>
      </w:r>
      <w:r w:rsidR="009B46F5">
        <w:rPr>
          <w:lang w:val="en-GB"/>
        </w:rPr>
        <w:t xml:space="preserve"> Primary </w:t>
      </w:r>
      <w:r w:rsidR="00FC2859">
        <w:rPr>
          <w:lang w:val="en-GB"/>
        </w:rPr>
        <w:t>Challenge</w:t>
      </w:r>
      <w:r w:rsidR="009B46F5">
        <w:rPr>
          <w:lang w:val="en-GB"/>
        </w:rPr>
        <w:t xml:space="preserve"> </w:t>
      </w:r>
      <w:r w:rsidR="000712C2">
        <w:rPr>
          <w:lang w:val="en-GB"/>
        </w:rPr>
        <w:t xml:space="preserve">to </w:t>
      </w:r>
      <w:r w:rsidR="00FC2859">
        <w:rPr>
          <w:lang w:val="en-GB"/>
        </w:rPr>
        <w:t>achieve</w:t>
      </w:r>
      <w:r w:rsidR="000712C2">
        <w:rPr>
          <w:lang w:val="en-GB"/>
        </w:rPr>
        <w:t xml:space="preserve"> a professional look </w:t>
      </w:r>
      <w:r w:rsidR="00245531">
        <w:rPr>
          <w:lang w:val="en-GB"/>
        </w:rPr>
        <w:t xml:space="preserve">while also </w:t>
      </w:r>
      <w:r w:rsidR="000167EF">
        <w:rPr>
          <w:lang w:val="en-GB"/>
        </w:rPr>
        <w:t>providing</w:t>
      </w:r>
      <w:r w:rsidR="003D0C73">
        <w:rPr>
          <w:lang w:val="en-GB"/>
        </w:rPr>
        <w:t xml:space="preserve"> </w:t>
      </w:r>
      <w:r w:rsidR="003C5BE7">
        <w:rPr>
          <w:lang w:val="en-GB"/>
        </w:rPr>
        <w:t>advance feature</w:t>
      </w:r>
      <w:r w:rsidR="00A035F0">
        <w:rPr>
          <w:lang w:val="en-GB"/>
        </w:rPr>
        <w:t>s</w:t>
      </w:r>
      <w:r w:rsidR="003C5BE7">
        <w:rPr>
          <w:lang w:val="en-GB"/>
        </w:rPr>
        <w:t xml:space="preserve"> such as</w:t>
      </w:r>
      <w:r w:rsidR="00D15152">
        <w:rPr>
          <w:lang w:val="en-GB"/>
        </w:rPr>
        <w:t>,</w:t>
      </w:r>
      <w:r w:rsidR="00DC6799">
        <w:rPr>
          <w:lang w:val="en-GB"/>
        </w:rPr>
        <w:t xml:space="preserve"> a user can </w:t>
      </w:r>
      <w:r w:rsidR="003C5BE7">
        <w:rPr>
          <w:lang w:val="en-GB"/>
        </w:rPr>
        <w:t>select</w:t>
      </w:r>
      <w:r w:rsidR="00DC6799">
        <w:rPr>
          <w:lang w:val="en-GB"/>
        </w:rPr>
        <w:t xml:space="preserve"> how many items they can see at on</w:t>
      </w:r>
      <w:r w:rsidR="00A035F0">
        <w:rPr>
          <w:lang w:val="en-GB"/>
        </w:rPr>
        <w:t>e time</w:t>
      </w:r>
      <w:r w:rsidR="00DC6799">
        <w:rPr>
          <w:lang w:val="en-GB"/>
        </w:rPr>
        <w:t xml:space="preserve"> on the table.</w:t>
      </w:r>
      <w:r w:rsidR="007676AF">
        <w:rPr>
          <w:lang w:val="en-GB"/>
        </w:rPr>
        <w:t xml:space="preserve"> This </w:t>
      </w:r>
      <w:r w:rsidR="003D48CE">
        <w:rPr>
          <w:lang w:val="en-GB"/>
        </w:rPr>
        <w:t>approach</w:t>
      </w:r>
      <w:r w:rsidR="007676AF">
        <w:rPr>
          <w:lang w:val="en-GB"/>
        </w:rPr>
        <w:t xml:space="preserve"> allowed a much more professional </w:t>
      </w:r>
      <w:r w:rsidR="00820372">
        <w:rPr>
          <w:lang w:val="en-GB"/>
        </w:rPr>
        <w:t>design</w:t>
      </w:r>
      <w:r w:rsidR="007676AF">
        <w:rPr>
          <w:lang w:val="en-GB"/>
        </w:rPr>
        <w:t xml:space="preserve"> to the website while being </w:t>
      </w:r>
      <w:r w:rsidR="00A50CD9">
        <w:rPr>
          <w:lang w:val="en-GB"/>
        </w:rPr>
        <w:t>still</w:t>
      </w:r>
      <w:r w:rsidR="007676AF">
        <w:rPr>
          <w:lang w:val="en-GB"/>
        </w:rPr>
        <w:t xml:space="preserve"> simple to use.</w:t>
      </w:r>
      <w:r w:rsidR="007326FA">
        <w:rPr>
          <w:lang w:val="en-GB"/>
        </w:rPr>
        <w:t xml:space="preserve"> </w:t>
      </w:r>
    </w:p>
    <w:p w14:paraId="497360A8" w14:textId="2891ED28" w:rsidR="00830738" w:rsidRDefault="000B3632" w:rsidP="00830738">
      <w:pPr>
        <w:pStyle w:val="Heading4"/>
        <w:ind w:firstLine="505"/>
        <w:rPr>
          <w:lang w:val="en-GB"/>
        </w:rPr>
      </w:pPr>
      <w:r>
        <w:rPr>
          <w:lang w:val="en-GB"/>
        </w:rPr>
        <w:t>Security</w:t>
      </w:r>
    </w:p>
    <w:p w14:paraId="081B0281" w14:textId="4510871A" w:rsidR="006425B4" w:rsidRDefault="00830738" w:rsidP="002A5B15">
      <w:pPr>
        <w:ind w:left="505" w:firstLine="720"/>
        <w:rPr>
          <w:lang w:val="en-GB"/>
        </w:rPr>
      </w:pPr>
      <w:r>
        <w:rPr>
          <w:lang w:val="en-GB"/>
        </w:rPr>
        <w:t xml:space="preserve">Security is a </w:t>
      </w:r>
      <w:r w:rsidR="003B48A0">
        <w:rPr>
          <w:lang w:val="en-GB"/>
        </w:rPr>
        <w:t>crucial</w:t>
      </w:r>
      <w:r>
        <w:rPr>
          <w:lang w:val="en-GB"/>
        </w:rPr>
        <w:t xml:space="preserve"> part of web development. This required </w:t>
      </w:r>
      <w:r w:rsidR="00C611CD">
        <w:rPr>
          <w:lang w:val="en-GB"/>
        </w:rPr>
        <w:t xml:space="preserve">security precautions being carried out to </w:t>
      </w:r>
      <w:r w:rsidR="0013473E">
        <w:rPr>
          <w:lang w:val="en-GB"/>
        </w:rPr>
        <w:t xml:space="preserve">ensure that our users were safe. </w:t>
      </w:r>
      <w:r w:rsidR="006E37B2">
        <w:rPr>
          <w:lang w:val="en-GB"/>
        </w:rPr>
        <w:t>One of these security measures that we carried out was hashing of passwords.</w:t>
      </w:r>
      <w:r w:rsidR="006425B4">
        <w:rPr>
          <w:lang w:val="en-GB"/>
        </w:rPr>
        <w:t xml:space="preserve"> This stops the website storing passwords in plain text</w:t>
      </w:r>
      <w:r w:rsidR="00B471E2">
        <w:rPr>
          <w:lang w:val="en-GB"/>
        </w:rPr>
        <w:t xml:space="preserve">, instead </w:t>
      </w:r>
      <w:r w:rsidR="00CC3644">
        <w:rPr>
          <w:lang w:val="en-GB"/>
        </w:rPr>
        <w:t>it is</w:t>
      </w:r>
      <w:r w:rsidR="00B471E2">
        <w:rPr>
          <w:lang w:val="en-GB"/>
        </w:rPr>
        <w:t xml:space="preserve"> just a bunch of random text,</w:t>
      </w:r>
      <w:r w:rsidR="006425B4">
        <w:rPr>
          <w:lang w:val="en-GB"/>
        </w:rPr>
        <w:t xml:space="preserve"> </w:t>
      </w:r>
      <w:r w:rsidR="002B43C3">
        <w:rPr>
          <w:lang w:val="en-GB"/>
        </w:rPr>
        <w:t xml:space="preserve">so if the database gets breached it stops the hacker </w:t>
      </w:r>
      <w:r w:rsidR="00485583">
        <w:rPr>
          <w:lang w:val="en-GB"/>
        </w:rPr>
        <w:t>having a list of users and passwords</w:t>
      </w:r>
      <w:r w:rsidR="00D15152">
        <w:rPr>
          <w:lang w:val="en-GB"/>
        </w:rPr>
        <w:t xml:space="preserve">. This </w:t>
      </w:r>
      <w:r w:rsidR="00485583">
        <w:rPr>
          <w:lang w:val="en-GB"/>
        </w:rPr>
        <w:t xml:space="preserve">protects users who reuse passwords. </w:t>
      </w:r>
      <w:r w:rsidR="004C1757">
        <w:rPr>
          <w:lang w:val="en-GB"/>
        </w:rPr>
        <w:t xml:space="preserve">It also protects the users by stopping the admin </w:t>
      </w:r>
      <w:r w:rsidR="00A4451D">
        <w:rPr>
          <w:lang w:val="en-GB"/>
        </w:rPr>
        <w:t xml:space="preserve">from viewing the passwords and </w:t>
      </w:r>
      <w:r w:rsidR="004C1757">
        <w:rPr>
          <w:lang w:val="en-GB"/>
        </w:rPr>
        <w:t>trying to attack other websites with those login details</w:t>
      </w:r>
      <w:r w:rsidR="002A13D3">
        <w:rPr>
          <w:lang w:val="en-GB"/>
        </w:rPr>
        <w:t xml:space="preserve">, since global admins can view </w:t>
      </w:r>
      <w:r w:rsidR="007E691C">
        <w:rPr>
          <w:lang w:val="en-GB"/>
        </w:rPr>
        <w:t xml:space="preserve">the passwords </w:t>
      </w:r>
      <w:r w:rsidR="00614BA6">
        <w:rPr>
          <w:lang w:val="en-GB"/>
        </w:rPr>
        <w:t>through the database.</w:t>
      </w:r>
      <w:r w:rsidR="00E3356D">
        <w:rPr>
          <w:lang w:val="en-GB"/>
        </w:rPr>
        <w:t xml:space="preserve"> </w:t>
      </w:r>
    </w:p>
    <w:p w14:paraId="21922A86" w14:textId="1BD879A4" w:rsidR="00A64700" w:rsidRPr="00830738" w:rsidRDefault="00A64700" w:rsidP="002A5B15">
      <w:pPr>
        <w:ind w:left="505" w:firstLine="720"/>
        <w:rPr>
          <w:lang w:val="en-GB"/>
        </w:rPr>
      </w:pPr>
      <w:r>
        <w:rPr>
          <w:lang w:val="en-GB"/>
        </w:rPr>
        <w:t xml:space="preserve">The Database will not store any of the </w:t>
      </w:r>
      <w:r w:rsidR="00AD5251">
        <w:rPr>
          <w:lang w:val="en-GB"/>
        </w:rPr>
        <w:t>student’s</w:t>
      </w:r>
      <w:r>
        <w:rPr>
          <w:lang w:val="en-GB"/>
        </w:rPr>
        <w:t xml:space="preserve"> data, other than their name, </w:t>
      </w:r>
      <w:r w:rsidR="00575F7F">
        <w:rPr>
          <w:lang w:val="en-GB"/>
        </w:rPr>
        <w:t>year,</w:t>
      </w:r>
      <w:r>
        <w:rPr>
          <w:lang w:val="en-GB"/>
        </w:rPr>
        <w:t xml:space="preserve"> and school. </w:t>
      </w:r>
      <w:r w:rsidR="00A95843">
        <w:rPr>
          <w:lang w:val="en-GB"/>
        </w:rPr>
        <w:t>As o</w:t>
      </w:r>
      <w:r w:rsidR="001D25FD">
        <w:rPr>
          <w:lang w:val="en-GB"/>
        </w:rPr>
        <w:t>nly these details need to be stored</w:t>
      </w:r>
      <w:r w:rsidR="00CA0725">
        <w:rPr>
          <w:lang w:val="en-GB"/>
        </w:rPr>
        <w:t>,</w:t>
      </w:r>
      <w:r w:rsidR="001D25FD">
        <w:rPr>
          <w:lang w:val="en-GB"/>
        </w:rPr>
        <w:t xml:space="preserve"> if the database </w:t>
      </w:r>
      <w:r w:rsidR="00A035F0">
        <w:rPr>
          <w:lang w:val="en-GB"/>
        </w:rPr>
        <w:t xml:space="preserve">does </w:t>
      </w:r>
      <w:r w:rsidR="001D25FD">
        <w:rPr>
          <w:lang w:val="en-GB"/>
        </w:rPr>
        <w:t>gets breached</w:t>
      </w:r>
      <w:r w:rsidR="001B270B">
        <w:rPr>
          <w:lang w:val="en-GB"/>
        </w:rPr>
        <w:t xml:space="preserve">, </w:t>
      </w:r>
      <w:r w:rsidR="005B206A">
        <w:rPr>
          <w:lang w:val="en-GB"/>
        </w:rPr>
        <w:t xml:space="preserve">a very low amount of personal data can be </w:t>
      </w:r>
      <w:r w:rsidR="00B9579E">
        <w:rPr>
          <w:lang w:val="en-GB"/>
        </w:rPr>
        <w:t>stolen.</w:t>
      </w:r>
    </w:p>
    <w:p w14:paraId="46712C51" w14:textId="6236DBEA" w:rsidR="008D6F53" w:rsidRDefault="00137F38" w:rsidP="008D6F53">
      <w:pPr>
        <w:pStyle w:val="Heading4"/>
        <w:ind w:firstLine="505"/>
        <w:rPr>
          <w:lang w:val="en-GB"/>
        </w:rPr>
      </w:pPr>
      <w:r>
        <w:rPr>
          <w:lang w:val="en-GB"/>
        </w:rPr>
        <w:t>Add New Students</w:t>
      </w:r>
    </w:p>
    <w:p w14:paraId="26E384E3" w14:textId="12457348" w:rsidR="003B32D1" w:rsidRDefault="008D6F53" w:rsidP="00131E38">
      <w:pPr>
        <w:ind w:left="505" w:firstLine="720"/>
        <w:rPr>
          <w:lang w:val="en-GB"/>
        </w:rPr>
      </w:pPr>
      <w:r>
        <w:rPr>
          <w:lang w:val="en-GB"/>
        </w:rPr>
        <w:t xml:space="preserve">Primary Challenge does not allow new students to be created through the </w:t>
      </w:r>
      <w:r w:rsidR="0019489C">
        <w:rPr>
          <w:lang w:val="en-GB"/>
        </w:rPr>
        <w:t xml:space="preserve">website itself. </w:t>
      </w:r>
      <w:r w:rsidR="00CA0725">
        <w:rPr>
          <w:lang w:val="en-GB"/>
        </w:rPr>
        <w:t>S</w:t>
      </w:r>
      <w:r w:rsidR="0065607B">
        <w:rPr>
          <w:lang w:val="en-GB"/>
        </w:rPr>
        <w:t xml:space="preserve">chools </w:t>
      </w:r>
      <w:r w:rsidR="00CA0725">
        <w:rPr>
          <w:lang w:val="en-GB"/>
        </w:rPr>
        <w:t xml:space="preserve">would </w:t>
      </w:r>
      <w:r w:rsidR="0065607B">
        <w:rPr>
          <w:lang w:val="en-GB"/>
        </w:rPr>
        <w:t xml:space="preserve">contact us </w:t>
      </w:r>
      <w:r w:rsidR="00E93683">
        <w:rPr>
          <w:lang w:val="en-GB"/>
        </w:rPr>
        <w:t>to add</w:t>
      </w:r>
      <w:r w:rsidR="00F1526C">
        <w:rPr>
          <w:lang w:val="en-GB"/>
        </w:rPr>
        <w:t xml:space="preserve"> students and assign members of staff. This also is to restrict the information that staff can access on the student</w:t>
      </w:r>
      <w:r w:rsidR="002A4DB6">
        <w:rPr>
          <w:lang w:val="en-GB"/>
        </w:rPr>
        <w:t>s</w:t>
      </w:r>
      <w:r w:rsidR="00164695">
        <w:rPr>
          <w:lang w:val="en-GB"/>
        </w:rPr>
        <w:t>.</w:t>
      </w:r>
      <w:r w:rsidR="001E5C1B">
        <w:rPr>
          <w:lang w:val="en-GB"/>
        </w:rPr>
        <w:t xml:space="preserve"> </w:t>
      </w:r>
      <w:r w:rsidR="00F1526C">
        <w:rPr>
          <w:lang w:val="en-GB"/>
        </w:rPr>
        <w:t xml:space="preserve"> O</w:t>
      </w:r>
      <w:r w:rsidR="004863F1">
        <w:rPr>
          <w:lang w:val="en-GB"/>
        </w:rPr>
        <w:t xml:space="preserve">nly admins with access to the database are able to add users to the site. </w:t>
      </w:r>
    </w:p>
    <w:p w14:paraId="2D748B50" w14:textId="24BF2AA0" w:rsidR="00137F38" w:rsidRPr="00F1526C" w:rsidRDefault="00D67F87" w:rsidP="00131E38">
      <w:pPr>
        <w:ind w:left="505" w:firstLine="720"/>
        <w:rPr>
          <w:lang w:val="en-GB"/>
        </w:rPr>
      </w:pPr>
      <w:r>
        <w:rPr>
          <w:lang w:val="en-GB"/>
        </w:rPr>
        <w:t xml:space="preserve">A school would need to register their students and staff members when </w:t>
      </w:r>
      <w:r w:rsidR="003B32D1">
        <w:rPr>
          <w:lang w:val="en-GB"/>
        </w:rPr>
        <w:t>signing</w:t>
      </w:r>
      <w:r>
        <w:rPr>
          <w:lang w:val="en-GB"/>
        </w:rPr>
        <w:t xml:space="preserve"> up to the website</w:t>
      </w:r>
      <w:r w:rsidR="001271B2">
        <w:rPr>
          <w:lang w:val="en-GB"/>
        </w:rPr>
        <w:t xml:space="preserve"> and</w:t>
      </w:r>
      <w:r w:rsidR="006D4BB0">
        <w:rPr>
          <w:lang w:val="en-GB"/>
        </w:rPr>
        <w:t xml:space="preserve"> then need to contact the company to be able to access the database and add a student though the database. This was partly </w:t>
      </w:r>
      <w:r w:rsidR="005E26B1">
        <w:rPr>
          <w:lang w:val="en-GB"/>
        </w:rPr>
        <w:t xml:space="preserve">as a result of </w:t>
      </w:r>
      <w:r w:rsidR="006D4BB0">
        <w:rPr>
          <w:lang w:val="en-GB"/>
        </w:rPr>
        <w:t xml:space="preserve">the ease of adding someone through the phpMyAdmin </w:t>
      </w:r>
      <w:sdt>
        <w:sdtPr>
          <w:rPr>
            <w:lang w:val="en-GB"/>
          </w:rPr>
          <w:id w:val="-932515299"/>
          <w:citation/>
        </w:sdtPr>
        <w:sdtContent>
          <w:r w:rsidR="00D370C1">
            <w:rPr>
              <w:lang w:val="en-GB"/>
            </w:rPr>
            <w:fldChar w:fldCharType="begin"/>
          </w:r>
          <w:r w:rsidR="00D370C1">
            <w:rPr>
              <w:lang w:val="en-GB"/>
            </w:rPr>
            <w:instrText xml:space="preserve"> CITATION php98 \l 2057 </w:instrText>
          </w:r>
          <w:r w:rsidR="00D370C1">
            <w:rPr>
              <w:lang w:val="en-GB"/>
            </w:rPr>
            <w:fldChar w:fldCharType="separate"/>
          </w:r>
          <w:r w:rsidR="00140CCB" w:rsidRPr="00140CCB">
            <w:rPr>
              <w:noProof/>
              <w:lang w:val="en-GB"/>
            </w:rPr>
            <w:t>[13]</w:t>
          </w:r>
          <w:r w:rsidR="00D370C1">
            <w:rPr>
              <w:lang w:val="en-GB"/>
            </w:rPr>
            <w:fldChar w:fldCharType="end"/>
          </w:r>
        </w:sdtContent>
      </w:sdt>
      <w:r w:rsidR="00264D25">
        <w:t xml:space="preserve">. </w:t>
      </w:r>
      <w:r w:rsidR="00797230">
        <w:t xml:space="preserve"> This approach reduced the risk of security holes and </w:t>
      </w:r>
      <w:r w:rsidR="00067FC1">
        <w:t xml:space="preserve">errors within the website such as duplicates. Users cannot change any data without the </w:t>
      </w:r>
      <w:r w:rsidR="00A604DB">
        <w:t>support of an admin</w:t>
      </w:r>
      <w:r w:rsidR="000E72F0">
        <w:t>;</w:t>
      </w:r>
      <w:r w:rsidR="00A604DB">
        <w:t xml:space="preserve"> </w:t>
      </w:r>
      <w:r w:rsidR="000E72F0">
        <w:t>t</w:t>
      </w:r>
      <w:r w:rsidR="00172D77" w:rsidRPr="00A07951">
        <w:t xml:space="preserve">his is to lower the risk of anyone </w:t>
      </w:r>
      <w:r w:rsidR="00024E0C" w:rsidRPr="00A07951">
        <w:t xml:space="preserve">gaining access and </w:t>
      </w:r>
      <w:r w:rsidR="00DA78C6" w:rsidRPr="00A07951">
        <w:t xml:space="preserve">modifying </w:t>
      </w:r>
      <w:r w:rsidR="00024E0C" w:rsidRPr="00A07951">
        <w:t xml:space="preserve">data </w:t>
      </w:r>
      <w:r w:rsidR="00DA78C6" w:rsidRPr="00A07951">
        <w:t>without the correct profligate</w:t>
      </w:r>
      <w:r w:rsidR="004E50E4" w:rsidRPr="00A07951">
        <w:t xml:space="preserve">. </w:t>
      </w:r>
      <w:r w:rsidR="00AA12EE">
        <w:t>For example,</w:t>
      </w:r>
      <w:r w:rsidR="004E50E4" w:rsidRPr="00A07951">
        <w:t xml:space="preserve"> if a staff member could change data</w:t>
      </w:r>
      <w:r w:rsidR="0030205B">
        <w:t xml:space="preserve"> and </w:t>
      </w:r>
      <w:r w:rsidR="004E50E4" w:rsidRPr="00A07951">
        <w:t xml:space="preserve">accidentally left a computer logged in, someone could change </w:t>
      </w:r>
      <w:r w:rsidR="00AD5251" w:rsidRPr="00A07951">
        <w:t>other</w:t>
      </w:r>
      <w:r w:rsidR="004E50E4" w:rsidRPr="00A07951">
        <w:t xml:space="preserve"> </w:t>
      </w:r>
      <w:r w:rsidR="001D14C9" w:rsidRPr="00A07951">
        <w:t>users’</w:t>
      </w:r>
      <w:r w:rsidR="004E50E4" w:rsidRPr="00A07951">
        <w:t xml:space="preserve"> details.</w:t>
      </w:r>
      <w:r w:rsidR="00EF2DA0" w:rsidRPr="00A07951">
        <w:t xml:space="preserve"> Since a school will only be given one or two admin accounts, this lowers the risk of </w:t>
      </w:r>
      <w:r w:rsidR="00420926" w:rsidRPr="00A07951">
        <w:t>someone else being able to change details when they should not.</w:t>
      </w:r>
    </w:p>
    <w:p w14:paraId="33DEBB43" w14:textId="3CCC7A2B" w:rsidR="00BB785B" w:rsidRDefault="00BB785B" w:rsidP="00BB785B">
      <w:pPr>
        <w:pStyle w:val="Heading4"/>
        <w:ind w:firstLine="505"/>
      </w:pPr>
      <w:r>
        <w:t>Login Page</w:t>
      </w:r>
    </w:p>
    <w:p w14:paraId="03E98E4F" w14:textId="39E9C8EB" w:rsidR="00727C67" w:rsidRDefault="00675F41" w:rsidP="00EF0D02">
      <w:pPr>
        <w:ind w:left="720" w:firstLine="720"/>
      </w:pPr>
      <w:r>
        <w:t xml:space="preserve">The login page requires three </w:t>
      </w:r>
      <w:r w:rsidR="0021798D">
        <w:t>text-fields</w:t>
      </w:r>
      <w:r>
        <w:t xml:space="preserve">: school name, </w:t>
      </w:r>
      <w:r w:rsidR="00F07782">
        <w:t>username,</w:t>
      </w:r>
      <w:r>
        <w:t xml:space="preserve"> and password. </w:t>
      </w:r>
      <w:r w:rsidR="003C1E44">
        <w:t xml:space="preserve"> Users cannot access the main website without being authorized from the </w:t>
      </w:r>
      <w:r w:rsidR="003C1E44">
        <w:lastRenderedPageBreak/>
        <w:t xml:space="preserve">login page as part of access control. </w:t>
      </w:r>
      <w:r w:rsidR="00ED5103">
        <w:t xml:space="preserve">However, within </w:t>
      </w:r>
      <w:r w:rsidR="0021798D">
        <w:t xml:space="preserve">Primary </w:t>
      </w:r>
      <w:r w:rsidR="00DB1E78">
        <w:t>C</w:t>
      </w:r>
      <w:r w:rsidR="0021798D">
        <w:t xml:space="preserve">hallenge </w:t>
      </w:r>
      <w:r w:rsidR="00ED5103">
        <w:t xml:space="preserve">there are </w:t>
      </w:r>
      <w:r w:rsidR="0021798D">
        <w:t>four text-fields due to the</w:t>
      </w:r>
      <w:r w:rsidR="0058685F">
        <w:t xml:space="preserve"> admin account requiring to be authorized with a separate database</w:t>
      </w:r>
      <w:r w:rsidR="00B50471">
        <w:t xml:space="preserve"> which is identified by the first box. For the user however</w:t>
      </w:r>
      <w:r w:rsidR="00DB1E78">
        <w:t>,</w:t>
      </w:r>
      <w:r w:rsidR="00B50471">
        <w:t xml:space="preserve"> the first box is </w:t>
      </w:r>
      <w:r w:rsidR="004E4C37">
        <w:t>to assign the student to the correct school</w:t>
      </w:r>
      <w:r w:rsidR="009E25DA">
        <w:t>.</w:t>
      </w:r>
      <w:r w:rsidR="009B69FF">
        <w:t xml:space="preserve"> </w:t>
      </w:r>
      <w:r w:rsidR="004E4C37">
        <w:t xml:space="preserve">The user will state </w:t>
      </w:r>
      <w:r w:rsidR="009E25DA">
        <w:t xml:space="preserve">which school </w:t>
      </w:r>
      <w:r w:rsidR="008A3935">
        <w:t>they are</w:t>
      </w:r>
      <w:r w:rsidR="009E25DA">
        <w:t xml:space="preserve"> part of by entering </w:t>
      </w:r>
      <w:r w:rsidR="00173BF9">
        <w:t>their school name</w:t>
      </w:r>
      <w:r w:rsidR="009E25DA">
        <w:t xml:space="preserve">. </w:t>
      </w:r>
    </w:p>
    <w:p w14:paraId="2E92A925" w14:textId="06F53178" w:rsidR="001D4306" w:rsidRDefault="00E16184" w:rsidP="00EF0D02">
      <w:pPr>
        <w:ind w:left="720" w:firstLine="720"/>
      </w:pPr>
      <w:r>
        <w:t>We did consider a few approaches. The first approach was to use a submit button on the form that caused the webpage to refresh or to redirect the user to another page to sign up.</w:t>
      </w:r>
    </w:p>
    <w:p w14:paraId="12878F89" w14:textId="201896CB" w:rsidR="0083466D" w:rsidRDefault="001D4306" w:rsidP="00EF0D02">
      <w:pPr>
        <w:ind w:left="720" w:firstLine="720"/>
      </w:pPr>
      <w:r>
        <w:t xml:space="preserve">Another approach </w:t>
      </w:r>
      <w:r w:rsidR="00005979">
        <w:t xml:space="preserve">we considered </w:t>
      </w:r>
      <w:r>
        <w:t>was to</w:t>
      </w:r>
      <w:r w:rsidR="00AE0D2C">
        <w:t xml:space="preserve"> have a </w:t>
      </w:r>
      <w:r w:rsidR="00F116DA">
        <w:t xml:space="preserve">pop </w:t>
      </w:r>
      <w:r w:rsidR="004F2ADC">
        <w:t>box appear</w:t>
      </w:r>
      <w:r w:rsidR="00F116DA">
        <w:t xml:space="preserve"> for </w:t>
      </w:r>
      <w:r w:rsidR="000B5935">
        <w:t xml:space="preserve">when the website detected a admin. </w:t>
      </w:r>
      <w:r w:rsidR="003B5F85">
        <w:t>As</w:t>
      </w:r>
      <w:r w:rsidR="00F628E8">
        <w:t xml:space="preserve"> this was not part of the same form, </w:t>
      </w:r>
      <w:r w:rsidR="004A7C61">
        <w:t xml:space="preserve">the </w:t>
      </w:r>
      <w:r w:rsidR="0083466D">
        <w:t xml:space="preserve">code that displayed the pop up would run but then be removed from display as the user is redirected to another page. </w:t>
      </w:r>
    </w:p>
    <w:p w14:paraId="0B77A9E7" w14:textId="0AB776F3" w:rsidR="00BB785B" w:rsidRPr="00BB785B" w:rsidRDefault="00B077B4" w:rsidP="00EF0D02">
      <w:pPr>
        <w:ind w:left="720" w:firstLine="720"/>
      </w:pPr>
      <w:r>
        <w:t xml:space="preserve">We did </w:t>
      </w:r>
      <w:r w:rsidR="00084163">
        <w:t xml:space="preserve">investigate </w:t>
      </w:r>
      <w:r w:rsidR="00612348">
        <w:t xml:space="preserve">not assigning </w:t>
      </w:r>
      <w:r w:rsidR="00EE3B76">
        <w:t>an</w:t>
      </w:r>
      <w:r w:rsidR="00612348">
        <w:t xml:space="preserve"> admin to a school</w:t>
      </w:r>
      <w:r w:rsidR="004B2E96">
        <w:t>,</w:t>
      </w:r>
      <w:r w:rsidR="00612348">
        <w:t xml:space="preserve"> </w:t>
      </w:r>
      <w:r w:rsidR="0043542E">
        <w:t xml:space="preserve">however this required certain users to have multiple user accounts, which is not ideal. As a result, for this phase of development a </w:t>
      </w:r>
      <w:r w:rsidR="009B69FF">
        <w:t>fourth</w:t>
      </w:r>
      <w:r w:rsidR="0043542E">
        <w:t xml:space="preserve"> </w:t>
      </w:r>
      <w:r w:rsidR="009B69FF">
        <w:t>textbox</w:t>
      </w:r>
      <w:r w:rsidR="0043542E">
        <w:t xml:space="preserve"> was used for </w:t>
      </w:r>
      <w:r w:rsidR="005D223F">
        <w:t xml:space="preserve">admin. </w:t>
      </w:r>
    </w:p>
    <w:p w14:paraId="7DA211DB" w14:textId="266AEC45" w:rsidR="00D160B4" w:rsidRDefault="00076A06" w:rsidP="00D160B4">
      <w:pPr>
        <w:pStyle w:val="Heading4"/>
        <w:ind w:firstLine="505"/>
        <w:rPr>
          <w:lang w:val="en-GB"/>
        </w:rPr>
      </w:pPr>
      <w:r>
        <w:rPr>
          <w:lang w:val="en-GB"/>
        </w:rPr>
        <w:t xml:space="preserve">Admins of Primary Challenge </w:t>
      </w:r>
    </w:p>
    <w:p w14:paraId="08B4825C" w14:textId="5BA10FA0" w:rsidR="00C27C2D" w:rsidRDefault="00D160B4" w:rsidP="00EF0D02">
      <w:pPr>
        <w:ind w:left="720" w:firstLine="720"/>
        <w:rPr>
          <w:lang w:val="en-GB"/>
        </w:rPr>
      </w:pPr>
      <w:r>
        <w:rPr>
          <w:lang w:val="en-GB"/>
        </w:rPr>
        <w:t>There are two types of admin within the webpage, one being a school admin,</w:t>
      </w:r>
      <w:r w:rsidR="001320AA">
        <w:rPr>
          <w:lang w:val="en-GB"/>
        </w:rPr>
        <w:t xml:space="preserve"> </w:t>
      </w:r>
      <w:r w:rsidR="00122428">
        <w:rPr>
          <w:lang w:val="en-GB"/>
        </w:rPr>
        <w:t xml:space="preserve">the other </w:t>
      </w:r>
      <w:r w:rsidR="001320AA">
        <w:rPr>
          <w:lang w:val="en-GB"/>
        </w:rPr>
        <w:t xml:space="preserve">global admin. A school admin would </w:t>
      </w:r>
      <w:r>
        <w:rPr>
          <w:lang w:val="en-GB"/>
        </w:rPr>
        <w:t xml:space="preserve">be a single account given to the school, </w:t>
      </w:r>
      <w:r w:rsidR="00EF7659">
        <w:rPr>
          <w:lang w:val="en-GB"/>
        </w:rPr>
        <w:t>which allows the schools to resolve</w:t>
      </w:r>
      <w:r w:rsidR="006E6390">
        <w:rPr>
          <w:lang w:val="en-GB"/>
        </w:rPr>
        <w:t xml:space="preserve"> issues</w:t>
      </w:r>
      <w:r w:rsidR="00A16F44">
        <w:rPr>
          <w:lang w:val="en-GB"/>
        </w:rPr>
        <w:t xml:space="preserve"> without contacting </w:t>
      </w:r>
      <w:r w:rsidR="000B19B2">
        <w:rPr>
          <w:lang w:val="en-GB"/>
        </w:rPr>
        <w:t>the business</w:t>
      </w:r>
      <w:r w:rsidR="00F70986">
        <w:rPr>
          <w:lang w:val="en-GB"/>
        </w:rPr>
        <w:t>.</w:t>
      </w:r>
      <w:r w:rsidR="000B19B2">
        <w:rPr>
          <w:lang w:val="en-GB"/>
        </w:rPr>
        <w:t xml:space="preserve"> The </w:t>
      </w:r>
      <w:r w:rsidR="00A11696">
        <w:rPr>
          <w:lang w:val="en-GB"/>
        </w:rPr>
        <w:t>second admin</w:t>
      </w:r>
      <w:r w:rsidR="000B19B2">
        <w:rPr>
          <w:lang w:val="en-GB"/>
        </w:rPr>
        <w:t>,</w:t>
      </w:r>
      <w:r w:rsidR="00A035F0">
        <w:rPr>
          <w:lang w:val="en-GB"/>
        </w:rPr>
        <w:t xml:space="preserve"> -</w:t>
      </w:r>
      <w:r w:rsidR="000B19B2">
        <w:rPr>
          <w:lang w:val="en-GB"/>
        </w:rPr>
        <w:t xml:space="preserve"> global admin</w:t>
      </w:r>
      <w:r w:rsidR="00290F56">
        <w:rPr>
          <w:lang w:val="en-GB"/>
        </w:rPr>
        <w:t>,</w:t>
      </w:r>
      <w:r w:rsidR="000B19B2">
        <w:rPr>
          <w:lang w:val="en-GB"/>
        </w:rPr>
        <w:t xml:space="preserve"> </w:t>
      </w:r>
      <w:r w:rsidR="00A035F0">
        <w:rPr>
          <w:lang w:val="en-GB"/>
        </w:rPr>
        <w:t xml:space="preserve">has </w:t>
      </w:r>
      <w:r w:rsidR="000B19B2">
        <w:rPr>
          <w:lang w:val="en-GB"/>
        </w:rPr>
        <w:t xml:space="preserve">access to all schools and all </w:t>
      </w:r>
      <w:r w:rsidR="00356EF5">
        <w:rPr>
          <w:lang w:val="en-GB"/>
        </w:rPr>
        <w:t>data</w:t>
      </w:r>
      <w:r w:rsidR="00A11696">
        <w:rPr>
          <w:lang w:val="en-GB"/>
        </w:rPr>
        <w:t xml:space="preserve"> within the database. This account</w:t>
      </w:r>
      <w:r w:rsidR="00290F56">
        <w:rPr>
          <w:lang w:val="en-GB"/>
        </w:rPr>
        <w:t xml:space="preserve"> is</w:t>
      </w:r>
      <w:r w:rsidR="00A11696">
        <w:rPr>
          <w:lang w:val="en-GB"/>
        </w:rPr>
        <w:t xml:space="preserve"> for security reasons</w:t>
      </w:r>
      <w:r w:rsidR="00290F56">
        <w:rPr>
          <w:lang w:val="en-GB"/>
        </w:rPr>
        <w:t xml:space="preserve"> and</w:t>
      </w:r>
      <w:r w:rsidR="00A11696">
        <w:rPr>
          <w:lang w:val="en-GB"/>
        </w:rPr>
        <w:t xml:space="preserve"> will not be issued to schools. </w:t>
      </w:r>
      <w:r w:rsidR="00572189">
        <w:rPr>
          <w:lang w:val="en-GB"/>
        </w:rPr>
        <w:t xml:space="preserve"> This account like a school</w:t>
      </w:r>
      <w:r w:rsidR="00A11696">
        <w:rPr>
          <w:lang w:val="en-GB"/>
        </w:rPr>
        <w:t xml:space="preserve"> </w:t>
      </w:r>
      <w:r w:rsidR="00054ED3">
        <w:rPr>
          <w:lang w:val="en-GB"/>
        </w:rPr>
        <w:t xml:space="preserve">admin can </w:t>
      </w:r>
      <w:r w:rsidR="00DC666E">
        <w:rPr>
          <w:lang w:val="en-GB"/>
        </w:rPr>
        <w:t xml:space="preserve">resolve </w:t>
      </w:r>
      <w:r w:rsidR="009961C1">
        <w:rPr>
          <w:lang w:val="en-GB"/>
        </w:rPr>
        <w:t>problems on the behalf of school such as major errors. The school admin will login the same</w:t>
      </w:r>
      <w:r w:rsidR="00D3525F">
        <w:rPr>
          <w:lang w:val="en-GB"/>
        </w:rPr>
        <w:t xml:space="preserve"> way</w:t>
      </w:r>
      <w:r w:rsidR="009961C1">
        <w:rPr>
          <w:lang w:val="en-GB"/>
        </w:rPr>
        <w:t xml:space="preserve"> as a student account</w:t>
      </w:r>
      <w:r w:rsidR="00D3525F">
        <w:rPr>
          <w:lang w:val="en-GB"/>
        </w:rPr>
        <w:t>,</w:t>
      </w:r>
      <w:r w:rsidR="009961C1">
        <w:rPr>
          <w:lang w:val="en-GB"/>
        </w:rPr>
        <w:t xml:space="preserve"> however the </w:t>
      </w:r>
      <w:r w:rsidR="003963FA">
        <w:rPr>
          <w:lang w:val="en-GB"/>
        </w:rPr>
        <w:t>global admin will use the fourth</w:t>
      </w:r>
      <w:r w:rsidR="009B69FF">
        <w:rPr>
          <w:lang w:val="en-GB"/>
        </w:rPr>
        <w:t xml:space="preserve"> </w:t>
      </w:r>
      <w:r w:rsidR="003963FA">
        <w:rPr>
          <w:lang w:val="en-GB"/>
        </w:rPr>
        <w:t>textbox</w:t>
      </w:r>
      <w:r w:rsidR="007D76D1">
        <w:rPr>
          <w:lang w:val="en-GB"/>
        </w:rPr>
        <w:t xml:space="preserve">. </w:t>
      </w:r>
    </w:p>
    <w:p w14:paraId="6BDC2A08" w14:textId="0DF59B07" w:rsidR="0047314D" w:rsidRPr="00D160B4" w:rsidRDefault="00C27C2D" w:rsidP="00D85836">
      <w:pPr>
        <w:jc w:val="left"/>
        <w:rPr>
          <w:lang w:val="en-GB"/>
        </w:rPr>
      </w:pPr>
      <w:r>
        <w:rPr>
          <w:lang w:val="en-GB"/>
        </w:rPr>
        <w:br w:type="page"/>
      </w:r>
    </w:p>
    <w:p w14:paraId="412BABD4" w14:textId="701AFF47" w:rsidR="001F35A4" w:rsidRDefault="004C12FA" w:rsidP="0037614C">
      <w:pPr>
        <w:pStyle w:val="Heading2"/>
        <w:rPr>
          <w:lang w:val="en-GB"/>
        </w:rPr>
      </w:pPr>
      <w:bookmarkStart w:id="19" w:name="_Toc34045694"/>
      <w:bookmarkStart w:id="20" w:name="_Toc40241923"/>
      <w:r w:rsidRPr="003C4F45">
        <w:rPr>
          <w:lang w:val="en-GB"/>
        </w:rPr>
        <w:lastRenderedPageBreak/>
        <w:t>Process</w:t>
      </w:r>
      <w:bookmarkEnd w:id="19"/>
      <w:bookmarkEnd w:id="20"/>
      <w:r w:rsidRPr="003C4F45">
        <w:rPr>
          <w:lang w:val="en-GB"/>
        </w:rPr>
        <w:t xml:space="preserve"> </w:t>
      </w:r>
    </w:p>
    <w:p w14:paraId="5E89FE58" w14:textId="6939A320" w:rsidR="0052647D" w:rsidRDefault="00A5509B" w:rsidP="00F563B6">
      <w:pPr>
        <w:ind w:left="720" w:firstLine="720"/>
        <w:rPr>
          <w:lang w:val="en-GB"/>
        </w:rPr>
      </w:pPr>
      <w:r>
        <w:rPr>
          <w:lang w:val="en-GB"/>
        </w:rPr>
        <w:t>In t</w:t>
      </w:r>
      <w:r w:rsidR="005738B0">
        <w:rPr>
          <w:lang w:val="en-GB"/>
        </w:rPr>
        <w:t xml:space="preserve">his section </w:t>
      </w:r>
      <w:r w:rsidR="00076A06">
        <w:rPr>
          <w:lang w:val="en-GB"/>
        </w:rPr>
        <w:t xml:space="preserve">we </w:t>
      </w:r>
      <w:r w:rsidR="009A270C">
        <w:rPr>
          <w:lang w:val="en-GB"/>
        </w:rPr>
        <w:t>will discuss</w:t>
      </w:r>
      <w:r w:rsidR="00AF6A4E">
        <w:rPr>
          <w:lang w:val="en-GB"/>
        </w:rPr>
        <w:t xml:space="preserve"> </w:t>
      </w:r>
      <w:r w:rsidR="009A270C">
        <w:rPr>
          <w:lang w:val="en-GB"/>
        </w:rPr>
        <w:t>the process of producing Primary Challenge</w:t>
      </w:r>
      <w:r w:rsidR="00315256">
        <w:rPr>
          <w:lang w:val="en-GB"/>
        </w:rPr>
        <w:t xml:space="preserve"> and the</w:t>
      </w:r>
      <w:r w:rsidR="009A270C">
        <w:rPr>
          <w:lang w:val="en-GB"/>
        </w:rPr>
        <w:t xml:space="preserve"> meth</w:t>
      </w:r>
      <w:r w:rsidR="007061BF">
        <w:rPr>
          <w:lang w:val="en-GB"/>
        </w:rPr>
        <w:t>odology</w:t>
      </w:r>
      <w:r w:rsidR="009B633E">
        <w:rPr>
          <w:lang w:val="en-GB"/>
        </w:rPr>
        <w:t xml:space="preserve"> considered</w:t>
      </w:r>
      <w:r w:rsidR="00A035F0">
        <w:rPr>
          <w:lang w:val="en-GB"/>
        </w:rPr>
        <w:t>. T</w:t>
      </w:r>
      <w:r w:rsidR="009B633E">
        <w:rPr>
          <w:lang w:val="en-GB"/>
        </w:rPr>
        <w:t xml:space="preserve">he </w:t>
      </w:r>
      <w:r w:rsidR="009A0F63">
        <w:rPr>
          <w:lang w:val="en-GB"/>
        </w:rPr>
        <w:t>methodology that we chose</w:t>
      </w:r>
      <w:r w:rsidR="006403F7">
        <w:rPr>
          <w:lang w:val="en-GB"/>
        </w:rPr>
        <w:t xml:space="preserve"> was</w:t>
      </w:r>
      <w:r w:rsidR="00431F04">
        <w:rPr>
          <w:lang w:val="en-GB"/>
        </w:rPr>
        <w:t xml:space="preserve"> </w:t>
      </w:r>
      <w:r w:rsidR="004B7A32">
        <w:rPr>
          <w:lang w:val="en-GB"/>
        </w:rPr>
        <w:t xml:space="preserve">a variation </w:t>
      </w:r>
      <w:r w:rsidR="0067259C">
        <w:rPr>
          <w:lang w:val="en-GB"/>
        </w:rPr>
        <w:t>of scrum</w:t>
      </w:r>
      <w:r w:rsidR="009A0F63">
        <w:rPr>
          <w:lang w:val="en-GB"/>
        </w:rPr>
        <w:t xml:space="preserve">. </w:t>
      </w:r>
      <w:r w:rsidR="00F563B6">
        <w:rPr>
          <w:lang w:val="en-GB"/>
        </w:rPr>
        <w:t xml:space="preserve"> We will also describe the tools that were used to build Primary Challenge</w:t>
      </w:r>
      <w:r w:rsidR="003C5FB2">
        <w:rPr>
          <w:lang w:val="en-GB"/>
        </w:rPr>
        <w:t xml:space="preserve"> in this section</w:t>
      </w:r>
      <w:r w:rsidR="00F563B6">
        <w:rPr>
          <w:lang w:val="en-GB"/>
        </w:rPr>
        <w:t>.</w:t>
      </w:r>
    </w:p>
    <w:p w14:paraId="7EB66200" w14:textId="38D7FF77" w:rsidR="00E918BB" w:rsidRDefault="006C5EE0" w:rsidP="009269EC">
      <w:pPr>
        <w:pStyle w:val="Heading4"/>
        <w:rPr>
          <w:lang w:val="en-GB"/>
        </w:rPr>
      </w:pPr>
      <w:r>
        <w:rPr>
          <w:lang w:val="en-GB"/>
        </w:rPr>
        <w:tab/>
        <w:t>Methodology</w:t>
      </w:r>
    </w:p>
    <w:p w14:paraId="3B1F55B9" w14:textId="05F41E90" w:rsidR="00772CB1" w:rsidRPr="005B30B6" w:rsidRDefault="002E6117" w:rsidP="005B30B6">
      <w:pPr>
        <w:ind w:left="720" w:firstLine="720"/>
        <w:rPr>
          <w:lang w:val="en-GB"/>
        </w:rPr>
      </w:pPr>
      <w:r w:rsidRPr="00C70207">
        <w:rPr>
          <w:lang w:val="en-GB"/>
        </w:rPr>
        <w:t xml:space="preserve">For our project we considered </w:t>
      </w:r>
      <w:r w:rsidR="00C06D8E">
        <w:rPr>
          <w:lang w:val="en-GB"/>
        </w:rPr>
        <w:t xml:space="preserve">the </w:t>
      </w:r>
      <w:r w:rsidRPr="00C70207">
        <w:rPr>
          <w:lang w:val="en-GB"/>
        </w:rPr>
        <w:t>scrum and waterfall</w:t>
      </w:r>
      <w:r w:rsidR="00C06D8E">
        <w:rPr>
          <w:lang w:val="en-GB"/>
        </w:rPr>
        <w:t xml:space="preserve"> methodology</w:t>
      </w:r>
      <w:r w:rsidRPr="00C70207">
        <w:rPr>
          <w:lang w:val="en-GB"/>
        </w:rPr>
        <w:t>.  The scrum methodology work</w:t>
      </w:r>
      <w:r w:rsidR="00CB4F43">
        <w:rPr>
          <w:lang w:val="en-GB"/>
        </w:rPr>
        <w:t>s</w:t>
      </w:r>
      <w:r w:rsidRPr="00C70207">
        <w:rPr>
          <w:lang w:val="en-GB"/>
        </w:rPr>
        <w:t xml:space="preserve"> by having sprints, which splits the project up into different sections</w:t>
      </w:r>
      <w:r w:rsidR="007A154E">
        <w:rPr>
          <w:lang w:val="en-GB"/>
        </w:rPr>
        <w:t xml:space="preserve">. </w:t>
      </w:r>
      <w:r w:rsidRPr="00C70207">
        <w:rPr>
          <w:lang w:val="en-GB"/>
        </w:rPr>
        <w:t>Sprints usually last for a minimum of a week</w:t>
      </w:r>
      <w:r w:rsidR="00BF70DA">
        <w:rPr>
          <w:lang w:val="en-GB"/>
        </w:rPr>
        <w:t>,</w:t>
      </w:r>
      <w:r w:rsidRPr="00C70207">
        <w:rPr>
          <w:lang w:val="en-GB"/>
        </w:rPr>
        <w:t xml:space="preserve"> and at the start of each sprint, and each day, there will be a meeting between all the members that are going to be working on the project</w:t>
      </w:r>
      <w:r w:rsidR="005851EE" w:rsidRPr="00C70207">
        <w:rPr>
          <w:lang w:val="en-GB"/>
        </w:rPr>
        <w:t xml:space="preserve"> </w:t>
      </w:r>
      <w:sdt>
        <w:sdtPr>
          <w:rPr>
            <w:lang w:val="en-GB"/>
          </w:rPr>
          <w:id w:val="-203480407"/>
          <w:citation/>
        </w:sdtPr>
        <w:sdtContent>
          <w:r w:rsidR="005851EE" w:rsidRPr="00C70207">
            <w:rPr>
              <w:lang w:val="en-GB"/>
            </w:rPr>
            <w:fldChar w:fldCharType="begin"/>
          </w:r>
          <w:r w:rsidR="005851EE" w:rsidRPr="005065B9">
            <w:rPr>
              <w:lang w:val="en-GB"/>
            </w:rPr>
            <w:instrText xml:space="preserve">CITATION CLAte \l 2057 </w:instrText>
          </w:r>
          <w:r w:rsidR="005851EE" w:rsidRPr="00C70207">
            <w:rPr>
              <w:lang w:val="en-GB"/>
            </w:rPr>
            <w:fldChar w:fldCharType="separate"/>
          </w:r>
          <w:r w:rsidR="00140CCB" w:rsidRPr="00140CCB">
            <w:rPr>
              <w:noProof/>
              <w:lang w:val="en-GB"/>
            </w:rPr>
            <w:t>[20]</w:t>
          </w:r>
          <w:r w:rsidR="005851EE" w:rsidRPr="00C70207">
            <w:rPr>
              <w:lang w:val="en-GB"/>
            </w:rPr>
            <w:fldChar w:fldCharType="end"/>
          </w:r>
        </w:sdtContent>
      </w:sdt>
      <w:r w:rsidR="005851EE" w:rsidRPr="00C70207">
        <w:rPr>
          <w:lang w:val="en-GB"/>
        </w:rPr>
        <w:t xml:space="preserve"> </w:t>
      </w:r>
      <w:sdt>
        <w:sdtPr>
          <w:rPr>
            <w:lang w:val="en-GB"/>
          </w:rPr>
          <w:id w:val="-974674114"/>
          <w:citation/>
        </w:sdtPr>
        <w:sdtContent>
          <w:r w:rsidR="005851EE" w:rsidRPr="00C70207">
            <w:rPr>
              <w:lang w:val="en-GB"/>
            </w:rPr>
            <w:fldChar w:fldCharType="begin"/>
          </w:r>
          <w:r w:rsidR="005851EE" w:rsidRPr="005065B9">
            <w:rPr>
              <w:lang w:val="en-GB"/>
            </w:rPr>
            <w:instrText xml:space="preserve"> CITATION MAXte \l 2057 </w:instrText>
          </w:r>
          <w:r w:rsidR="005851EE" w:rsidRPr="00C70207">
            <w:rPr>
              <w:lang w:val="en-GB"/>
            </w:rPr>
            <w:fldChar w:fldCharType="separate"/>
          </w:r>
          <w:r w:rsidR="00140CCB" w:rsidRPr="00140CCB">
            <w:rPr>
              <w:noProof/>
              <w:lang w:val="en-GB"/>
            </w:rPr>
            <w:t>[21]</w:t>
          </w:r>
          <w:r w:rsidR="005851EE" w:rsidRPr="00C70207">
            <w:rPr>
              <w:lang w:val="en-GB"/>
            </w:rPr>
            <w:fldChar w:fldCharType="end"/>
          </w:r>
        </w:sdtContent>
      </w:sdt>
      <w:r w:rsidRPr="00C70207">
        <w:rPr>
          <w:lang w:val="en-GB"/>
        </w:rPr>
        <w:t xml:space="preserve">. </w:t>
      </w:r>
      <w:r w:rsidR="00F22F8B" w:rsidRPr="00C70207">
        <w:rPr>
          <w:lang w:val="en-GB"/>
        </w:rPr>
        <w:t xml:space="preserve">This methodology was chosen for the project as it allows the project to gain structure and </w:t>
      </w:r>
      <w:r w:rsidR="00822401" w:rsidRPr="00C70207">
        <w:rPr>
          <w:lang w:val="en-GB"/>
        </w:rPr>
        <w:t>deadlines</w:t>
      </w:r>
      <w:r w:rsidR="00AC19B4" w:rsidRPr="00C70207">
        <w:rPr>
          <w:lang w:val="en-GB"/>
        </w:rPr>
        <w:t xml:space="preserve">. </w:t>
      </w:r>
      <w:r w:rsidR="006A3F91" w:rsidRPr="00C70207">
        <w:rPr>
          <w:lang w:val="en-GB"/>
        </w:rPr>
        <w:t>The methodology also allows a project to be flexible</w:t>
      </w:r>
      <w:r w:rsidR="00C70207">
        <w:rPr>
          <w:lang w:val="en-GB"/>
        </w:rPr>
        <w:t>,</w:t>
      </w:r>
      <w:r w:rsidR="00802950">
        <w:rPr>
          <w:lang w:val="en-GB"/>
        </w:rPr>
        <w:t xml:space="preserve"> e.g.</w:t>
      </w:r>
      <w:r w:rsidR="006A3F91">
        <w:rPr>
          <w:lang w:val="en-GB"/>
        </w:rPr>
        <w:t xml:space="preserve"> if </w:t>
      </w:r>
      <w:r w:rsidR="00802950">
        <w:rPr>
          <w:lang w:val="en-GB"/>
        </w:rPr>
        <w:t>a section cannot be complete</w:t>
      </w:r>
      <w:r w:rsidR="00A035F0">
        <w:rPr>
          <w:lang w:val="en-GB"/>
        </w:rPr>
        <w:t>d</w:t>
      </w:r>
      <w:r w:rsidR="00802950">
        <w:rPr>
          <w:lang w:val="en-GB"/>
        </w:rPr>
        <w:t xml:space="preserve"> or </w:t>
      </w:r>
      <w:r w:rsidR="00FE0320">
        <w:rPr>
          <w:lang w:val="en-GB"/>
        </w:rPr>
        <w:t>needs</w:t>
      </w:r>
      <w:r w:rsidR="00585F07">
        <w:rPr>
          <w:lang w:val="en-GB"/>
        </w:rPr>
        <w:t xml:space="preserve"> to </w:t>
      </w:r>
      <w:r w:rsidR="00FE0320">
        <w:rPr>
          <w:lang w:val="en-GB"/>
        </w:rPr>
        <w:t xml:space="preserve">be changed, the </w:t>
      </w:r>
      <w:r w:rsidR="00896B55">
        <w:rPr>
          <w:lang w:val="en-GB"/>
        </w:rPr>
        <w:t xml:space="preserve">plan </w:t>
      </w:r>
      <w:r w:rsidR="00FE0320">
        <w:rPr>
          <w:lang w:val="en-GB"/>
        </w:rPr>
        <w:t xml:space="preserve">can </w:t>
      </w:r>
      <w:r w:rsidR="00A035F0">
        <w:rPr>
          <w:lang w:val="en-GB"/>
        </w:rPr>
        <w:t>accommodate this change</w:t>
      </w:r>
      <w:r w:rsidR="00223FA5">
        <w:rPr>
          <w:lang w:val="en-GB"/>
        </w:rPr>
        <w:t>.</w:t>
      </w:r>
      <w:r w:rsidR="00585F07" w:rsidRPr="00C70207">
        <w:rPr>
          <w:lang w:val="en-GB"/>
        </w:rPr>
        <w:t xml:space="preserve"> </w:t>
      </w:r>
      <w:r w:rsidR="001C4F22">
        <w:rPr>
          <w:lang w:val="en-GB"/>
        </w:rPr>
        <w:t>B</w:t>
      </w:r>
      <w:r w:rsidR="006A3F91" w:rsidRPr="00C70207">
        <w:rPr>
          <w:lang w:val="en-GB"/>
        </w:rPr>
        <w:t xml:space="preserve">y also having the first </w:t>
      </w:r>
      <w:r w:rsidR="00CE0443" w:rsidRPr="00C70207">
        <w:rPr>
          <w:lang w:val="en-GB"/>
        </w:rPr>
        <w:t xml:space="preserve">day of every week being </w:t>
      </w:r>
      <w:r w:rsidR="00AF1B71" w:rsidRPr="00C70207">
        <w:rPr>
          <w:lang w:val="en-GB"/>
        </w:rPr>
        <w:t xml:space="preserve">a </w:t>
      </w:r>
      <w:r w:rsidR="00BC35CA" w:rsidRPr="00C70207">
        <w:rPr>
          <w:lang w:val="en-GB"/>
        </w:rPr>
        <w:t>brainstorm</w:t>
      </w:r>
      <w:r w:rsidR="00207428" w:rsidRPr="00C70207">
        <w:rPr>
          <w:lang w:val="en-GB"/>
        </w:rPr>
        <w:t xml:space="preserve"> and research day, it allowed for new ideas and new </w:t>
      </w:r>
      <w:r w:rsidR="00996D0F" w:rsidRPr="00C70207">
        <w:rPr>
          <w:lang w:val="en-GB"/>
        </w:rPr>
        <w:t xml:space="preserve">ways of completing a task to be </w:t>
      </w:r>
      <w:r w:rsidR="00F456D4" w:rsidRPr="00C70207">
        <w:rPr>
          <w:lang w:val="en-GB"/>
        </w:rPr>
        <w:t>brought up.</w:t>
      </w:r>
      <w:r w:rsidR="004C2754" w:rsidRPr="00C70207">
        <w:rPr>
          <w:lang w:val="en-GB"/>
        </w:rPr>
        <w:t xml:space="preserve"> Scrum also allows for a quicker way of completing projects </w:t>
      </w:r>
      <w:r w:rsidR="00BF70DA">
        <w:rPr>
          <w:lang w:val="en-GB"/>
        </w:rPr>
        <w:t xml:space="preserve">compared to </w:t>
      </w:r>
      <w:r w:rsidR="007814EF" w:rsidRPr="00C70207">
        <w:rPr>
          <w:lang w:val="en-GB"/>
        </w:rPr>
        <w:t>most</w:t>
      </w:r>
      <w:r w:rsidR="004C2754" w:rsidRPr="00C70207">
        <w:rPr>
          <w:lang w:val="en-GB"/>
        </w:rPr>
        <w:t xml:space="preserve"> other </w:t>
      </w:r>
      <w:r w:rsidR="00922104" w:rsidRPr="00C70207">
        <w:rPr>
          <w:lang w:val="en-GB"/>
        </w:rPr>
        <w:t>types of methodologies</w:t>
      </w:r>
    </w:p>
    <w:p w14:paraId="69F8EF28" w14:textId="2929F14E" w:rsidR="00863CBC" w:rsidRDefault="00772CB1" w:rsidP="00863CBC">
      <w:pPr>
        <w:ind w:left="720" w:firstLine="720"/>
        <w:rPr>
          <w:lang w:val="en-GB"/>
        </w:rPr>
      </w:pPr>
      <w:r w:rsidRPr="00924916">
        <w:rPr>
          <w:lang w:val="en-GB"/>
        </w:rPr>
        <w:t xml:space="preserve">We also </w:t>
      </w:r>
      <w:r w:rsidR="00897AB6" w:rsidRPr="00924916">
        <w:rPr>
          <w:lang w:val="en-GB"/>
        </w:rPr>
        <w:t>considered</w:t>
      </w:r>
      <w:r w:rsidRPr="00924916">
        <w:rPr>
          <w:lang w:val="en-GB"/>
        </w:rPr>
        <w:t xml:space="preserve"> waterfall </w:t>
      </w:r>
      <w:r w:rsidR="00D275D6" w:rsidRPr="00924916">
        <w:rPr>
          <w:lang w:val="en-GB"/>
        </w:rPr>
        <w:t xml:space="preserve">as another </w:t>
      </w:r>
      <w:r w:rsidR="003926A5" w:rsidRPr="00924916">
        <w:rPr>
          <w:lang w:val="en-GB"/>
        </w:rPr>
        <w:t>methodology</w:t>
      </w:r>
      <w:r w:rsidR="00D275D6" w:rsidRPr="00924916">
        <w:rPr>
          <w:lang w:val="en-GB"/>
        </w:rPr>
        <w:t xml:space="preserve"> for the project. </w:t>
      </w:r>
      <w:r w:rsidR="008A0A2E" w:rsidRPr="00924916">
        <w:rPr>
          <w:lang w:val="en-GB"/>
        </w:rPr>
        <w:t xml:space="preserve">Waterfall is </w:t>
      </w:r>
      <w:r w:rsidR="0026590B" w:rsidRPr="00924916">
        <w:rPr>
          <w:lang w:val="en-GB"/>
        </w:rPr>
        <w:t>an easy to follow</w:t>
      </w:r>
      <w:r w:rsidR="003926A5" w:rsidRPr="00924916">
        <w:rPr>
          <w:lang w:val="en-GB"/>
        </w:rPr>
        <w:t xml:space="preserve"> </w:t>
      </w:r>
      <w:r w:rsidR="00480888" w:rsidRPr="00924916">
        <w:rPr>
          <w:lang w:val="en-GB"/>
        </w:rPr>
        <w:t>methodology</w:t>
      </w:r>
      <w:r w:rsidR="004C549C" w:rsidRPr="00924916">
        <w:rPr>
          <w:lang w:val="en-GB"/>
        </w:rPr>
        <w:t xml:space="preserve">. </w:t>
      </w:r>
      <w:r w:rsidR="007A29C1" w:rsidRPr="00924916">
        <w:rPr>
          <w:lang w:val="en-GB"/>
        </w:rPr>
        <w:t xml:space="preserve">It works well when a project is </w:t>
      </w:r>
      <w:r w:rsidR="006831A9" w:rsidRPr="00924916">
        <w:rPr>
          <w:lang w:val="en-GB"/>
        </w:rPr>
        <w:t>not going to change in any way</w:t>
      </w:r>
      <w:r w:rsidR="00C33DDD" w:rsidRPr="00924916">
        <w:rPr>
          <w:lang w:val="en-GB"/>
        </w:rPr>
        <w:t xml:space="preserve">, however, </w:t>
      </w:r>
      <w:r w:rsidR="003D2C6F">
        <w:rPr>
          <w:lang w:val="en-GB"/>
        </w:rPr>
        <w:t xml:space="preserve">it was not suitable </w:t>
      </w:r>
      <w:r w:rsidR="00C33DDD" w:rsidRPr="00924916">
        <w:rPr>
          <w:lang w:val="en-GB"/>
        </w:rPr>
        <w:t xml:space="preserve">since the project could </w:t>
      </w:r>
      <w:r w:rsidR="0085615D" w:rsidRPr="00924916">
        <w:rPr>
          <w:lang w:val="en-GB"/>
        </w:rPr>
        <w:t>have</w:t>
      </w:r>
      <w:r w:rsidR="00C33DDD" w:rsidRPr="00924916">
        <w:rPr>
          <w:lang w:val="en-GB"/>
        </w:rPr>
        <w:t xml:space="preserve"> needed </w:t>
      </w:r>
      <w:r w:rsidR="00D502FF">
        <w:rPr>
          <w:lang w:val="en-GB"/>
        </w:rPr>
        <w:t>to be changed</w:t>
      </w:r>
      <w:r w:rsidR="00C33DDD" w:rsidRPr="00924916">
        <w:rPr>
          <w:lang w:val="en-GB"/>
        </w:rPr>
        <w:t xml:space="preserve"> in</w:t>
      </w:r>
      <w:r w:rsidR="008B24AB">
        <w:rPr>
          <w:lang w:val="en-GB"/>
        </w:rPr>
        <w:t xml:space="preserve"> certain</w:t>
      </w:r>
      <w:r w:rsidR="00C33DDD" w:rsidRPr="00924916">
        <w:rPr>
          <w:lang w:val="en-GB"/>
        </w:rPr>
        <w:t xml:space="preserve"> </w:t>
      </w:r>
      <w:r w:rsidR="00551A85" w:rsidRPr="00924916">
        <w:rPr>
          <w:lang w:val="en-GB"/>
        </w:rPr>
        <w:t>areas or</w:t>
      </w:r>
      <w:r w:rsidR="006831A9" w:rsidRPr="00924916">
        <w:rPr>
          <w:lang w:val="en-GB"/>
        </w:rPr>
        <w:t xml:space="preserve"> </w:t>
      </w:r>
      <w:r w:rsidR="00C33DDD" w:rsidRPr="00924916">
        <w:rPr>
          <w:lang w:val="en-GB"/>
        </w:rPr>
        <w:t xml:space="preserve">needed to be done </w:t>
      </w:r>
      <w:r w:rsidR="00234A7B" w:rsidRPr="00924916">
        <w:rPr>
          <w:lang w:val="en-GB"/>
        </w:rPr>
        <w:t>quicker</w:t>
      </w:r>
      <w:r w:rsidR="0085615D" w:rsidRPr="00924916">
        <w:rPr>
          <w:lang w:val="en-GB"/>
        </w:rPr>
        <w:t xml:space="preserve">. The waterfall also does not allow </w:t>
      </w:r>
      <w:r w:rsidR="00DD1DB8">
        <w:rPr>
          <w:lang w:val="en-GB"/>
        </w:rPr>
        <w:t xml:space="preserve">room </w:t>
      </w:r>
      <w:r w:rsidR="0085615D" w:rsidRPr="00924916">
        <w:rPr>
          <w:lang w:val="en-GB"/>
        </w:rPr>
        <w:t>for</w:t>
      </w:r>
      <w:r w:rsidR="004C49FD" w:rsidRPr="00924916">
        <w:rPr>
          <w:lang w:val="en-GB"/>
        </w:rPr>
        <w:t xml:space="preserve"> brainstorming and every bit of research would </w:t>
      </w:r>
      <w:r w:rsidR="00551A85">
        <w:rPr>
          <w:lang w:val="en-GB"/>
        </w:rPr>
        <w:t>be</w:t>
      </w:r>
      <w:r w:rsidR="004C49FD" w:rsidRPr="00924916">
        <w:rPr>
          <w:lang w:val="en-GB"/>
        </w:rPr>
        <w:t xml:space="preserve"> needed to be done at the start of the project and outlined in as much detail as possible</w:t>
      </w:r>
      <w:r w:rsidR="00863CBC">
        <w:rPr>
          <w:lang w:val="en-GB"/>
        </w:rPr>
        <w:t xml:space="preserve">. This meant that we found the waterfall methodology was not </w:t>
      </w:r>
      <w:r w:rsidR="000B0E8A">
        <w:rPr>
          <w:lang w:val="en-GB"/>
        </w:rPr>
        <w:t xml:space="preserve">a </w:t>
      </w:r>
      <w:r w:rsidR="00863CBC">
        <w:rPr>
          <w:lang w:val="en-GB"/>
        </w:rPr>
        <w:t>suitable</w:t>
      </w:r>
      <w:r w:rsidR="000B0E8A">
        <w:rPr>
          <w:lang w:val="en-GB"/>
        </w:rPr>
        <w:t xml:space="preserve"> methodology for developing this project.</w:t>
      </w:r>
    </w:p>
    <w:p w14:paraId="4D16AB9C" w14:textId="6655E331" w:rsidR="002E6117" w:rsidRDefault="002E6117" w:rsidP="00E918BB">
      <w:pPr>
        <w:rPr>
          <w:lang w:val="en-GB"/>
        </w:rPr>
      </w:pPr>
    </w:p>
    <w:p w14:paraId="68634206" w14:textId="3D822D22" w:rsidR="00FE2739" w:rsidRDefault="00FD55BB" w:rsidP="00FE2739">
      <w:pPr>
        <w:keepNext/>
      </w:pPr>
      <w:r>
        <w:rPr>
          <w:noProof/>
        </w:rPr>
        <w:drawing>
          <wp:inline distT="0" distB="0" distL="0" distR="0" wp14:anchorId="460A35D6" wp14:editId="76474402">
            <wp:extent cx="5270500" cy="86677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866775"/>
                    </a:xfrm>
                    <a:prstGeom prst="rect">
                      <a:avLst/>
                    </a:prstGeom>
                  </pic:spPr>
                </pic:pic>
              </a:graphicData>
            </a:graphic>
          </wp:inline>
        </w:drawing>
      </w:r>
    </w:p>
    <w:p w14:paraId="3376B7AC" w14:textId="6C3B1BCE" w:rsidR="00FE2739" w:rsidRDefault="00FE2739" w:rsidP="00FE2739">
      <w:pPr>
        <w:pStyle w:val="Caption"/>
      </w:pPr>
      <w:bookmarkStart w:id="21" w:name="_Ref40017923"/>
      <w:r>
        <w:t xml:space="preserve">Figure </w:t>
      </w:r>
      <w:r>
        <w:fldChar w:fldCharType="begin"/>
      </w:r>
      <w:r>
        <w:instrText xml:space="preserve"> SEQ Figure \* ARABIC </w:instrText>
      </w:r>
      <w:r>
        <w:fldChar w:fldCharType="separate"/>
      </w:r>
      <w:r w:rsidR="005B6620">
        <w:rPr>
          <w:noProof/>
        </w:rPr>
        <w:t>4</w:t>
      </w:r>
      <w:r>
        <w:fldChar w:fldCharType="end"/>
      </w:r>
      <w:bookmarkEnd w:id="21"/>
      <w:r>
        <w:t xml:space="preserve">: Original Sprint </w:t>
      </w:r>
      <w:r w:rsidR="009203BD">
        <w:t>deadlines</w:t>
      </w:r>
    </w:p>
    <w:p w14:paraId="724AE176" w14:textId="5DB3CF4C" w:rsidR="002E459F" w:rsidRDefault="0052366F" w:rsidP="002E459F">
      <w:pPr>
        <w:keepNext/>
      </w:pPr>
      <w:r>
        <w:rPr>
          <w:noProof/>
        </w:rPr>
        <w:drawing>
          <wp:inline distT="0" distB="0" distL="0" distR="0" wp14:anchorId="56246D27" wp14:editId="18F04C8E">
            <wp:extent cx="5270500" cy="8242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824230"/>
                    </a:xfrm>
                    <a:prstGeom prst="rect">
                      <a:avLst/>
                    </a:prstGeom>
                  </pic:spPr>
                </pic:pic>
              </a:graphicData>
            </a:graphic>
          </wp:inline>
        </w:drawing>
      </w:r>
    </w:p>
    <w:p w14:paraId="7E8F3209" w14:textId="19B17274" w:rsidR="002E459F" w:rsidRPr="002E459F" w:rsidRDefault="002E459F" w:rsidP="002E459F">
      <w:pPr>
        <w:pStyle w:val="Caption"/>
      </w:pPr>
      <w:bookmarkStart w:id="22" w:name="_Ref40017745"/>
      <w:r>
        <w:t xml:space="preserve">Figure </w:t>
      </w:r>
      <w:r>
        <w:fldChar w:fldCharType="begin"/>
      </w:r>
      <w:r>
        <w:instrText xml:space="preserve"> SEQ Figure \* ARABIC </w:instrText>
      </w:r>
      <w:r>
        <w:fldChar w:fldCharType="separate"/>
      </w:r>
      <w:r w:rsidR="005B6620">
        <w:rPr>
          <w:noProof/>
        </w:rPr>
        <w:t>5</w:t>
      </w:r>
      <w:r>
        <w:fldChar w:fldCharType="end"/>
      </w:r>
      <w:bookmarkEnd w:id="22"/>
      <w:r>
        <w:t>: The sprint deadlines including overflow of work onto the next week</w:t>
      </w:r>
      <w:r w:rsidR="00FD55BB">
        <w:t>s</w:t>
      </w:r>
    </w:p>
    <w:p w14:paraId="12AD88ED" w14:textId="24FB01F0" w:rsidR="00771428" w:rsidRPr="00314931" w:rsidRDefault="002B5931" w:rsidP="00C3112B">
      <w:pPr>
        <w:pStyle w:val="Header"/>
        <w:ind w:left="720"/>
        <w:jc w:val="left"/>
        <w:rPr>
          <w:lang w:val="en-GB"/>
        </w:rPr>
      </w:pPr>
      <w:r w:rsidRPr="002B5931">
        <w:rPr>
          <w:lang w:val="en-GB"/>
        </w:rPr>
        <w:t xml:space="preserve">At the beginning of the project, we split the project into sprints, that can be seen in Figure </w:t>
      </w:r>
      <w:r w:rsidR="00013604">
        <w:rPr>
          <w:lang w:val="en-GB"/>
        </w:rPr>
        <w:t>4</w:t>
      </w:r>
      <w:r w:rsidRPr="002B5931">
        <w:rPr>
          <w:lang w:val="en-GB"/>
        </w:rPr>
        <w:t>. Sprints were split into a weekly basis to allow all the projects sections to not only fit into the deadline, but to also allow for a few days</w:t>
      </w:r>
      <w:r w:rsidR="00347BE9">
        <w:rPr>
          <w:lang w:val="en-GB"/>
        </w:rPr>
        <w:t xml:space="preserve"> flexibility</w:t>
      </w:r>
      <w:r w:rsidRPr="002B5931">
        <w:rPr>
          <w:lang w:val="en-GB"/>
        </w:rPr>
        <w:t xml:space="preserve"> in case a stage took longer to complete than expected. The process was followed </w:t>
      </w:r>
      <w:r w:rsidR="00A035F0">
        <w:rPr>
          <w:lang w:val="en-GB"/>
        </w:rPr>
        <w:t xml:space="preserve">and </w:t>
      </w:r>
      <w:r w:rsidRPr="002B5931">
        <w:rPr>
          <w:lang w:val="en-GB"/>
        </w:rPr>
        <w:t xml:space="preserve">every Monday, research was </w:t>
      </w:r>
      <w:r w:rsidR="00AB0CF3">
        <w:rPr>
          <w:lang w:val="en-GB"/>
        </w:rPr>
        <w:t xml:space="preserve">focused </w:t>
      </w:r>
      <w:r w:rsidRPr="002B5931">
        <w:rPr>
          <w:lang w:val="en-GB"/>
        </w:rPr>
        <w:t xml:space="preserve">on how to complete the specific </w:t>
      </w:r>
      <w:r w:rsidR="00A035F0">
        <w:rPr>
          <w:lang w:val="en-GB"/>
        </w:rPr>
        <w:t>sprint</w:t>
      </w:r>
      <w:r w:rsidRPr="002B5931">
        <w:rPr>
          <w:lang w:val="en-GB"/>
        </w:rPr>
        <w:t xml:space="preserve"> that was needed to be </w:t>
      </w:r>
      <w:r w:rsidR="00837DBC">
        <w:rPr>
          <w:lang w:val="en-GB"/>
        </w:rPr>
        <w:t>finished</w:t>
      </w:r>
      <w:r w:rsidRPr="002B5931">
        <w:rPr>
          <w:lang w:val="en-GB"/>
        </w:rPr>
        <w:t xml:space="preserve"> by </w:t>
      </w:r>
      <w:r w:rsidR="00837DBC">
        <w:rPr>
          <w:lang w:val="en-GB"/>
        </w:rPr>
        <w:t xml:space="preserve">the end of </w:t>
      </w:r>
      <w:r w:rsidRPr="002B5931">
        <w:rPr>
          <w:lang w:val="en-GB"/>
        </w:rPr>
        <w:t>that week. The methodology meant that for most cases, each section had from a week to two weeks to be completed</w:t>
      </w:r>
      <w:r w:rsidR="00A035F0">
        <w:rPr>
          <w:lang w:val="en-GB"/>
        </w:rPr>
        <w:t xml:space="preserve"> and with </w:t>
      </w:r>
      <w:r w:rsidRPr="002B5931">
        <w:rPr>
          <w:lang w:val="en-GB"/>
        </w:rPr>
        <w:t xml:space="preserve">this in mind, the second week still included a research section. The second Mondays </w:t>
      </w:r>
      <w:r w:rsidRPr="002B5931">
        <w:rPr>
          <w:lang w:val="en-GB"/>
        </w:rPr>
        <w:lastRenderedPageBreak/>
        <w:t xml:space="preserve">were used to not only look into different ways of fixing or improving the code that had been </w:t>
      </w:r>
      <w:r w:rsidR="008E3239">
        <w:rPr>
          <w:lang w:val="en-GB"/>
        </w:rPr>
        <w:t>completed</w:t>
      </w:r>
      <w:r w:rsidR="00805A55">
        <w:rPr>
          <w:lang w:val="en-GB"/>
        </w:rPr>
        <w:t xml:space="preserve"> and</w:t>
      </w:r>
      <w:r w:rsidRPr="002B5931">
        <w:rPr>
          <w:lang w:val="en-GB"/>
        </w:rPr>
        <w:t xml:space="preserve"> on how the next week</w:t>
      </w:r>
      <w:r w:rsidR="009D3C49">
        <w:rPr>
          <w:lang w:val="en-GB"/>
        </w:rPr>
        <w:t xml:space="preserve">’s </w:t>
      </w:r>
      <w:r w:rsidRPr="002B5931">
        <w:rPr>
          <w:lang w:val="en-GB"/>
        </w:rPr>
        <w:t xml:space="preserve">work would be </w:t>
      </w:r>
      <w:r w:rsidR="00E67108">
        <w:rPr>
          <w:lang w:val="en-GB"/>
        </w:rPr>
        <w:t>mapped out</w:t>
      </w:r>
      <w:r w:rsidRPr="002B5931">
        <w:rPr>
          <w:lang w:val="en-GB"/>
        </w:rPr>
        <w:t xml:space="preserve">. For </w:t>
      </w:r>
      <w:r w:rsidR="00A53C4F" w:rsidRPr="002B5931">
        <w:rPr>
          <w:lang w:val="en-GB"/>
        </w:rPr>
        <w:t>example,</w:t>
      </w:r>
      <w:r w:rsidRPr="002B5931">
        <w:rPr>
          <w:lang w:val="en-GB"/>
        </w:rPr>
        <w:t xml:space="preserve"> Figure </w:t>
      </w:r>
      <w:r w:rsidR="00862371">
        <w:rPr>
          <w:lang w:val="en-GB"/>
        </w:rPr>
        <w:t>5</w:t>
      </w:r>
      <w:r w:rsidRPr="002B5931">
        <w:rPr>
          <w:lang w:val="en-GB"/>
        </w:rPr>
        <w:t xml:space="preserve"> shows </w:t>
      </w:r>
      <w:r w:rsidR="00A035F0">
        <w:rPr>
          <w:lang w:val="en-GB"/>
        </w:rPr>
        <w:t>that</w:t>
      </w:r>
      <w:r w:rsidRPr="002B5931">
        <w:rPr>
          <w:lang w:val="en-GB"/>
        </w:rPr>
        <w:t xml:space="preserve"> during the login page, an issue rose when the hashing function stopped the code from running, resulting in the sprint running over into the testing week. This pushed testing into the week </w:t>
      </w:r>
      <w:r w:rsidR="00000E04">
        <w:rPr>
          <w:lang w:val="en-GB"/>
        </w:rPr>
        <w:t xml:space="preserve">set aside </w:t>
      </w:r>
      <w:r w:rsidRPr="002B5931">
        <w:rPr>
          <w:lang w:val="en-GB"/>
        </w:rPr>
        <w:t>for writing</w:t>
      </w:r>
      <w:r w:rsidR="00000E04">
        <w:rPr>
          <w:lang w:val="en-GB"/>
        </w:rPr>
        <w:t xml:space="preserve"> the report</w:t>
      </w:r>
      <w:r w:rsidRPr="002B5931">
        <w:rPr>
          <w:lang w:val="en-GB"/>
        </w:rPr>
        <w:t>.  The sections in yellow</w:t>
      </w:r>
      <w:r w:rsidR="00C3112B">
        <w:rPr>
          <w:lang w:val="en-GB"/>
        </w:rPr>
        <w:t xml:space="preserve"> </w:t>
      </w:r>
      <w:r w:rsidRPr="002B5931">
        <w:rPr>
          <w:lang w:val="en-GB"/>
        </w:rPr>
        <w:t>demonstrates where work overran its intended deadline</w:t>
      </w:r>
      <w:r w:rsidR="00771428" w:rsidRPr="001F35A4">
        <w:tab/>
      </w:r>
    </w:p>
    <w:p w14:paraId="440BAAB5" w14:textId="17370B49" w:rsidR="002E6117" w:rsidRDefault="000A1EE7" w:rsidP="0012035E">
      <w:pPr>
        <w:ind w:left="720" w:firstLine="720"/>
        <w:rPr>
          <w:lang w:val="en-GB"/>
        </w:rPr>
      </w:pPr>
      <w:r>
        <w:rPr>
          <w:lang w:val="en-GB"/>
        </w:rPr>
        <w:t>However,</w:t>
      </w:r>
      <w:r w:rsidR="00771428">
        <w:rPr>
          <w:lang w:val="en-GB"/>
        </w:rPr>
        <w:t xml:space="preserve"> </w:t>
      </w:r>
      <w:r>
        <w:rPr>
          <w:lang w:val="en-GB"/>
        </w:rPr>
        <w:t>Scrum had its limitations. For scrum to work effectively, teams sh</w:t>
      </w:r>
      <w:r w:rsidR="00FE161A">
        <w:rPr>
          <w:lang w:val="en-GB"/>
        </w:rPr>
        <w:t xml:space="preserve">ould consist of more than one </w:t>
      </w:r>
      <w:r w:rsidR="00240E05">
        <w:rPr>
          <w:lang w:val="en-GB"/>
        </w:rPr>
        <w:t>person</w:t>
      </w:r>
      <w:r w:rsidR="00BE0E1C">
        <w:rPr>
          <w:lang w:val="en-GB"/>
        </w:rPr>
        <w:t xml:space="preserve"> and the team should have a meeting </w:t>
      </w:r>
      <w:r w:rsidR="000E035C">
        <w:rPr>
          <w:lang w:val="en-GB"/>
        </w:rPr>
        <w:t>at the start of the sprints</w:t>
      </w:r>
      <w:r w:rsidR="002E0251">
        <w:rPr>
          <w:lang w:val="en-GB"/>
        </w:rPr>
        <w:t>. Scrum should also have a scrum master</w:t>
      </w:r>
      <w:r w:rsidR="000E035C">
        <w:rPr>
          <w:lang w:val="en-GB"/>
        </w:rPr>
        <w:t>.</w:t>
      </w:r>
      <w:r w:rsidR="00342235">
        <w:rPr>
          <w:lang w:val="en-GB"/>
        </w:rPr>
        <w:t xml:space="preserve"> The meetings </w:t>
      </w:r>
      <w:r w:rsidR="00616382">
        <w:rPr>
          <w:lang w:val="en-GB"/>
        </w:rPr>
        <w:t>would outline the criteria for the sprints and team members will discuss how they intend to approach the sprin</w:t>
      </w:r>
      <w:r w:rsidR="003D1804">
        <w:rPr>
          <w:lang w:val="en-GB"/>
        </w:rPr>
        <w:t>t</w:t>
      </w:r>
      <w:r w:rsidR="0060195F">
        <w:rPr>
          <w:lang w:val="en-GB"/>
        </w:rPr>
        <w:t>.</w:t>
      </w:r>
      <w:r w:rsidR="000E035C">
        <w:rPr>
          <w:lang w:val="en-GB"/>
        </w:rPr>
        <w:t xml:space="preserve"> As </w:t>
      </w:r>
      <w:r w:rsidR="0073062A">
        <w:rPr>
          <w:lang w:val="en-GB"/>
        </w:rPr>
        <w:t xml:space="preserve">it is not possible </w:t>
      </w:r>
      <w:r w:rsidR="002741D7">
        <w:rPr>
          <w:lang w:val="en-GB"/>
        </w:rPr>
        <w:t>to</w:t>
      </w:r>
      <w:r w:rsidR="000E035C">
        <w:rPr>
          <w:lang w:val="en-GB"/>
        </w:rPr>
        <w:t xml:space="preserve"> have a meeting with </w:t>
      </w:r>
      <w:r w:rsidR="009D36C7">
        <w:rPr>
          <w:lang w:val="en-GB"/>
        </w:rPr>
        <w:t xml:space="preserve">only </w:t>
      </w:r>
      <w:r w:rsidR="000E035C">
        <w:rPr>
          <w:lang w:val="en-GB"/>
        </w:rPr>
        <w:t>a single individual present</w:t>
      </w:r>
      <w:r w:rsidR="00212F8B">
        <w:rPr>
          <w:lang w:val="en-GB"/>
        </w:rPr>
        <w:t xml:space="preserve"> and working on the project</w:t>
      </w:r>
      <w:r w:rsidR="003D31CA">
        <w:rPr>
          <w:lang w:val="en-GB"/>
        </w:rPr>
        <w:t xml:space="preserve">, it was decided that this would be replaced with a </w:t>
      </w:r>
      <w:r w:rsidR="00681830">
        <w:rPr>
          <w:lang w:val="en-GB"/>
        </w:rPr>
        <w:t>brainstorming</w:t>
      </w:r>
      <w:r w:rsidR="009D36C7">
        <w:rPr>
          <w:lang w:val="en-GB"/>
        </w:rPr>
        <w:t xml:space="preserve"> session</w:t>
      </w:r>
      <w:r w:rsidR="00681830">
        <w:rPr>
          <w:lang w:val="en-GB"/>
        </w:rPr>
        <w:t xml:space="preserve"> to </w:t>
      </w:r>
      <w:r w:rsidR="008A5253">
        <w:rPr>
          <w:lang w:val="en-GB"/>
        </w:rPr>
        <w:t xml:space="preserve">consider different methods of completing the </w:t>
      </w:r>
      <w:r w:rsidR="0002757B">
        <w:rPr>
          <w:lang w:val="en-GB"/>
        </w:rPr>
        <w:t>sprint</w:t>
      </w:r>
      <w:r w:rsidR="00D33946">
        <w:rPr>
          <w:lang w:val="en-GB"/>
        </w:rPr>
        <w:t>s</w:t>
      </w:r>
      <w:r w:rsidR="0002757B">
        <w:rPr>
          <w:lang w:val="en-GB"/>
        </w:rPr>
        <w:t xml:space="preserve">. </w:t>
      </w:r>
      <w:r w:rsidR="00687B60">
        <w:rPr>
          <w:lang w:val="en-GB"/>
        </w:rPr>
        <w:t xml:space="preserve"> At the end of each sprint, the program went through </w:t>
      </w:r>
      <w:r w:rsidR="0034014E">
        <w:rPr>
          <w:lang w:val="en-GB"/>
        </w:rPr>
        <w:t xml:space="preserve">testing to ensure </w:t>
      </w:r>
      <w:r w:rsidR="00B865F1">
        <w:rPr>
          <w:lang w:val="en-GB"/>
        </w:rPr>
        <w:t>it</w:t>
      </w:r>
      <w:r w:rsidR="0034014E">
        <w:rPr>
          <w:lang w:val="en-GB"/>
        </w:rPr>
        <w:t xml:space="preserve"> worked as intended</w:t>
      </w:r>
      <w:r w:rsidR="00B56FA5">
        <w:rPr>
          <w:lang w:val="en-GB"/>
        </w:rPr>
        <w:t xml:space="preserve">. </w:t>
      </w:r>
    </w:p>
    <w:p w14:paraId="65625D13" w14:textId="7739AC4D" w:rsidR="008407CC" w:rsidRDefault="008407CC" w:rsidP="0012035E">
      <w:pPr>
        <w:ind w:left="720" w:firstLine="720"/>
        <w:rPr>
          <w:lang w:val="en-GB"/>
        </w:rPr>
      </w:pPr>
      <w:r>
        <w:rPr>
          <w:lang w:val="en-GB"/>
        </w:rPr>
        <w:t xml:space="preserve">A </w:t>
      </w:r>
      <w:r w:rsidR="0032414D">
        <w:rPr>
          <w:lang w:val="en-GB"/>
        </w:rPr>
        <w:t>P</w:t>
      </w:r>
      <w:r>
        <w:rPr>
          <w:lang w:val="en-GB"/>
        </w:rPr>
        <w:t xml:space="preserve">roject </w:t>
      </w:r>
      <w:r w:rsidR="0032414D">
        <w:rPr>
          <w:lang w:val="en-GB"/>
        </w:rPr>
        <w:t>G</w:t>
      </w:r>
      <w:r>
        <w:rPr>
          <w:lang w:val="en-GB"/>
        </w:rPr>
        <w:t xml:space="preserve">oals </w:t>
      </w:r>
      <w:r w:rsidR="002C1A66">
        <w:rPr>
          <w:lang w:val="en-GB"/>
        </w:rPr>
        <w:t>d</w:t>
      </w:r>
      <w:r>
        <w:rPr>
          <w:lang w:val="en-GB"/>
        </w:rPr>
        <w:t xml:space="preserve">ocument was also created, this outlined sections </w:t>
      </w:r>
      <w:r w:rsidR="004D15C9">
        <w:rPr>
          <w:lang w:val="en-GB"/>
        </w:rPr>
        <w:t xml:space="preserve">of the </w:t>
      </w:r>
      <w:r w:rsidR="00DF67F2">
        <w:rPr>
          <w:lang w:val="en-GB"/>
        </w:rPr>
        <w:t xml:space="preserve">application that will </w:t>
      </w:r>
      <w:r w:rsidR="00BF6193">
        <w:rPr>
          <w:lang w:val="en-GB"/>
        </w:rPr>
        <w:t xml:space="preserve">be </w:t>
      </w:r>
      <w:r w:rsidR="00DF67F2">
        <w:rPr>
          <w:lang w:val="en-GB"/>
        </w:rPr>
        <w:t>needed to be completed. The document also stat</w:t>
      </w:r>
      <w:r w:rsidR="008A4811">
        <w:rPr>
          <w:lang w:val="en-GB"/>
        </w:rPr>
        <w:t>e</w:t>
      </w:r>
      <w:r w:rsidR="00DF67F2">
        <w:rPr>
          <w:lang w:val="en-GB"/>
        </w:rPr>
        <w:t>s how the developer wanted the project to be completed, e.g. how the database</w:t>
      </w:r>
      <w:r w:rsidR="008A4811">
        <w:rPr>
          <w:lang w:val="en-GB"/>
        </w:rPr>
        <w:t xml:space="preserve"> was</w:t>
      </w:r>
      <w:r w:rsidR="00DF67F2">
        <w:rPr>
          <w:lang w:val="en-GB"/>
        </w:rPr>
        <w:t xml:space="preserve"> meant to be set out.</w:t>
      </w:r>
      <w:r w:rsidR="00112934">
        <w:rPr>
          <w:lang w:val="en-GB"/>
        </w:rPr>
        <w:t xml:space="preserve"> The document also </w:t>
      </w:r>
      <w:r w:rsidR="00BF6193">
        <w:rPr>
          <w:lang w:val="en-GB"/>
        </w:rPr>
        <w:t>included</w:t>
      </w:r>
      <w:r w:rsidR="00112934">
        <w:rPr>
          <w:lang w:val="en-GB"/>
        </w:rPr>
        <w:t xml:space="preserve"> some basic </w:t>
      </w:r>
      <w:r w:rsidR="002C72B7">
        <w:rPr>
          <w:lang w:val="en-GB"/>
        </w:rPr>
        <w:t xml:space="preserve">use case diagrams that show </w:t>
      </w:r>
      <w:r w:rsidR="00360145">
        <w:rPr>
          <w:lang w:val="en-GB"/>
        </w:rPr>
        <w:t>how the user was meant to get around the website.</w:t>
      </w:r>
      <w:r w:rsidR="002C1A66">
        <w:rPr>
          <w:lang w:val="en-GB"/>
        </w:rPr>
        <w:t xml:space="preserve"> The Project Goals document can be found in screenshots </w:t>
      </w:r>
      <w:r w:rsidR="007F39B4">
        <w:rPr>
          <w:lang w:val="en-GB"/>
        </w:rPr>
        <w:t xml:space="preserve">included </w:t>
      </w:r>
      <w:r w:rsidR="002C1A66">
        <w:rPr>
          <w:lang w:val="en-GB"/>
        </w:rPr>
        <w:t xml:space="preserve">in the </w:t>
      </w:r>
      <w:r w:rsidR="00B65A85">
        <w:rPr>
          <w:lang w:val="en-GB"/>
        </w:rPr>
        <w:t>a</w:t>
      </w:r>
      <w:r w:rsidR="00B65A85" w:rsidRPr="00B65A85">
        <w:rPr>
          <w:lang w:val="en-GB"/>
        </w:rPr>
        <w:t>ppendices</w:t>
      </w:r>
      <w:r w:rsidR="002C1A66">
        <w:rPr>
          <w:lang w:val="en-GB"/>
        </w:rPr>
        <w:t>, figures 4</w:t>
      </w:r>
      <w:r w:rsidR="004B4CF5">
        <w:rPr>
          <w:lang w:val="en-GB"/>
        </w:rPr>
        <w:t>9</w:t>
      </w:r>
      <w:r w:rsidR="002C1A66">
        <w:rPr>
          <w:lang w:val="en-GB"/>
        </w:rPr>
        <w:t xml:space="preserve"> to </w:t>
      </w:r>
      <w:r w:rsidR="004B4CF5">
        <w:rPr>
          <w:lang w:val="en-GB"/>
        </w:rPr>
        <w:t>53</w:t>
      </w:r>
      <w:r w:rsidR="00AB397B">
        <w:rPr>
          <w:lang w:val="en-GB"/>
        </w:rPr>
        <w:t>.</w:t>
      </w:r>
    </w:p>
    <w:p w14:paraId="0C20FD88" w14:textId="780A1EC7" w:rsidR="00AB357B" w:rsidRPr="00D66ECA" w:rsidRDefault="00AB357B" w:rsidP="00AB357B">
      <w:pPr>
        <w:ind w:left="720" w:firstLine="720"/>
        <w:rPr>
          <w:lang w:val="en-GB"/>
        </w:rPr>
      </w:pPr>
      <w:r>
        <w:rPr>
          <w:lang w:val="en-GB"/>
        </w:rPr>
        <w:t xml:space="preserve">Figure </w:t>
      </w:r>
      <w:r w:rsidR="00C44D32">
        <w:rPr>
          <w:lang w:val="en-GB"/>
        </w:rPr>
        <w:t>41</w:t>
      </w:r>
      <w:r>
        <w:rPr>
          <w:lang w:val="en-GB"/>
        </w:rPr>
        <w:t xml:space="preserve"> and Figure </w:t>
      </w:r>
      <w:r w:rsidR="00C44D32">
        <w:rPr>
          <w:lang w:val="en-GB"/>
        </w:rPr>
        <w:t>42</w:t>
      </w:r>
      <w:r>
        <w:rPr>
          <w:lang w:val="en-GB"/>
        </w:rPr>
        <w:t xml:space="preserve"> in the </w:t>
      </w:r>
      <w:r w:rsidR="008E7775">
        <w:rPr>
          <w:lang w:val="en-GB"/>
        </w:rPr>
        <w:t>a</w:t>
      </w:r>
      <w:r w:rsidR="008E7775" w:rsidRPr="008E7775">
        <w:rPr>
          <w:lang w:val="en-GB"/>
        </w:rPr>
        <w:t xml:space="preserve">ppendices </w:t>
      </w:r>
      <w:r>
        <w:rPr>
          <w:lang w:val="en-GB"/>
        </w:rPr>
        <w:t>shows the diary that was made at the end of each week within the project</w:t>
      </w:r>
      <w:r w:rsidR="009A78E9">
        <w:rPr>
          <w:lang w:val="en-GB"/>
        </w:rPr>
        <w:t xml:space="preserve">. The diary gives a brief description of what was </w:t>
      </w:r>
      <w:r w:rsidR="00BF6193">
        <w:rPr>
          <w:lang w:val="en-GB"/>
        </w:rPr>
        <w:t>completed</w:t>
      </w:r>
      <w:r w:rsidR="009A78E9">
        <w:rPr>
          <w:lang w:val="en-GB"/>
        </w:rPr>
        <w:t xml:space="preserve"> </w:t>
      </w:r>
      <w:r w:rsidR="001C4DF6">
        <w:rPr>
          <w:lang w:val="en-GB"/>
        </w:rPr>
        <w:t xml:space="preserve">for each </w:t>
      </w:r>
      <w:r w:rsidR="009A78E9">
        <w:rPr>
          <w:lang w:val="en-GB"/>
        </w:rPr>
        <w:t>week</w:t>
      </w:r>
      <w:r w:rsidR="001C4DF6">
        <w:rPr>
          <w:lang w:val="en-GB"/>
        </w:rPr>
        <w:t xml:space="preserve"> of the project.</w:t>
      </w:r>
      <w:r w:rsidR="00A242F3">
        <w:rPr>
          <w:lang w:val="en-GB"/>
        </w:rPr>
        <w:t xml:space="preserve"> This was originally created in separate documents</w:t>
      </w:r>
      <w:r w:rsidR="00BF6193">
        <w:rPr>
          <w:lang w:val="en-GB"/>
        </w:rPr>
        <w:t>,</w:t>
      </w:r>
      <w:r w:rsidR="00A242F3">
        <w:rPr>
          <w:lang w:val="en-GB"/>
        </w:rPr>
        <w:t xml:space="preserve"> however </w:t>
      </w:r>
      <w:r w:rsidR="00BF6193">
        <w:rPr>
          <w:lang w:val="en-GB"/>
        </w:rPr>
        <w:t>it has</w:t>
      </w:r>
      <w:r w:rsidR="00A242F3">
        <w:rPr>
          <w:lang w:val="en-GB"/>
        </w:rPr>
        <w:t xml:space="preserve"> been moved into one</w:t>
      </w:r>
      <w:r w:rsidR="00D27012">
        <w:rPr>
          <w:lang w:val="en-GB"/>
        </w:rPr>
        <w:t xml:space="preserve"> document</w:t>
      </w:r>
      <w:r w:rsidR="00BF6193">
        <w:rPr>
          <w:lang w:val="en-GB"/>
        </w:rPr>
        <w:t xml:space="preserve"> for the purpose of screen shots for this document.</w:t>
      </w:r>
    </w:p>
    <w:p w14:paraId="197FA77D" w14:textId="1242893E" w:rsidR="008E0737" w:rsidRPr="008D6043" w:rsidRDefault="00AF6A4E" w:rsidP="006C5EE0">
      <w:pPr>
        <w:pStyle w:val="Heading4"/>
        <w:ind w:firstLine="720"/>
        <w:rPr>
          <w:lang w:val="en-GB"/>
        </w:rPr>
      </w:pPr>
      <w:r>
        <w:rPr>
          <w:lang w:val="en-GB"/>
        </w:rPr>
        <w:t>Software and tools</w:t>
      </w:r>
    </w:p>
    <w:p w14:paraId="65D56D99" w14:textId="47695F70" w:rsidR="00E21274" w:rsidRDefault="00CA78A3" w:rsidP="00627195">
      <w:pPr>
        <w:ind w:left="720" w:firstLine="720"/>
        <w:rPr>
          <w:lang w:val="en-GB"/>
        </w:rPr>
      </w:pPr>
      <w:r w:rsidRPr="00A14D2E">
        <w:rPr>
          <w:lang w:val="en-GB"/>
        </w:rPr>
        <w:t xml:space="preserve">Software and tools are an integral part of </w:t>
      </w:r>
      <w:r w:rsidR="00DF4739" w:rsidRPr="00A14D2E">
        <w:rPr>
          <w:lang w:val="en-GB"/>
        </w:rPr>
        <w:t>software development</w:t>
      </w:r>
      <w:r w:rsidR="00C579B8" w:rsidRPr="00A14D2E">
        <w:rPr>
          <w:lang w:val="en-GB"/>
        </w:rPr>
        <w:t xml:space="preserve"> as it allows the </w:t>
      </w:r>
      <w:r w:rsidR="001E486E" w:rsidRPr="00A14D2E">
        <w:rPr>
          <w:lang w:val="en-GB"/>
        </w:rPr>
        <w:t xml:space="preserve">programmer </w:t>
      </w:r>
      <w:r w:rsidR="00C579B8" w:rsidRPr="00A14D2E">
        <w:rPr>
          <w:lang w:val="en-GB"/>
        </w:rPr>
        <w:t xml:space="preserve">to not only write the software’s code, but also do </w:t>
      </w:r>
      <w:r w:rsidR="001E486E" w:rsidRPr="00A14D2E">
        <w:rPr>
          <w:lang w:val="en-GB"/>
        </w:rPr>
        <w:t xml:space="preserve">more advance task </w:t>
      </w:r>
      <w:r w:rsidR="00C579B8" w:rsidRPr="00A14D2E">
        <w:rPr>
          <w:lang w:val="en-GB"/>
        </w:rPr>
        <w:t>such as</w:t>
      </w:r>
      <w:r w:rsidR="001E486E" w:rsidRPr="00A14D2E">
        <w:rPr>
          <w:lang w:val="en-GB"/>
        </w:rPr>
        <w:t xml:space="preserve"> </w:t>
      </w:r>
      <w:r w:rsidR="00A14D2E" w:rsidRPr="00A14D2E">
        <w:rPr>
          <w:lang w:val="en-GB"/>
        </w:rPr>
        <w:t>syntax</w:t>
      </w:r>
      <w:r w:rsidR="001E486E" w:rsidRPr="004052AA">
        <w:rPr>
          <w:lang w:val="en-GB"/>
        </w:rPr>
        <w:t xml:space="preserve"> highlighting </w:t>
      </w:r>
      <w:r w:rsidR="00C579B8" w:rsidRPr="004052AA">
        <w:rPr>
          <w:lang w:val="en-GB"/>
        </w:rPr>
        <w:t>version control</w:t>
      </w:r>
      <w:r w:rsidR="00A10A0D" w:rsidRPr="004052AA">
        <w:rPr>
          <w:lang w:val="en-GB"/>
        </w:rPr>
        <w:t xml:space="preserve">. </w:t>
      </w:r>
      <w:r w:rsidR="00877F49" w:rsidRPr="004052AA">
        <w:rPr>
          <w:lang w:val="en-GB"/>
        </w:rPr>
        <w:t xml:space="preserve">Without version control and backups, projects can run into </w:t>
      </w:r>
      <w:r w:rsidR="001E486E" w:rsidRPr="004052AA">
        <w:rPr>
          <w:lang w:val="en-GB"/>
        </w:rPr>
        <w:t>problems</w:t>
      </w:r>
      <w:r w:rsidR="00877F49" w:rsidRPr="004052AA">
        <w:rPr>
          <w:lang w:val="en-GB"/>
        </w:rPr>
        <w:t xml:space="preserve"> </w:t>
      </w:r>
      <w:r w:rsidR="004052AA">
        <w:rPr>
          <w:lang w:val="en-GB"/>
        </w:rPr>
        <w:t>when</w:t>
      </w:r>
      <w:r w:rsidR="00877F49">
        <w:rPr>
          <w:lang w:val="en-GB"/>
        </w:rPr>
        <w:t xml:space="preserve"> </w:t>
      </w:r>
      <w:r w:rsidR="009062D2" w:rsidRPr="004052AA">
        <w:rPr>
          <w:lang w:val="en-GB"/>
        </w:rPr>
        <w:t xml:space="preserve">parts of the project could </w:t>
      </w:r>
      <w:r w:rsidR="00617A2F" w:rsidRPr="004052AA">
        <w:rPr>
          <w:lang w:val="en-GB"/>
        </w:rPr>
        <w:t xml:space="preserve">just stop working </w:t>
      </w:r>
      <w:r w:rsidR="00677550" w:rsidRPr="004052AA">
        <w:rPr>
          <w:lang w:val="en-GB"/>
        </w:rPr>
        <w:t xml:space="preserve">or even complete loss of </w:t>
      </w:r>
      <w:r w:rsidR="003B6D87">
        <w:rPr>
          <w:lang w:val="en-GB"/>
        </w:rPr>
        <w:t>the</w:t>
      </w:r>
      <w:r w:rsidR="00E613AE" w:rsidDel="001E486E">
        <w:rPr>
          <w:lang w:val="en-GB"/>
        </w:rPr>
        <w:t xml:space="preserve"> </w:t>
      </w:r>
      <w:r w:rsidR="001E486E" w:rsidRPr="004052AA">
        <w:rPr>
          <w:lang w:val="en-GB"/>
        </w:rPr>
        <w:t xml:space="preserve">project </w:t>
      </w:r>
      <w:r w:rsidR="00E613AE" w:rsidRPr="004052AA">
        <w:rPr>
          <w:lang w:val="en-GB"/>
        </w:rPr>
        <w:t xml:space="preserve">if a computer </w:t>
      </w:r>
      <w:r w:rsidR="001E486E" w:rsidRPr="004052AA">
        <w:rPr>
          <w:lang w:val="en-GB"/>
        </w:rPr>
        <w:t>failed</w:t>
      </w:r>
      <w:r w:rsidR="00E613AE" w:rsidRPr="004052AA">
        <w:rPr>
          <w:lang w:val="en-GB"/>
        </w:rPr>
        <w:t>.</w:t>
      </w:r>
      <w:r w:rsidR="006C080C" w:rsidRPr="004052AA">
        <w:rPr>
          <w:lang w:val="en-GB"/>
        </w:rPr>
        <w:t xml:space="preserve"> Companies cannot afford </w:t>
      </w:r>
      <w:r w:rsidR="001E486E" w:rsidRPr="004052AA">
        <w:rPr>
          <w:lang w:val="en-GB"/>
        </w:rPr>
        <w:t>data loss to occu</w:t>
      </w:r>
      <w:r w:rsidR="00DA40AA" w:rsidRPr="004052AA">
        <w:rPr>
          <w:lang w:val="en-GB"/>
        </w:rPr>
        <w:t>r</w:t>
      </w:r>
      <w:r w:rsidR="006C080C" w:rsidRPr="004052AA">
        <w:rPr>
          <w:lang w:val="en-GB"/>
        </w:rPr>
        <w:t>, as it cost</w:t>
      </w:r>
      <w:r w:rsidR="003B55A0" w:rsidRPr="004052AA">
        <w:rPr>
          <w:lang w:val="en-GB"/>
        </w:rPr>
        <w:t>s</w:t>
      </w:r>
      <w:r w:rsidR="006C080C" w:rsidRPr="004052AA">
        <w:rPr>
          <w:lang w:val="en-GB"/>
        </w:rPr>
        <w:t xml:space="preserve"> time and money.</w:t>
      </w:r>
      <w:r w:rsidR="00C164FB" w:rsidRPr="004052AA">
        <w:rPr>
          <w:lang w:val="en-GB"/>
        </w:rPr>
        <w:t xml:space="preserve"> This is where version control and backups can </w:t>
      </w:r>
      <w:r w:rsidR="007544BB" w:rsidRPr="004052AA">
        <w:rPr>
          <w:lang w:val="en-GB"/>
        </w:rPr>
        <w:t xml:space="preserve">help a </w:t>
      </w:r>
      <w:r w:rsidR="003B55A0" w:rsidRPr="004052AA">
        <w:rPr>
          <w:lang w:val="en-GB"/>
        </w:rPr>
        <w:t xml:space="preserve">company. </w:t>
      </w:r>
      <w:r w:rsidR="00BF6193">
        <w:rPr>
          <w:lang w:val="en-GB"/>
        </w:rPr>
        <w:t>By u</w:t>
      </w:r>
      <w:r w:rsidR="003B55A0" w:rsidRPr="004052AA">
        <w:rPr>
          <w:lang w:val="en-GB"/>
        </w:rPr>
        <w:t xml:space="preserve">sing version </w:t>
      </w:r>
      <w:r w:rsidR="005A7CE4" w:rsidRPr="004052AA" w:rsidDel="003B55A0">
        <w:rPr>
          <w:lang w:val="en-GB"/>
        </w:rPr>
        <w:t>control</w:t>
      </w:r>
      <w:r w:rsidR="005A7CE4" w:rsidRPr="004052AA">
        <w:rPr>
          <w:lang w:val="en-GB"/>
        </w:rPr>
        <w:t xml:space="preserve">, if a </w:t>
      </w:r>
      <w:r w:rsidR="00235A02" w:rsidRPr="004052AA">
        <w:rPr>
          <w:lang w:val="en-GB"/>
        </w:rPr>
        <w:t>section of code breaks when development is happening to it</w:t>
      </w:r>
      <w:r w:rsidR="00AC4ECC" w:rsidRPr="004052AA">
        <w:rPr>
          <w:lang w:val="en-GB"/>
        </w:rPr>
        <w:t xml:space="preserve"> and</w:t>
      </w:r>
      <w:r w:rsidR="00235A02" w:rsidRPr="004052AA">
        <w:rPr>
          <w:lang w:val="en-GB"/>
        </w:rPr>
        <w:t xml:space="preserve"> a fix cannot be found</w:t>
      </w:r>
      <w:r w:rsidR="00AC4ECC" w:rsidRPr="004052AA">
        <w:rPr>
          <w:lang w:val="en-GB"/>
        </w:rPr>
        <w:t xml:space="preserve">, a user can just remove the </w:t>
      </w:r>
      <w:r w:rsidR="003B55A0" w:rsidRPr="004052AA">
        <w:rPr>
          <w:lang w:val="en-GB"/>
        </w:rPr>
        <w:t>corrupted file with a known good file. However,</w:t>
      </w:r>
      <w:r w:rsidR="00AC4ECC" w:rsidRPr="004052AA">
        <w:rPr>
          <w:lang w:val="en-GB"/>
        </w:rPr>
        <w:t xml:space="preserve"> </w:t>
      </w:r>
      <w:r w:rsidR="003B55A0" w:rsidRPr="004052AA">
        <w:rPr>
          <w:lang w:val="en-GB"/>
        </w:rPr>
        <w:t xml:space="preserve">if the project needs to roll back to a previous state, all changes made </w:t>
      </w:r>
      <w:r w:rsidR="00062CFC">
        <w:rPr>
          <w:lang w:val="en-GB"/>
        </w:rPr>
        <w:t>have to</w:t>
      </w:r>
      <w:r w:rsidR="003B55A0" w:rsidRPr="004052AA">
        <w:rPr>
          <w:lang w:val="en-GB"/>
        </w:rPr>
        <w:t xml:space="preserve"> be </w:t>
      </w:r>
      <w:r w:rsidR="00713C06" w:rsidRPr="00713C06">
        <w:rPr>
          <w:lang w:val="en-GB"/>
        </w:rPr>
        <w:t>discarded</w:t>
      </w:r>
      <w:r w:rsidR="00713C06" w:rsidRPr="00E21274">
        <w:rPr>
          <w:lang w:val="en-GB"/>
        </w:rPr>
        <w:t xml:space="preserve">. </w:t>
      </w:r>
    </w:p>
    <w:p w14:paraId="1463C72A" w14:textId="0BEE09B7" w:rsidR="004E5D3F" w:rsidRDefault="008C5FD9" w:rsidP="00627195">
      <w:pPr>
        <w:ind w:left="720" w:firstLine="720"/>
        <w:rPr>
          <w:lang w:val="en-GB"/>
        </w:rPr>
      </w:pPr>
      <w:r w:rsidRPr="00E21274">
        <w:rPr>
          <w:lang w:val="en-GB"/>
        </w:rPr>
        <w:t>For software control we used Git</w:t>
      </w:r>
      <w:r w:rsidR="00FC60E4" w:rsidRPr="00E21274">
        <w:rPr>
          <w:lang w:val="en-GB"/>
        </w:rPr>
        <w:t xml:space="preserve">. </w:t>
      </w:r>
      <w:r w:rsidR="00223B78" w:rsidRPr="00E21274">
        <w:rPr>
          <w:lang w:val="en-GB"/>
        </w:rPr>
        <w:t xml:space="preserve">Git is </w:t>
      </w:r>
      <w:r w:rsidR="00E03392" w:rsidRPr="00E21274">
        <w:rPr>
          <w:lang w:val="en-GB"/>
        </w:rPr>
        <w:t xml:space="preserve">an open source </w:t>
      </w:r>
      <w:r w:rsidR="00745760" w:rsidRPr="00E21274">
        <w:rPr>
          <w:lang w:val="en-GB"/>
        </w:rPr>
        <w:t xml:space="preserve">system that allows </w:t>
      </w:r>
      <w:r w:rsidR="00F73245" w:rsidRPr="00E21274">
        <w:rPr>
          <w:lang w:val="en-GB"/>
        </w:rPr>
        <w:t>version control for projects of any size</w:t>
      </w:r>
      <w:r w:rsidR="00AA71AC" w:rsidRPr="00E21274">
        <w:rPr>
          <w:lang w:val="en-GB"/>
        </w:rPr>
        <w:t>. Git</w:t>
      </w:r>
      <w:r w:rsidR="00AA71AC" w:rsidRPr="00E21274" w:rsidDel="00DF611C">
        <w:rPr>
          <w:lang w:val="en-GB"/>
        </w:rPr>
        <w:t xml:space="preserve"> </w:t>
      </w:r>
      <w:r w:rsidR="00AA71AC" w:rsidRPr="00E21274">
        <w:rPr>
          <w:lang w:val="en-GB"/>
        </w:rPr>
        <w:t xml:space="preserve">is used through </w:t>
      </w:r>
      <w:r w:rsidR="00EB44B1" w:rsidRPr="00E21274">
        <w:rPr>
          <w:lang w:val="en-GB"/>
        </w:rPr>
        <w:t>the terminal window and requires the use of commands</w:t>
      </w:r>
      <w:r w:rsidR="00A043D3" w:rsidRPr="00E21274">
        <w:rPr>
          <w:lang w:val="en-GB"/>
        </w:rPr>
        <w:t xml:space="preserve">. These commands can be found online through </w:t>
      </w:r>
      <w:r w:rsidR="00315835" w:rsidRPr="00E21274">
        <w:rPr>
          <w:lang w:val="en-GB"/>
        </w:rPr>
        <w:t>Gits</w:t>
      </w:r>
      <w:r w:rsidR="00BF6193">
        <w:rPr>
          <w:lang w:val="en-GB"/>
        </w:rPr>
        <w:t>’</w:t>
      </w:r>
      <w:r w:rsidR="00315835" w:rsidRPr="00E21274">
        <w:rPr>
          <w:lang w:val="en-GB"/>
        </w:rPr>
        <w:t xml:space="preserve"> own website, or through </w:t>
      </w:r>
      <w:r w:rsidR="00CB5A10" w:rsidRPr="00E21274">
        <w:rPr>
          <w:lang w:val="en-GB"/>
        </w:rPr>
        <w:t xml:space="preserve">typing in the help command </w:t>
      </w:r>
      <w:r w:rsidR="00B92A71" w:rsidRPr="00E21274">
        <w:rPr>
          <w:lang w:val="en-GB"/>
        </w:rPr>
        <w:t>in the console</w:t>
      </w:r>
      <w:r w:rsidR="00236117" w:rsidRPr="00E21274">
        <w:rPr>
          <w:lang w:val="en-GB"/>
        </w:rPr>
        <w:t xml:space="preserve">. </w:t>
      </w:r>
      <w:r w:rsidR="00380CF7" w:rsidRPr="00E21274">
        <w:rPr>
          <w:lang w:val="en-GB"/>
        </w:rPr>
        <w:t>You can create</w:t>
      </w:r>
      <w:r w:rsidR="00236117" w:rsidRPr="00E21274">
        <w:rPr>
          <w:lang w:val="en-GB"/>
        </w:rPr>
        <w:t xml:space="preserve"> a repository on a computer that allows a user to </w:t>
      </w:r>
      <w:r w:rsidR="00BA5ADE" w:rsidRPr="00E21274">
        <w:rPr>
          <w:lang w:val="en-GB"/>
        </w:rPr>
        <w:t xml:space="preserve">push and pull </w:t>
      </w:r>
      <w:r w:rsidR="00380CF7" w:rsidRPr="00E21274">
        <w:rPr>
          <w:lang w:val="en-GB"/>
        </w:rPr>
        <w:t xml:space="preserve">and push files to a remote server. </w:t>
      </w:r>
      <w:r w:rsidR="003F7E6E" w:rsidRPr="00E21274">
        <w:rPr>
          <w:lang w:val="en-GB"/>
        </w:rPr>
        <w:t xml:space="preserve">A user can also </w:t>
      </w:r>
      <w:r w:rsidR="00267A0E" w:rsidRPr="00E21274">
        <w:rPr>
          <w:lang w:val="en-GB"/>
        </w:rPr>
        <w:t>have</w:t>
      </w:r>
      <w:r w:rsidR="003F7E6E" w:rsidRPr="00E21274">
        <w:rPr>
          <w:lang w:val="en-GB"/>
        </w:rPr>
        <w:t xml:space="preserve"> </w:t>
      </w:r>
      <w:r w:rsidR="00BF6193">
        <w:rPr>
          <w:lang w:val="en-GB"/>
        </w:rPr>
        <w:t>G</w:t>
      </w:r>
      <w:r w:rsidR="003F7E6E" w:rsidRPr="00E21274">
        <w:rPr>
          <w:lang w:val="en-GB"/>
        </w:rPr>
        <w:t xml:space="preserve">it </w:t>
      </w:r>
      <w:r w:rsidR="00267A0E" w:rsidRPr="00E21274">
        <w:rPr>
          <w:lang w:val="en-GB"/>
        </w:rPr>
        <w:t xml:space="preserve">repositories </w:t>
      </w:r>
      <w:r w:rsidR="003F7E6E" w:rsidRPr="00E21274">
        <w:rPr>
          <w:lang w:val="en-GB"/>
        </w:rPr>
        <w:t>from more than one computer</w:t>
      </w:r>
      <w:r w:rsidR="00380CF7" w:rsidRPr="00E21274">
        <w:rPr>
          <w:lang w:val="en-GB"/>
        </w:rPr>
        <w:t xml:space="preserve"> and users</w:t>
      </w:r>
      <w:r w:rsidR="00267A0E" w:rsidRPr="00E21274">
        <w:rPr>
          <w:lang w:val="en-GB"/>
        </w:rPr>
        <w:t xml:space="preserve">, allowing the user to work </w:t>
      </w:r>
      <w:r w:rsidR="00F75A5D">
        <w:rPr>
          <w:lang w:val="en-GB"/>
        </w:rPr>
        <w:t xml:space="preserve">and upload </w:t>
      </w:r>
      <w:r w:rsidR="00CC50CE" w:rsidRPr="00E21274">
        <w:rPr>
          <w:lang w:val="en-GB"/>
        </w:rPr>
        <w:t>from almost anywhere. Git does require a user to have access to the internet</w:t>
      </w:r>
      <w:r w:rsidR="00CC50CE">
        <w:rPr>
          <w:lang w:val="en-GB"/>
        </w:rPr>
        <w:t xml:space="preserve"> </w:t>
      </w:r>
      <w:r w:rsidR="00E54D2C">
        <w:rPr>
          <w:lang w:val="en-GB"/>
        </w:rPr>
        <w:t>to push and pull documents</w:t>
      </w:r>
      <w:r w:rsidR="00CC50CE" w:rsidRPr="00E21274">
        <w:rPr>
          <w:lang w:val="en-GB"/>
        </w:rPr>
        <w:t>.</w:t>
      </w:r>
    </w:p>
    <w:p w14:paraId="7F1E9EF7" w14:textId="7E2B86C5" w:rsidR="008E6B3B" w:rsidRDefault="00FC60E4" w:rsidP="008D2448">
      <w:pPr>
        <w:ind w:left="720" w:firstLine="720"/>
        <w:rPr>
          <w:lang w:val="en-GB"/>
        </w:rPr>
      </w:pPr>
      <w:r>
        <w:rPr>
          <w:lang w:val="en-GB"/>
        </w:rPr>
        <w:t>As Git supports</w:t>
      </w:r>
      <w:r w:rsidR="0044383C">
        <w:rPr>
          <w:lang w:val="en-GB"/>
        </w:rPr>
        <w:t xml:space="preserve"> an external sever for </w:t>
      </w:r>
      <w:r w:rsidR="00251CE6">
        <w:rPr>
          <w:lang w:val="en-GB"/>
        </w:rPr>
        <w:t>offsite</w:t>
      </w:r>
      <w:r w:rsidR="0044383C">
        <w:rPr>
          <w:lang w:val="en-GB"/>
        </w:rPr>
        <w:t xml:space="preserve"> </w:t>
      </w:r>
      <w:r w:rsidR="00251CE6">
        <w:rPr>
          <w:lang w:val="en-GB"/>
        </w:rPr>
        <w:t>backups</w:t>
      </w:r>
      <w:r w:rsidR="00BA1CFC">
        <w:rPr>
          <w:lang w:val="en-GB"/>
        </w:rPr>
        <w:t xml:space="preserve"> we used </w:t>
      </w:r>
      <w:r w:rsidR="00806B7A">
        <w:rPr>
          <w:lang w:val="en-GB"/>
        </w:rPr>
        <w:t>GitHub</w:t>
      </w:r>
      <w:r w:rsidR="00BA1CFC">
        <w:rPr>
          <w:lang w:val="en-GB"/>
        </w:rPr>
        <w:t xml:space="preserve"> </w:t>
      </w:r>
      <w:sdt>
        <w:sdtPr>
          <w:rPr>
            <w:lang w:val="en-GB"/>
          </w:rPr>
          <w:id w:val="-1774859672"/>
          <w:citation/>
        </w:sdtPr>
        <w:sdtContent>
          <w:r w:rsidR="005D3636">
            <w:rPr>
              <w:lang w:val="en-GB"/>
            </w:rPr>
            <w:fldChar w:fldCharType="begin"/>
          </w:r>
          <w:r w:rsidR="005D3636">
            <w:rPr>
              <w:lang w:val="en-GB"/>
            </w:rPr>
            <w:instrText xml:space="preserve"> CITATION Gitte \l 2057 </w:instrText>
          </w:r>
          <w:r w:rsidR="005D3636">
            <w:rPr>
              <w:lang w:val="en-GB"/>
            </w:rPr>
            <w:fldChar w:fldCharType="separate"/>
          </w:r>
          <w:r w:rsidR="00140CCB" w:rsidRPr="00140CCB">
            <w:rPr>
              <w:noProof/>
              <w:lang w:val="en-GB"/>
            </w:rPr>
            <w:t>[22]</w:t>
          </w:r>
          <w:r w:rsidR="005D3636">
            <w:rPr>
              <w:lang w:val="en-GB"/>
            </w:rPr>
            <w:fldChar w:fldCharType="end"/>
          </w:r>
        </w:sdtContent>
      </w:sdt>
      <w:r w:rsidR="00BA1CFC">
        <w:rPr>
          <w:lang w:val="en-GB"/>
        </w:rPr>
        <w:t xml:space="preserve">. </w:t>
      </w:r>
      <w:r w:rsidR="00806B7A">
        <w:rPr>
          <w:lang w:val="en-GB"/>
        </w:rPr>
        <w:t>GitHub</w:t>
      </w:r>
      <w:r w:rsidR="00BA1CFC">
        <w:rPr>
          <w:lang w:val="en-GB"/>
        </w:rPr>
        <w:t xml:space="preserve"> allows all files</w:t>
      </w:r>
      <w:r w:rsidR="00AA31EA">
        <w:rPr>
          <w:lang w:val="en-GB"/>
        </w:rPr>
        <w:t xml:space="preserve"> including code</w:t>
      </w:r>
      <w:r w:rsidR="00EB5872">
        <w:rPr>
          <w:lang w:val="en-GB"/>
        </w:rPr>
        <w:t>, config</w:t>
      </w:r>
      <w:r w:rsidR="00AA31EA">
        <w:rPr>
          <w:lang w:val="en-GB"/>
        </w:rPr>
        <w:t xml:space="preserve"> and graphics files </w:t>
      </w:r>
      <w:r w:rsidR="00EB5872">
        <w:rPr>
          <w:lang w:val="en-GB"/>
        </w:rPr>
        <w:t xml:space="preserve">to be stored off site. </w:t>
      </w:r>
      <w:r w:rsidR="00806B7A">
        <w:rPr>
          <w:lang w:val="en-GB"/>
        </w:rPr>
        <w:lastRenderedPageBreak/>
        <w:t>GitHub</w:t>
      </w:r>
      <w:r w:rsidR="00EB5872">
        <w:rPr>
          <w:lang w:val="en-GB"/>
        </w:rPr>
        <w:t xml:space="preserve"> also allows </w:t>
      </w:r>
      <w:r w:rsidR="004F5440">
        <w:rPr>
          <w:lang w:val="en-GB"/>
        </w:rPr>
        <w:t>repositories to be shared with other developers if we wanted to</w:t>
      </w:r>
      <w:r w:rsidR="00BF6193">
        <w:rPr>
          <w:lang w:val="en-GB"/>
        </w:rPr>
        <w:t xml:space="preserve"> iinvolve</w:t>
      </w:r>
      <w:r w:rsidR="004F5440">
        <w:rPr>
          <w:lang w:val="en-GB"/>
        </w:rPr>
        <w:t xml:space="preserve"> more developers </w:t>
      </w:r>
      <w:r w:rsidR="00BF6193">
        <w:rPr>
          <w:lang w:val="en-GB"/>
        </w:rPr>
        <w:t>in</w:t>
      </w:r>
      <w:r w:rsidR="004F5440">
        <w:rPr>
          <w:lang w:val="en-GB"/>
        </w:rPr>
        <w:t xml:space="preserve"> the project.</w:t>
      </w:r>
      <w:r w:rsidR="00B77014">
        <w:rPr>
          <w:lang w:val="en-GB"/>
        </w:rPr>
        <w:t xml:space="preserve">  </w:t>
      </w:r>
    </w:p>
    <w:p w14:paraId="25BBE824" w14:textId="046DB45E" w:rsidR="00FC60E4" w:rsidRDefault="004F5440" w:rsidP="00846F96">
      <w:pPr>
        <w:rPr>
          <w:lang w:val="en-GB"/>
        </w:rPr>
      </w:pPr>
      <w:r>
        <w:rPr>
          <w:lang w:val="en-GB"/>
        </w:rPr>
        <w:t xml:space="preserve"> </w:t>
      </w:r>
    </w:p>
    <w:p w14:paraId="7FAD2C7F" w14:textId="0F91EC3E" w:rsidR="00E777B8" w:rsidRDefault="00E777B8" w:rsidP="00BF174B">
      <w:pPr>
        <w:ind w:left="720" w:firstLine="720"/>
        <w:rPr>
          <w:lang w:val="en-GB"/>
        </w:rPr>
      </w:pPr>
      <w:r w:rsidRPr="008D6043">
        <w:rPr>
          <w:color w:val="000000"/>
          <w:szCs w:val="22"/>
          <w:shd w:val="clear" w:color="auto" w:fill="FFFFFF"/>
        </w:rPr>
        <w:t xml:space="preserve">Atom </w:t>
      </w:r>
      <w:sdt>
        <w:sdtPr>
          <w:rPr>
            <w:color w:val="000000"/>
            <w:szCs w:val="22"/>
            <w:shd w:val="clear" w:color="auto" w:fill="FFFFFF"/>
          </w:rPr>
          <w:id w:val="-991014838"/>
          <w:citation/>
        </w:sdtPr>
        <w:sdtContent>
          <w:r w:rsidR="00C73CFF">
            <w:rPr>
              <w:color w:val="000000"/>
              <w:szCs w:val="22"/>
              <w:shd w:val="clear" w:color="auto" w:fill="FFFFFF"/>
            </w:rPr>
            <w:fldChar w:fldCharType="begin"/>
          </w:r>
          <w:r w:rsidR="00C73CFF">
            <w:rPr>
              <w:color w:val="000000"/>
              <w:szCs w:val="22"/>
              <w:shd w:val="clear" w:color="auto" w:fill="FFFFFF"/>
              <w:lang w:val="en-GB"/>
            </w:rPr>
            <w:instrText xml:space="preserve"> CITATION Git19 \l 2057 </w:instrText>
          </w:r>
          <w:r w:rsidR="00C73CFF">
            <w:rPr>
              <w:color w:val="000000"/>
              <w:szCs w:val="22"/>
              <w:shd w:val="clear" w:color="auto" w:fill="FFFFFF"/>
            </w:rPr>
            <w:fldChar w:fldCharType="separate"/>
          </w:r>
          <w:r w:rsidR="00140CCB" w:rsidRPr="00140CCB">
            <w:rPr>
              <w:noProof/>
              <w:color w:val="000000"/>
              <w:szCs w:val="22"/>
              <w:shd w:val="clear" w:color="auto" w:fill="FFFFFF"/>
              <w:lang w:val="en-GB"/>
            </w:rPr>
            <w:t>[23]</w:t>
          </w:r>
          <w:r w:rsidR="00C73CFF">
            <w:rPr>
              <w:color w:val="000000"/>
              <w:szCs w:val="22"/>
              <w:shd w:val="clear" w:color="auto" w:fill="FFFFFF"/>
            </w:rPr>
            <w:fldChar w:fldCharType="end"/>
          </w:r>
        </w:sdtContent>
      </w:sdt>
      <w:r w:rsidR="0037453B">
        <w:rPr>
          <w:color w:val="000000"/>
          <w:szCs w:val="22"/>
          <w:shd w:val="clear" w:color="auto" w:fill="FFFFFF"/>
        </w:rPr>
        <w:t xml:space="preserve"> </w:t>
      </w:r>
      <w:r w:rsidRPr="008D6043">
        <w:rPr>
          <w:color w:val="000000"/>
          <w:szCs w:val="22"/>
          <w:shd w:val="clear" w:color="auto" w:fill="FFFFFF"/>
        </w:rPr>
        <w:t xml:space="preserve">allows GitHub to be directly integrated into it, allowing the user to create push and pull requests at any time. </w:t>
      </w:r>
      <w:r w:rsidR="00BF2BC9">
        <w:rPr>
          <w:color w:val="000000"/>
          <w:szCs w:val="22"/>
          <w:shd w:val="clear" w:color="auto" w:fill="FFFFFF"/>
        </w:rPr>
        <w:t>If changes are made</w:t>
      </w:r>
      <w:r w:rsidRPr="008D6043">
        <w:rPr>
          <w:color w:val="000000"/>
          <w:szCs w:val="22"/>
          <w:shd w:val="clear" w:color="auto" w:fill="FFFFFF"/>
        </w:rPr>
        <w:t xml:space="preserve"> within the code, the application will </w:t>
      </w:r>
      <w:r w:rsidR="00BF2BC9">
        <w:rPr>
          <w:color w:val="000000"/>
          <w:szCs w:val="22"/>
          <w:shd w:val="clear" w:color="auto" w:fill="FFFFFF"/>
        </w:rPr>
        <w:t>detect the change</w:t>
      </w:r>
      <w:r w:rsidR="00AE5DB8">
        <w:rPr>
          <w:color w:val="000000"/>
          <w:szCs w:val="22"/>
          <w:shd w:val="clear" w:color="auto" w:fill="FFFFFF"/>
        </w:rPr>
        <w:t>s</w:t>
      </w:r>
      <w:r w:rsidR="00BF2BC9">
        <w:rPr>
          <w:color w:val="000000"/>
          <w:szCs w:val="22"/>
          <w:shd w:val="clear" w:color="auto" w:fill="FFFFFF"/>
        </w:rPr>
        <w:t xml:space="preserve"> and place the </w:t>
      </w:r>
      <w:r w:rsidRPr="008D6043">
        <w:rPr>
          <w:color w:val="000000"/>
          <w:szCs w:val="22"/>
          <w:shd w:val="clear" w:color="auto" w:fill="FFFFFF"/>
        </w:rPr>
        <w:t>file</w:t>
      </w:r>
      <w:r w:rsidR="00AE5DB8">
        <w:rPr>
          <w:color w:val="000000"/>
          <w:szCs w:val="22"/>
          <w:shd w:val="clear" w:color="auto" w:fill="FFFFFF"/>
        </w:rPr>
        <w:t>s</w:t>
      </w:r>
      <w:r w:rsidRPr="008D6043">
        <w:rPr>
          <w:color w:val="000000"/>
          <w:szCs w:val="22"/>
          <w:shd w:val="clear" w:color="auto" w:fill="FFFFFF"/>
        </w:rPr>
        <w:t xml:space="preserve"> into an ‘Unstaged’ section for the user </w:t>
      </w:r>
      <w:r w:rsidR="00BF674C">
        <w:rPr>
          <w:color w:val="000000"/>
          <w:szCs w:val="22"/>
          <w:shd w:val="clear" w:color="auto" w:fill="FFFFFF"/>
        </w:rPr>
        <w:t xml:space="preserve">review </w:t>
      </w:r>
      <w:r w:rsidR="00571CB6">
        <w:rPr>
          <w:color w:val="000000"/>
          <w:szCs w:val="22"/>
          <w:shd w:val="clear" w:color="auto" w:fill="FFFFFF"/>
        </w:rPr>
        <w:t>before committing</w:t>
      </w:r>
      <w:r w:rsidR="00C90F62">
        <w:rPr>
          <w:color w:val="000000"/>
          <w:szCs w:val="22"/>
          <w:shd w:val="clear" w:color="auto" w:fill="FFFFFF"/>
        </w:rPr>
        <w:t xml:space="preserve"> to an external repository. </w:t>
      </w:r>
      <w:r w:rsidR="00BF174B">
        <w:rPr>
          <w:color w:val="000000"/>
          <w:szCs w:val="22"/>
          <w:shd w:val="clear" w:color="auto" w:fill="FFFFFF"/>
        </w:rPr>
        <w:t>This made it simple to work with Git.</w:t>
      </w:r>
    </w:p>
    <w:p w14:paraId="2BE55F65" w14:textId="0DF444A8" w:rsidR="001F35A4" w:rsidRPr="003C4F45" w:rsidRDefault="00461E46" w:rsidP="00FC7477">
      <w:pPr>
        <w:ind w:left="720" w:firstLine="720"/>
        <w:rPr>
          <w:rFonts w:asciiTheme="majorHAnsi" w:eastAsiaTheme="majorEastAsia" w:hAnsiTheme="majorHAnsi" w:cstheme="majorBidi"/>
          <w:sz w:val="32"/>
          <w:szCs w:val="32"/>
          <w:lang w:val="en-GB"/>
        </w:rPr>
      </w:pPr>
      <w:r>
        <w:rPr>
          <w:lang w:val="en-GB"/>
        </w:rPr>
        <w:t xml:space="preserve">The </w:t>
      </w:r>
      <w:r w:rsidR="00A41425">
        <w:rPr>
          <w:lang w:val="en-GB"/>
        </w:rPr>
        <w:t>GitHub</w:t>
      </w:r>
      <w:r>
        <w:rPr>
          <w:lang w:val="en-GB"/>
        </w:rPr>
        <w:t xml:space="preserve"> repository is </w:t>
      </w:r>
      <w:r w:rsidR="00FC7477">
        <w:rPr>
          <w:lang w:val="en-GB"/>
        </w:rPr>
        <w:t xml:space="preserve">stored at </w:t>
      </w:r>
      <w:hyperlink r:id="rId14" w:history="1">
        <w:r w:rsidR="00FC7477">
          <w:rPr>
            <w:rStyle w:val="Hyperlink"/>
          </w:rPr>
          <w:t>https://github.com/Rhod4/MMP</w:t>
        </w:r>
      </w:hyperlink>
      <w:r w:rsidR="001E5CA9">
        <w:t>. Stored here are all the files that where used within the project.</w:t>
      </w:r>
      <w:r w:rsidR="00723E10">
        <w:t xml:space="preserve"> These include the website</w:t>
      </w:r>
      <w:r w:rsidR="007930BB">
        <w:t>, the designs and the testing documentation</w:t>
      </w:r>
      <w:r w:rsidR="001B459E" w:rsidRPr="003C4F45">
        <w:rPr>
          <w:lang w:val="en-GB"/>
        </w:rPr>
        <w:br w:type="page"/>
      </w:r>
    </w:p>
    <w:p w14:paraId="0905D7BD" w14:textId="65A666C9" w:rsidR="00B37D38" w:rsidRPr="00364346" w:rsidRDefault="00711DBE" w:rsidP="00364346">
      <w:pPr>
        <w:pStyle w:val="Heading1"/>
        <w:rPr>
          <w:lang w:val="en-GB"/>
        </w:rPr>
      </w:pPr>
      <w:bookmarkStart w:id="23" w:name="_Toc192777707"/>
      <w:bookmarkStart w:id="24" w:name="_Toc222978596"/>
      <w:bookmarkStart w:id="25" w:name="_Toc34045695"/>
      <w:bookmarkStart w:id="26" w:name="_Toc40241924"/>
      <w:bookmarkEnd w:id="5"/>
      <w:r w:rsidRPr="00364346">
        <w:rPr>
          <w:lang w:val="en-GB"/>
        </w:rPr>
        <w:lastRenderedPageBreak/>
        <w:t>Design</w:t>
      </w:r>
      <w:bookmarkEnd w:id="23"/>
      <w:bookmarkEnd w:id="24"/>
      <w:bookmarkEnd w:id="25"/>
      <w:bookmarkEnd w:id="26"/>
    </w:p>
    <w:p w14:paraId="1C4E4950" w14:textId="1EE7F1B7" w:rsidR="008A63B3" w:rsidRPr="00A35F40" w:rsidRDefault="00653AAC" w:rsidP="00A35F40">
      <w:pPr>
        <w:rPr>
          <w:lang w:val="en-GB"/>
        </w:rPr>
      </w:pPr>
      <w:r>
        <w:rPr>
          <w:lang w:val="en-GB"/>
        </w:rPr>
        <w:t xml:space="preserve">This section will talk about the design of the </w:t>
      </w:r>
      <w:r w:rsidR="00B97B38">
        <w:rPr>
          <w:lang w:val="en-GB"/>
        </w:rPr>
        <w:t xml:space="preserve">program, </w:t>
      </w:r>
      <w:r w:rsidR="004C1E51">
        <w:rPr>
          <w:lang w:val="en-GB"/>
        </w:rPr>
        <w:t xml:space="preserve">this </w:t>
      </w:r>
      <w:r w:rsidR="00E27EBD">
        <w:rPr>
          <w:lang w:val="en-GB"/>
        </w:rPr>
        <w:t>includes the overall look</w:t>
      </w:r>
      <w:r w:rsidR="003A3DBA">
        <w:rPr>
          <w:lang w:val="en-GB"/>
        </w:rPr>
        <w:t xml:space="preserve"> of the project, to the code that is within the project.</w:t>
      </w:r>
      <w:r w:rsidR="003F7B5E">
        <w:rPr>
          <w:lang w:val="en-GB"/>
        </w:rPr>
        <w:t xml:space="preserve"> There will also be diagrams that shows the flow of the</w:t>
      </w:r>
      <w:r w:rsidR="00C51A94">
        <w:rPr>
          <w:lang w:val="en-GB"/>
        </w:rPr>
        <w:t xml:space="preserve"> website, from how the user gets from one page to another.</w:t>
      </w:r>
      <w:r w:rsidR="007F4541">
        <w:rPr>
          <w:lang w:val="en-GB"/>
        </w:rPr>
        <w:t xml:space="preserve"> The design will talk about every</w:t>
      </w:r>
      <w:r w:rsidR="006753DC">
        <w:rPr>
          <w:lang w:val="en-GB"/>
        </w:rPr>
        <w:t xml:space="preserve"> part of the website</w:t>
      </w:r>
      <w:r w:rsidR="00007248">
        <w:rPr>
          <w:lang w:val="en-GB"/>
        </w:rPr>
        <w:t xml:space="preserve"> and in certain sections will go into detail about the functions.</w:t>
      </w:r>
    </w:p>
    <w:p w14:paraId="3507698D" w14:textId="7D32F051" w:rsidR="00A11B8A" w:rsidRDefault="00ED1CBE" w:rsidP="0037614C">
      <w:pPr>
        <w:pStyle w:val="Heading2"/>
        <w:rPr>
          <w:lang w:val="en-GB"/>
        </w:rPr>
      </w:pPr>
      <w:bookmarkStart w:id="27" w:name="_Toc192777708"/>
      <w:bookmarkStart w:id="28" w:name="_Toc40241925"/>
      <w:r>
        <w:rPr>
          <w:lang w:val="en-GB"/>
        </w:rPr>
        <w:t>Visual look at the website</w:t>
      </w:r>
      <w:bookmarkEnd w:id="28"/>
    </w:p>
    <w:p w14:paraId="4340B52D" w14:textId="49097D2C" w:rsidR="00FE62BE" w:rsidRDefault="005123FF" w:rsidP="005123FF">
      <w:pPr>
        <w:keepNext/>
        <w:jc w:val="center"/>
      </w:pPr>
      <w:r>
        <w:rPr>
          <w:noProof/>
        </w:rPr>
        <w:drawing>
          <wp:inline distT="0" distB="0" distL="0" distR="0" wp14:anchorId="0C13E46B" wp14:editId="4BFDED97">
            <wp:extent cx="2095500" cy="429846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1283" cy="4310324"/>
                    </a:xfrm>
                    <a:prstGeom prst="rect">
                      <a:avLst/>
                    </a:prstGeom>
                  </pic:spPr>
                </pic:pic>
              </a:graphicData>
            </a:graphic>
          </wp:inline>
        </w:drawing>
      </w:r>
    </w:p>
    <w:p w14:paraId="2E55460A" w14:textId="58456B06" w:rsidR="00421731" w:rsidRPr="00421731" w:rsidRDefault="00FE62BE" w:rsidP="00FE62BE">
      <w:pPr>
        <w:pStyle w:val="Caption"/>
        <w:jc w:val="center"/>
        <w:rPr>
          <w:lang w:val="en-GB"/>
        </w:rPr>
      </w:pPr>
      <w:r>
        <w:t xml:space="preserve">Figure </w:t>
      </w:r>
      <w:r>
        <w:fldChar w:fldCharType="begin"/>
      </w:r>
      <w:r>
        <w:instrText xml:space="preserve"> SEQ Figure \* ARABIC </w:instrText>
      </w:r>
      <w:r>
        <w:fldChar w:fldCharType="separate"/>
      </w:r>
      <w:r w:rsidR="005B6620">
        <w:rPr>
          <w:noProof/>
        </w:rPr>
        <w:t>6</w:t>
      </w:r>
      <w:r>
        <w:fldChar w:fldCharType="end"/>
      </w:r>
      <w:r>
        <w:t>: Main CSS file for the site</w:t>
      </w:r>
    </w:p>
    <w:p w14:paraId="1987EE76" w14:textId="21FDDE04" w:rsidR="00CF2DAC" w:rsidRDefault="00CF2DAC" w:rsidP="00CF2DAC">
      <w:pPr>
        <w:pStyle w:val="Heading4"/>
        <w:ind w:left="505"/>
        <w:rPr>
          <w:lang w:val="en-GB"/>
        </w:rPr>
      </w:pPr>
      <w:r>
        <w:rPr>
          <w:lang w:val="en-GB"/>
        </w:rPr>
        <w:t xml:space="preserve">Multi Page </w:t>
      </w:r>
      <w:r w:rsidR="008D54B7">
        <w:rPr>
          <w:lang w:val="en-GB"/>
        </w:rPr>
        <w:t>Visuals</w:t>
      </w:r>
    </w:p>
    <w:p w14:paraId="1F34A278" w14:textId="76BB7C5B" w:rsidR="002B3D28" w:rsidRDefault="002B3D28" w:rsidP="002B3D28">
      <w:pPr>
        <w:rPr>
          <w:lang w:val="en-GB"/>
        </w:rPr>
      </w:pPr>
      <w:r>
        <w:rPr>
          <w:lang w:val="en-GB"/>
        </w:rPr>
        <w:t xml:space="preserve">Since </w:t>
      </w:r>
      <w:r w:rsidR="00E00094">
        <w:rPr>
          <w:lang w:val="en-GB"/>
        </w:rPr>
        <w:t xml:space="preserve">the pages were going to have </w:t>
      </w:r>
      <w:r w:rsidR="0027476A">
        <w:rPr>
          <w:lang w:val="en-GB"/>
        </w:rPr>
        <w:t xml:space="preserve">the top bar and the footer </w:t>
      </w:r>
      <w:r w:rsidR="00CC2BCE">
        <w:rPr>
          <w:lang w:val="en-GB"/>
        </w:rPr>
        <w:t xml:space="preserve">to </w:t>
      </w:r>
      <w:r w:rsidR="0027476A">
        <w:rPr>
          <w:lang w:val="en-GB"/>
        </w:rPr>
        <w:t>be the same through the site, it was decided to use one CSS file to store this data.</w:t>
      </w:r>
      <w:r w:rsidR="00ED641F">
        <w:rPr>
          <w:lang w:val="en-GB"/>
        </w:rPr>
        <w:t xml:space="preserve"> This gets rid of duplicate code and would allow the developer to easily change </w:t>
      </w:r>
      <w:r w:rsidR="00D95F04">
        <w:rPr>
          <w:lang w:val="en-GB"/>
        </w:rPr>
        <w:t>the look of those sections</w:t>
      </w:r>
      <w:r w:rsidR="001D3809">
        <w:rPr>
          <w:lang w:val="en-GB"/>
        </w:rPr>
        <w:t xml:space="preserve"> from one file</w:t>
      </w:r>
      <w:r w:rsidR="00DF50E7">
        <w:rPr>
          <w:lang w:val="en-GB"/>
        </w:rPr>
        <w:t>,</w:t>
      </w:r>
      <w:r w:rsidR="00DB4DB2">
        <w:rPr>
          <w:lang w:val="en-GB"/>
        </w:rPr>
        <w:t xml:space="preserve"> mak</w:t>
      </w:r>
      <w:r w:rsidR="00DF50E7">
        <w:rPr>
          <w:lang w:val="en-GB"/>
        </w:rPr>
        <w:t>ing</w:t>
      </w:r>
      <w:r w:rsidR="00DB4DB2">
        <w:rPr>
          <w:lang w:val="en-GB"/>
        </w:rPr>
        <w:t xml:space="preserve"> </w:t>
      </w:r>
      <w:r w:rsidR="00564C1E" w:rsidRPr="00564C1E">
        <w:rPr>
          <w:lang w:val="en-GB"/>
        </w:rPr>
        <w:t>maintenance</w:t>
      </w:r>
      <w:r w:rsidR="00564C1E">
        <w:rPr>
          <w:lang w:val="en-GB"/>
        </w:rPr>
        <w:t xml:space="preserve"> </w:t>
      </w:r>
      <w:r w:rsidR="00DB4DB2">
        <w:rPr>
          <w:lang w:val="en-GB"/>
        </w:rPr>
        <w:t xml:space="preserve">on the </w:t>
      </w:r>
      <w:r w:rsidR="00564C1E">
        <w:rPr>
          <w:lang w:val="en-GB"/>
        </w:rPr>
        <w:t xml:space="preserve">website </w:t>
      </w:r>
      <w:r w:rsidR="002A78B8">
        <w:rPr>
          <w:lang w:val="en-GB"/>
        </w:rPr>
        <w:t>easier</w:t>
      </w:r>
      <w:r w:rsidR="00634BB8">
        <w:rPr>
          <w:lang w:val="en-GB"/>
        </w:rPr>
        <w:t>.</w:t>
      </w:r>
      <w:r w:rsidR="009C0075">
        <w:rPr>
          <w:lang w:val="en-GB"/>
        </w:rPr>
        <w:t xml:space="preserve"> </w:t>
      </w:r>
      <w:r w:rsidR="00FE62BE">
        <w:rPr>
          <w:lang w:val="en-GB"/>
        </w:rPr>
        <w:t xml:space="preserve">Figure </w:t>
      </w:r>
      <w:r w:rsidR="00692A0A">
        <w:rPr>
          <w:lang w:val="en-GB"/>
        </w:rPr>
        <w:t>6</w:t>
      </w:r>
      <w:r w:rsidR="00FE62BE">
        <w:rPr>
          <w:lang w:val="en-GB"/>
        </w:rPr>
        <w:t xml:space="preserve"> shows </w:t>
      </w:r>
      <w:r w:rsidR="00B12FAC">
        <w:rPr>
          <w:lang w:val="en-GB"/>
        </w:rPr>
        <w:t>the main</w:t>
      </w:r>
      <w:r w:rsidR="00FE62BE">
        <w:rPr>
          <w:lang w:val="en-GB"/>
        </w:rPr>
        <w:t xml:space="preserve"> </w:t>
      </w:r>
      <w:r w:rsidR="00203175">
        <w:rPr>
          <w:lang w:val="en-GB"/>
        </w:rPr>
        <w:t>CSS file</w:t>
      </w:r>
      <w:r w:rsidR="00B12FAC">
        <w:rPr>
          <w:lang w:val="en-GB"/>
        </w:rPr>
        <w:t xml:space="preserve"> for the website</w:t>
      </w:r>
      <w:r w:rsidR="00203175">
        <w:rPr>
          <w:lang w:val="en-GB"/>
        </w:rPr>
        <w:t>.</w:t>
      </w:r>
    </w:p>
    <w:p w14:paraId="2596E051" w14:textId="65E40613" w:rsidR="00634BB8" w:rsidRPr="002B3D28" w:rsidRDefault="00634BB8" w:rsidP="002B3D28">
      <w:pPr>
        <w:rPr>
          <w:lang w:val="en-GB"/>
        </w:rPr>
      </w:pPr>
      <w:r>
        <w:rPr>
          <w:lang w:val="en-GB"/>
        </w:rPr>
        <w:tab/>
        <w:t>Flex</w:t>
      </w:r>
      <w:r w:rsidR="00690F4B">
        <w:rPr>
          <w:lang w:val="en-GB"/>
        </w:rPr>
        <w:t>b</w:t>
      </w:r>
      <w:r>
        <w:rPr>
          <w:lang w:val="en-GB"/>
        </w:rPr>
        <w:t xml:space="preserve">ox </w:t>
      </w:r>
      <w:sdt>
        <w:sdtPr>
          <w:rPr>
            <w:lang w:val="en-GB"/>
          </w:rPr>
          <w:id w:val="-1724364676"/>
          <w:citation/>
        </w:sdtPr>
        <w:sdtContent>
          <w:r w:rsidR="00E455CB">
            <w:rPr>
              <w:lang w:val="en-GB"/>
            </w:rPr>
            <w:fldChar w:fldCharType="begin"/>
          </w:r>
          <w:r w:rsidR="00E455CB">
            <w:rPr>
              <w:lang w:val="en-GB"/>
            </w:rPr>
            <w:instrText xml:space="preserve"> CITATION W3s99 \l 2057 </w:instrText>
          </w:r>
          <w:r w:rsidR="00E455CB">
            <w:rPr>
              <w:lang w:val="en-GB"/>
            </w:rPr>
            <w:fldChar w:fldCharType="separate"/>
          </w:r>
          <w:r w:rsidR="00140CCB" w:rsidRPr="00140CCB">
            <w:rPr>
              <w:noProof/>
              <w:lang w:val="en-GB"/>
            </w:rPr>
            <w:t>[15]</w:t>
          </w:r>
          <w:r w:rsidR="00E455CB">
            <w:rPr>
              <w:lang w:val="en-GB"/>
            </w:rPr>
            <w:fldChar w:fldCharType="end"/>
          </w:r>
        </w:sdtContent>
      </w:sdt>
      <w:r w:rsidR="00E455CB">
        <w:rPr>
          <w:lang w:val="en-GB"/>
        </w:rPr>
        <w:t xml:space="preserve"> </w:t>
      </w:r>
      <w:r>
        <w:rPr>
          <w:lang w:val="en-GB"/>
        </w:rPr>
        <w:t>was also used within the site</w:t>
      </w:r>
      <w:r w:rsidR="00936876">
        <w:rPr>
          <w:lang w:val="en-GB"/>
        </w:rPr>
        <w:t xml:space="preserve"> as</w:t>
      </w:r>
      <w:r w:rsidR="00E455CB">
        <w:rPr>
          <w:lang w:val="en-GB"/>
        </w:rPr>
        <w:t xml:space="preserve"> it allows the pages to be set out in a </w:t>
      </w:r>
      <w:r w:rsidR="007316F1">
        <w:rPr>
          <w:lang w:val="en-GB"/>
        </w:rPr>
        <w:t xml:space="preserve">professional manner and allows easier control of the pages, e.g. setting out the </w:t>
      </w:r>
      <w:r w:rsidR="009C7820">
        <w:rPr>
          <w:lang w:val="en-GB"/>
        </w:rPr>
        <w:t>dividers to all be in the centre of the screen</w:t>
      </w:r>
      <w:r w:rsidR="00846B9C">
        <w:rPr>
          <w:lang w:val="en-GB"/>
        </w:rPr>
        <w:t>.</w:t>
      </w:r>
      <w:r w:rsidR="005411C4">
        <w:rPr>
          <w:lang w:val="en-GB"/>
        </w:rPr>
        <w:t xml:space="preserve"> Since flexbox </w:t>
      </w:r>
      <w:r w:rsidR="00931992">
        <w:rPr>
          <w:lang w:val="en-GB"/>
        </w:rPr>
        <w:t xml:space="preserve">is built into the CSS framework, it is incredibly easy to use </w:t>
      </w:r>
      <w:r w:rsidR="009C0075">
        <w:rPr>
          <w:lang w:val="en-GB"/>
        </w:rPr>
        <w:t xml:space="preserve">and </w:t>
      </w:r>
      <w:r w:rsidR="00DC5296">
        <w:rPr>
          <w:lang w:val="en-GB"/>
        </w:rPr>
        <w:t>maintain.</w:t>
      </w:r>
    </w:p>
    <w:p w14:paraId="53ACA9A7" w14:textId="77777777" w:rsidR="00810543" w:rsidRPr="00810543" w:rsidRDefault="00810543" w:rsidP="00651E51">
      <w:pPr>
        <w:pStyle w:val="Heading4"/>
        <w:ind w:firstLine="505"/>
        <w:rPr>
          <w:lang w:val="en-GB"/>
        </w:rPr>
      </w:pPr>
      <w:r>
        <w:rPr>
          <w:lang w:val="en-GB"/>
        </w:rPr>
        <w:lastRenderedPageBreak/>
        <w:t>Look of the website</w:t>
      </w:r>
    </w:p>
    <w:p w14:paraId="7906D48C" w14:textId="77777777" w:rsidR="00481D3C" w:rsidRDefault="00481D3C" w:rsidP="008F62E5">
      <w:pPr>
        <w:keepNext/>
        <w:jc w:val="center"/>
      </w:pPr>
      <w:r>
        <w:rPr>
          <w:noProof/>
        </w:rPr>
        <w:drawing>
          <wp:inline distT="0" distB="0" distL="0" distR="0" wp14:anchorId="1860D184" wp14:editId="666233DB">
            <wp:extent cx="4171950" cy="2214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195" cy="2223301"/>
                    </a:xfrm>
                    <a:prstGeom prst="rect">
                      <a:avLst/>
                    </a:prstGeom>
                  </pic:spPr>
                </pic:pic>
              </a:graphicData>
            </a:graphic>
          </wp:inline>
        </w:drawing>
      </w:r>
    </w:p>
    <w:p w14:paraId="779EE988" w14:textId="3D9E8F5C" w:rsidR="00481D3C" w:rsidRDefault="00481D3C" w:rsidP="008F62E5">
      <w:pPr>
        <w:pStyle w:val="Caption"/>
        <w:jc w:val="center"/>
        <w:rPr>
          <w:lang w:val="en-GB"/>
        </w:rPr>
      </w:pPr>
      <w:r>
        <w:t xml:space="preserve">Figure </w:t>
      </w:r>
      <w:r>
        <w:fldChar w:fldCharType="begin"/>
      </w:r>
      <w:r>
        <w:instrText xml:space="preserve"> SEQ Figure \* ARABIC </w:instrText>
      </w:r>
      <w:r>
        <w:fldChar w:fldCharType="separate"/>
      </w:r>
      <w:r w:rsidR="005B6620">
        <w:rPr>
          <w:noProof/>
        </w:rPr>
        <w:t>7</w:t>
      </w:r>
      <w:r>
        <w:fldChar w:fldCharType="end"/>
      </w:r>
      <w:r>
        <w:t>: Navigation bar on website</w:t>
      </w:r>
    </w:p>
    <w:p w14:paraId="72C04053" w14:textId="77777777" w:rsidR="00481D3C" w:rsidRPr="00481D3C" w:rsidRDefault="00481D3C" w:rsidP="00481D3C">
      <w:pPr>
        <w:rPr>
          <w:lang w:val="en-GB"/>
        </w:rPr>
      </w:pPr>
    </w:p>
    <w:p w14:paraId="20AB7BEF" w14:textId="0F45CA05" w:rsidR="00652E9A" w:rsidRDefault="007955A5" w:rsidP="00724531">
      <w:pPr>
        <w:ind w:left="505" w:firstLine="720"/>
        <w:rPr>
          <w:lang w:val="en-GB"/>
        </w:rPr>
      </w:pPr>
      <w:r w:rsidRPr="001561D4">
        <w:rPr>
          <w:lang w:val="en-GB"/>
        </w:rPr>
        <w:t>The</w:t>
      </w:r>
      <w:r w:rsidR="00464B45" w:rsidRPr="001561D4">
        <w:rPr>
          <w:lang w:val="en-GB"/>
        </w:rPr>
        <w:t xml:space="preserve">re </w:t>
      </w:r>
      <w:r w:rsidR="006A7669" w:rsidRPr="001561D4">
        <w:rPr>
          <w:lang w:val="en-GB"/>
        </w:rPr>
        <w:t>were</w:t>
      </w:r>
      <w:r w:rsidR="00464B45" w:rsidRPr="001561D4">
        <w:rPr>
          <w:lang w:val="en-GB"/>
        </w:rPr>
        <w:t xml:space="preserve"> a few designs </w:t>
      </w:r>
      <w:r w:rsidR="00521DB0">
        <w:rPr>
          <w:lang w:val="en-GB"/>
        </w:rPr>
        <w:t xml:space="preserve">were considered </w:t>
      </w:r>
      <w:r w:rsidR="00464B45" w:rsidRPr="001561D4">
        <w:rPr>
          <w:lang w:val="en-GB"/>
        </w:rPr>
        <w:t xml:space="preserve">for the website </w:t>
      </w:r>
      <w:r w:rsidR="00380CF7" w:rsidRPr="001561D4">
        <w:rPr>
          <w:lang w:val="en-GB"/>
        </w:rPr>
        <w:t>and two</w:t>
      </w:r>
      <w:r w:rsidR="00380CF7">
        <w:rPr>
          <w:lang w:val="en-GB"/>
        </w:rPr>
        <w:t xml:space="preserve"> </w:t>
      </w:r>
      <w:r w:rsidR="00DF369E" w:rsidRPr="001561D4">
        <w:rPr>
          <w:lang w:val="en-GB"/>
        </w:rPr>
        <w:t>were</w:t>
      </w:r>
      <w:r w:rsidR="00DF369E" w:rsidRPr="001561D4" w:rsidDel="00380CF7">
        <w:rPr>
          <w:lang w:val="en-GB"/>
        </w:rPr>
        <w:t xml:space="preserve"> </w:t>
      </w:r>
      <w:r w:rsidR="00380CF7" w:rsidRPr="001561D4">
        <w:rPr>
          <w:lang w:val="en-GB"/>
        </w:rPr>
        <w:t xml:space="preserve">developed </w:t>
      </w:r>
      <w:r w:rsidR="00DF369E" w:rsidRPr="001561D4">
        <w:rPr>
          <w:lang w:val="en-GB"/>
        </w:rPr>
        <w:t>into a prototype</w:t>
      </w:r>
      <w:r w:rsidR="00A40711" w:rsidRPr="001561D4">
        <w:rPr>
          <w:lang w:val="en-GB"/>
        </w:rPr>
        <w:t xml:space="preserve"> for further testing</w:t>
      </w:r>
      <w:r w:rsidR="00BB0838" w:rsidRPr="001561D4">
        <w:rPr>
          <w:lang w:val="en-GB"/>
        </w:rPr>
        <w:t xml:space="preserve">. The first </w:t>
      </w:r>
      <w:r w:rsidR="00380CF7" w:rsidRPr="001561D4">
        <w:rPr>
          <w:lang w:val="en-GB"/>
        </w:rPr>
        <w:t>prototype was</w:t>
      </w:r>
      <w:r w:rsidR="00380CF7">
        <w:rPr>
          <w:lang w:val="en-GB"/>
        </w:rPr>
        <w:t xml:space="preserve"> </w:t>
      </w:r>
      <w:r w:rsidR="00A4295A">
        <w:rPr>
          <w:lang w:val="en-GB"/>
        </w:rPr>
        <w:t>for</w:t>
      </w:r>
      <w:r w:rsidR="004D3EB0" w:rsidRPr="001561D4">
        <w:rPr>
          <w:lang w:val="en-GB"/>
        </w:rPr>
        <w:t xml:space="preserve"> navigation</w:t>
      </w:r>
      <w:r w:rsidR="00263419" w:rsidRPr="001561D4">
        <w:rPr>
          <w:lang w:val="en-GB"/>
        </w:rPr>
        <w:t xml:space="preserve">, </w:t>
      </w:r>
      <w:r w:rsidR="00380CF7" w:rsidRPr="001561D4">
        <w:rPr>
          <w:lang w:val="en-GB"/>
        </w:rPr>
        <w:t xml:space="preserve">which allows </w:t>
      </w:r>
      <w:r w:rsidR="00263419" w:rsidRPr="001561D4">
        <w:rPr>
          <w:lang w:val="en-GB"/>
        </w:rPr>
        <w:t xml:space="preserve">a user to navigate through the website to the </w:t>
      </w:r>
      <w:r w:rsidR="00380CF7" w:rsidRPr="001561D4">
        <w:rPr>
          <w:lang w:val="en-GB"/>
        </w:rPr>
        <w:t xml:space="preserve">desired </w:t>
      </w:r>
      <w:r w:rsidR="00263419" w:rsidRPr="001561D4" w:rsidDel="00380CF7">
        <w:rPr>
          <w:lang w:val="en-GB"/>
        </w:rPr>
        <w:t>pages</w:t>
      </w:r>
      <w:r w:rsidR="0018625B" w:rsidRPr="001561D4">
        <w:rPr>
          <w:lang w:val="en-GB"/>
        </w:rPr>
        <w:t>.</w:t>
      </w:r>
      <w:r w:rsidR="0018625B" w:rsidRPr="001561D4" w:rsidDel="00380CF7">
        <w:rPr>
          <w:lang w:val="en-GB"/>
        </w:rPr>
        <w:t xml:space="preserve"> </w:t>
      </w:r>
      <w:r w:rsidR="00380CF7" w:rsidRPr="001561D4">
        <w:rPr>
          <w:lang w:val="en-GB"/>
        </w:rPr>
        <w:t xml:space="preserve">The </w:t>
      </w:r>
      <w:r w:rsidR="0018625B" w:rsidRPr="001561D4">
        <w:rPr>
          <w:lang w:val="en-GB"/>
        </w:rPr>
        <w:t>navigation bar would be set to the left</w:t>
      </w:r>
      <w:r w:rsidR="003522B7" w:rsidRPr="001561D4">
        <w:rPr>
          <w:lang w:val="en-GB"/>
        </w:rPr>
        <w:t>-</w:t>
      </w:r>
      <w:r w:rsidR="0018625B" w:rsidRPr="001561D4">
        <w:rPr>
          <w:lang w:val="en-GB"/>
        </w:rPr>
        <w:t>hand side of the screen and would pop</w:t>
      </w:r>
      <w:r w:rsidR="00C12237" w:rsidRPr="001561D4">
        <w:rPr>
          <w:lang w:val="en-GB"/>
        </w:rPr>
        <w:t xml:space="preserve"> up when the user</w:t>
      </w:r>
      <w:r w:rsidR="00B301B1">
        <w:rPr>
          <w:lang w:val="en-GB"/>
        </w:rPr>
        <w:t>’s</w:t>
      </w:r>
      <w:r w:rsidR="00380CF7" w:rsidRPr="001561D4">
        <w:rPr>
          <w:lang w:val="en-GB"/>
        </w:rPr>
        <w:t xml:space="preserve"> curser</w:t>
      </w:r>
      <w:r w:rsidR="00C12237" w:rsidRPr="001561D4">
        <w:rPr>
          <w:lang w:val="en-GB"/>
        </w:rPr>
        <w:t xml:space="preserve"> hovers over</w:t>
      </w:r>
      <w:r w:rsidR="00380CF7" w:rsidRPr="001561D4">
        <w:rPr>
          <w:lang w:val="en-GB"/>
        </w:rPr>
        <w:t>.</w:t>
      </w:r>
      <w:r w:rsidR="00FA5B41" w:rsidRPr="001561D4" w:rsidDel="00380CF7">
        <w:rPr>
          <w:lang w:val="en-GB"/>
        </w:rPr>
        <w:t xml:space="preserve"> </w:t>
      </w:r>
      <w:r w:rsidR="00FA5B41" w:rsidRPr="001561D4">
        <w:rPr>
          <w:lang w:val="en-GB"/>
        </w:rPr>
        <w:t xml:space="preserve">There would have been a </w:t>
      </w:r>
      <w:r w:rsidR="00C12237" w:rsidRPr="001561D4">
        <w:rPr>
          <w:lang w:val="en-GB"/>
        </w:rPr>
        <w:t xml:space="preserve">small </w:t>
      </w:r>
      <w:r w:rsidR="009E0FE2" w:rsidRPr="001561D4">
        <w:rPr>
          <w:lang w:val="en-GB"/>
        </w:rPr>
        <w:t xml:space="preserve">side bar </w:t>
      </w:r>
      <w:r w:rsidR="00B02F73" w:rsidRPr="001561D4">
        <w:rPr>
          <w:lang w:val="en-GB"/>
        </w:rPr>
        <w:t>sticking out on the left side of the website, which</w:t>
      </w:r>
      <w:r w:rsidR="006D4945" w:rsidRPr="001561D4">
        <w:rPr>
          <w:lang w:val="en-GB"/>
        </w:rPr>
        <w:t xml:space="preserve"> </w:t>
      </w:r>
      <w:r w:rsidR="00B94CE0" w:rsidRPr="001561D4">
        <w:rPr>
          <w:lang w:val="en-GB"/>
        </w:rPr>
        <w:t>would contain the text Navigation</w:t>
      </w:r>
      <w:r w:rsidR="00481D3C" w:rsidRPr="001561D4">
        <w:rPr>
          <w:lang w:val="en-GB"/>
        </w:rPr>
        <w:t xml:space="preserve">, as shown in figure </w:t>
      </w:r>
      <w:r w:rsidR="00836C65">
        <w:rPr>
          <w:lang w:val="en-GB"/>
        </w:rPr>
        <w:t>7</w:t>
      </w:r>
      <w:r w:rsidR="003B6276" w:rsidRPr="001561D4">
        <w:rPr>
          <w:lang w:val="en-GB"/>
        </w:rPr>
        <w:t>.</w:t>
      </w:r>
      <w:r w:rsidR="003522B7" w:rsidRPr="001561D4">
        <w:rPr>
          <w:lang w:val="en-GB"/>
        </w:rPr>
        <w:t xml:space="preserve"> </w:t>
      </w:r>
      <w:r w:rsidR="00AB7C27" w:rsidRPr="001561D4">
        <w:rPr>
          <w:lang w:val="en-GB"/>
        </w:rPr>
        <w:t xml:space="preserve">The navigation bar would allow a </w:t>
      </w:r>
      <w:r w:rsidR="0087666D" w:rsidRPr="001561D4">
        <w:rPr>
          <w:lang w:val="en-GB"/>
        </w:rPr>
        <w:t>staff member</w:t>
      </w:r>
      <w:r w:rsidR="000D3D6E" w:rsidRPr="001561D4">
        <w:rPr>
          <w:lang w:val="en-GB"/>
        </w:rPr>
        <w:t>s and admins</w:t>
      </w:r>
      <w:r w:rsidR="0087666D" w:rsidRPr="001561D4">
        <w:rPr>
          <w:lang w:val="en-GB"/>
        </w:rPr>
        <w:t xml:space="preserve"> </w:t>
      </w:r>
      <w:r w:rsidR="006F72BD">
        <w:rPr>
          <w:lang w:val="en-GB"/>
        </w:rPr>
        <w:t xml:space="preserve">entry </w:t>
      </w:r>
      <w:r w:rsidR="0087666D" w:rsidRPr="001561D4">
        <w:rPr>
          <w:lang w:val="en-GB"/>
        </w:rPr>
        <w:t xml:space="preserve">to </w:t>
      </w:r>
      <w:r w:rsidR="000D3D6E" w:rsidRPr="001561D4">
        <w:rPr>
          <w:lang w:val="en-GB"/>
        </w:rPr>
        <w:t>the game and staff pages, while</w:t>
      </w:r>
      <w:r w:rsidR="002A0FB0" w:rsidRPr="001561D4">
        <w:rPr>
          <w:lang w:val="en-GB"/>
        </w:rPr>
        <w:t xml:space="preserve"> the students will only have access to the </w:t>
      </w:r>
      <w:r w:rsidR="00B8029F" w:rsidRPr="001561D4">
        <w:rPr>
          <w:lang w:val="en-GB"/>
        </w:rPr>
        <w:t>game page.</w:t>
      </w:r>
      <w:r w:rsidR="008B5901" w:rsidRPr="001561D4">
        <w:rPr>
          <w:lang w:val="en-GB"/>
        </w:rPr>
        <w:t xml:space="preserve"> This design also incorporated the way to edit users by a </w:t>
      </w:r>
      <w:r w:rsidR="008B5901" w:rsidRPr="001561D4" w:rsidDel="00380CF7">
        <w:rPr>
          <w:lang w:val="en-GB"/>
        </w:rPr>
        <w:t>pop</w:t>
      </w:r>
      <w:r w:rsidR="00380CF7" w:rsidRPr="001561D4">
        <w:rPr>
          <w:lang w:val="en-GB"/>
        </w:rPr>
        <w:t>-up</w:t>
      </w:r>
      <w:r w:rsidR="008B5901" w:rsidRPr="001561D4">
        <w:rPr>
          <w:lang w:val="en-GB"/>
        </w:rPr>
        <w:t xml:space="preserve"> box showing in the centre of the screen</w:t>
      </w:r>
      <w:r w:rsidR="00833D0D" w:rsidRPr="001561D4">
        <w:rPr>
          <w:lang w:val="en-GB"/>
        </w:rPr>
        <w:t xml:space="preserve">. </w:t>
      </w:r>
      <w:r w:rsidR="006F72BD">
        <w:rPr>
          <w:lang w:val="en-GB"/>
        </w:rPr>
        <w:t>I</w:t>
      </w:r>
      <w:r w:rsidR="008C1E45">
        <w:rPr>
          <w:lang w:val="en-GB"/>
        </w:rPr>
        <w:t>n</w:t>
      </w:r>
      <w:r w:rsidR="006F72BD">
        <w:rPr>
          <w:lang w:val="en-GB"/>
        </w:rPr>
        <w:t xml:space="preserve"> order </w:t>
      </w:r>
      <w:r w:rsidR="00833D0D" w:rsidRPr="001561D4">
        <w:rPr>
          <w:lang w:val="en-GB"/>
        </w:rPr>
        <w:t>to edit</w:t>
      </w:r>
      <w:r w:rsidR="00380CF7">
        <w:rPr>
          <w:lang w:val="en-GB"/>
        </w:rPr>
        <w:t xml:space="preserve"> </w:t>
      </w:r>
      <w:r w:rsidR="00833D0D" w:rsidRPr="001561D4">
        <w:rPr>
          <w:lang w:val="en-GB"/>
        </w:rPr>
        <w:t xml:space="preserve">a </w:t>
      </w:r>
      <w:r w:rsidR="00114D86">
        <w:rPr>
          <w:lang w:val="en-GB"/>
        </w:rPr>
        <w:t>student</w:t>
      </w:r>
      <w:r w:rsidR="00833D0D" w:rsidRPr="001561D4">
        <w:rPr>
          <w:lang w:val="en-GB"/>
        </w:rPr>
        <w:t xml:space="preserve"> the </w:t>
      </w:r>
      <w:r w:rsidR="00114D86">
        <w:rPr>
          <w:lang w:val="en-GB"/>
        </w:rPr>
        <w:t>staff member</w:t>
      </w:r>
      <w:r w:rsidR="00833D0D">
        <w:rPr>
          <w:lang w:val="en-GB"/>
        </w:rPr>
        <w:t xml:space="preserve"> </w:t>
      </w:r>
      <w:r w:rsidR="00833D0D" w:rsidRPr="001561D4">
        <w:rPr>
          <w:lang w:val="en-GB"/>
        </w:rPr>
        <w:t xml:space="preserve">will need to click the </w:t>
      </w:r>
      <w:r w:rsidR="008C1E45">
        <w:rPr>
          <w:lang w:val="en-GB"/>
        </w:rPr>
        <w:t>‘</w:t>
      </w:r>
      <w:r w:rsidR="00833D0D" w:rsidRPr="001561D4">
        <w:rPr>
          <w:lang w:val="en-GB"/>
        </w:rPr>
        <w:t>edit button</w:t>
      </w:r>
      <w:r w:rsidR="008C1E45">
        <w:rPr>
          <w:lang w:val="en-GB"/>
        </w:rPr>
        <w:t>’</w:t>
      </w:r>
      <w:r w:rsidR="00833D0D" w:rsidRPr="001561D4">
        <w:rPr>
          <w:lang w:val="en-GB"/>
        </w:rPr>
        <w:t xml:space="preserve"> and </w:t>
      </w:r>
      <w:r w:rsidR="008C1E45">
        <w:rPr>
          <w:lang w:val="en-GB"/>
        </w:rPr>
        <w:t xml:space="preserve">then </w:t>
      </w:r>
      <w:r w:rsidR="00833D0D" w:rsidRPr="001561D4">
        <w:rPr>
          <w:lang w:val="en-GB"/>
        </w:rPr>
        <w:t xml:space="preserve">to remove the user they would click the </w:t>
      </w:r>
      <w:r w:rsidR="008C1E45">
        <w:rPr>
          <w:lang w:val="en-GB"/>
        </w:rPr>
        <w:t>‘</w:t>
      </w:r>
      <w:r w:rsidR="00833D0D" w:rsidRPr="001561D4">
        <w:rPr>
          <w:lang w:val="en-GB"/>
        </w:rPr>
        <w:t>remove button</w:t>
      </w:r>
      <w:r w:rsidR="008C1E45">
        <w:rPr>
          <w:lang w:val="en-GB"/>
        </w:rPr>
        <w:t>’</w:t>
      </w:r>
      <w:r w:rsidR="00833D0D" w:rsidRPr="001561D4">
        <w:rPr>
          <w:lang w:val="en-GB"/>
        </w:rPr>
        <w:t>, both are on the table in columns</w:t>
      </w:r>
      <w:r w:rsidR="001B672A">
        <w:rPr>
          <w:lang w:val="en-GB"/>
        </w:rPr>
        <w:t>. T</w:t>
      </w:r>
      <w:r w:rsidR="003323DC">
        <w:rPr>
          <w:lang w:val="en-GB"/>
        </w:rPr>
        <w:t xml:space="preserve">his prototype would </w:t>
      </w:r>
      <w:r w:rsidR="00002687">
        <w:rPr>
          <w:lang w:val="en-GB"/>
        </w:rPr>
        <w:t xml:space="preserve">have incorporated </w:t>
      </w:r>
      <w:r w:rsidR="003323DC">
        <w:rPr>
          <w:lang w:val="en-GB"/>
        </w:rPr>
        <w:t>a text box for a staff member or admin to add difficulty</w:t>
      </w:r>
    </w:p>
    <w:p w14:paraId="6BD2A442" w14:textId="5A3A760F" w:rsidR="004210D2" w:rsidRDefault="00903CD9" w:rsidP="00DF369E">
      <w:pPr>
        <w:ind w:left="505" w:firstLine="720"/>
        <w:rPr>
          <w:lang w:val="en-GB"/>
        </w:rPr>
      </w:pPr>
      <w:r w:rsidRPr="0003454D">
        <w:rPr>
          <w:lang w:val="en-GB"/>
        </w:rPr>
        <w:t xml:space="preserve">The second </w:t>
      </w:r>
      <w:r w:rsidR="004210D2" w:rsidRPr="0003454D">
        <w:rPr>
          <w:lang w:val="en-GB"/>
        </w:rPr>
        <w:t>design for the website</w:t>
      </w:r>
      <w:r w:rsidRPr="0003454D">
        <w:rPr>
          <w:lang w:val="en-GB"/>
        </w:rPr>
        <w:t xml:space="preserve"> is the one that is closest to the </w:t>
      </w:r>
      <w:r w:rsidR="00E81504" w:rsidRPr="0003454D">
        <w:rPr>
          <w:lang w:val="en-GB"/>
        </w:rPr>
        <w:t xml:space="preserve">implementation. </w:t>
      </w:r>
      <w:r w:rsidR="004A0724" w:rsidRPr="0003454D">
        <w:rPr>
          <w:lang w:val="en-GB"/>
        </w:rPr>
        <w:t xml:space="preserve">This </w:t>
      </w:r>
      <w:r w:rsidR="00E81504" w:rsidRPr="0003454D">
        <w:rPr>
          <w:lang w:val="en-GB"/>
        </w:rPr>
        <w:t>design</w:t>
      </w:r>
      <w:r w:rsidR="004A0724" w:rsidRPr="0003454D" w:rsidDel="00E81504">
        <w:rPr>
          <w:lang w:val="en-GB"/>
        </w:rPr>
        <w:t xml:space="preserve"> </w:t>
      </w:r>
      <w:r w:rsidR="004A0724" w:rsidRPr="0003454D">
        <w:rPr>
          <w:lang w:val="en-GB"/>
        </w:rPr>
        <w:t xml:space="preserve">takes the user straight to </w:t>
      </w:r>
      <w:r w:rsidR="00D87FB1" w:rsidRPr="0003454D">
        <w:rPr>
          <w:lang w:val="en-GB"/>
        </w:rPr>
        <w:t>their</w:t>
      </w:r>
      <w:r w:rsidR="004A0724" w:rsidRPr="0003454D">
        <w:rPr>
          <w:lang w:val="en-GB"/>
        </w:rPr>
        <w:t xml:space="preserve"> pages, e.g. staff go to staff page and students go to the game page.</w:t>
      </w:r>
      <w:r w:rsidR="00A40711" w:rsidRPr="0003454D">
        <w:rPr>
          <w:lang w:val="en-GB"/>
        </w:rPr>
        <w:t xml:space="preserve"> Th</w:t>
      </w:r>
      <w:r w:rsidR="003C19B2" w:rsidRPr="0003454D">
        <w:rPr>
          <w:lang w:val="en-GB"/>
        </w:rPr>
        <w:t>is design means a user does not have to navigate the site manually.</w:t>
      </w:r>
      <w:r w:rsidR="00AB527E" w:rsidRPr="0003454D">
        <w:rPr>
          <w:lang w:val="en-GB"/>
        </w:rPr>
        <w:t xml:space="preserve"> </w:t>
      </w:r>
      <w:r w:rsidR="00ED39C0" w:rsidRPr="0003454D">
        <w:rPr>
          <w:lang w:val="en-GB"/>
        </w:rPr>
        <w:t>The site uses the same method</w:t>
      </w:r>
      <w:r w:rsidR="008D1039" w:rsidRPr="0003454D">
        <w:rPr>
          <w:lang w:val="en-GB"/>
        </w:rPr>
        <w:t xml:space="preserve"> </w:t>
      </w:r>
      <w:r w:rsidR="0003454D">
        <w:rPr>
          <w:lang w:val="en-GB"/>
        </w:rPr>
        <w:t>as the other prototype,</w:t>
      </w:r>
      <w:r w:rsidR="00ED39C0" w:rsidRPr="0003454D">
        <w:rPr>
          <w:lang w:val="en-GB"/>
        </w:rPr>
        <w:t xml:space="preserve"> of a pop</w:t>
      </w:r>
      <w:r w:rsidR="0003454D" w:rsidRPr="0003454D">
        <w:rPr>
          <w:lang w:val="en-GB"/>
        </w:rPr>
        <w:t>-</w:t>
      </w:r>
      <w:r w:rsidR="00ED39C0" w:rsidRPr="0003454D">
        <w:rPr>
          <w:lang w:val="en-GB"/>
        </w:rPr>
        <w:t>up</w:t>
      </w:r>
      <w:r w:rsidR="00ED39C0" w:rsidRPr="00085B3B">
        <w:rPr>
          <w:lang w:val="en-GB"/>
        </w:rPr>
        <w:t xml:space="preserve"> box to allow the </w:t>
      </w:r>
      <w:r w:rsidR="00810F06">
        <w:rPr>
          <w:lang w:val="en-GB"/>
        </w:rPr>
        <w:t>staff member or admin</w:t>
      </w:r>
      <w:r w:rsidR="00ED39C0" w:rsidRPr="00085B3B">
        <w:rPr>
          <w:lang w:val="en-GB"/>
        </w:rPr>
        <w:t xml:space="preserve"> to edit a</w:t>
      </w:r>
      <w:r w:rsidR="00ED39C0">
        <w:rPr>
          <w:lang w:val="en-GB"/>
        </w:rPr>
        <w:t xml:space="preserve"> </w:t>
      </w:r>
      <w:r w:rsidR="00810F06">
        <w:rPr>
          <w:lang w:val="en-GB"/>
        </w:rPr>
        <w:t>student</w:t>
      </w:r>
      <w:r w:rsidR="008D1039" w:rsidRPr="00085B3B">
        <w:rPr>
          <w:lang w:val="en-GB"/>
        </w:rPr>
        <w:t xml:space="preserve">. In this design </w:t>
      </w:r>
      <w:r w:rsidR="006D3E8F" w:rsidRPr="00085B3B">
        <w:rPr>
          <w:lang w:val="en-GB"/>
        </w:rPr>
        <w:t>the</w:t>
      </w:r>
      <w:r w:rsidR="00AE7668" w:rsidRPr="00085B3B">
        <w:rPr>
          <w:lang w:val="en-GB"/>
        </w:rPr>
        <w:t xml:space="preserve"> edit buttons are not in the table, </w:t>
      </w:r>
      <w:r w:rsidR="00AE7668" w:rsidRPr="00085B3B" w:rsidDel="006D3E8F">
        <w:rPr>
          <w:lang w:val="en-GB"/>
        </w:rPr>
        <w:t xml:space="preserve">instead the user </w:t>
      </w:r>
      <w:r w:rsidR="006D3E8F" w:rsidRPr="00085B3B">
        <w:rPr>
          <w:lang w:val="en-GB"/>
        </w:rPr>
        <w:t>needs to enter the pop</w:t>
      </w:r>
      <w:r w:rsidR="003B714F" w:rsidRPr="00085B3B">
        <w:rPr>
          <w:lang w:val="en-GB"/>
        </w:rPr>
        <w:t>-</w:t>
      </w:r>
      <w:r w:rsidR="006D3E8F" w:rsidRPr="00085B3B">
        <w:rPr>
          <w:lang w:val="en-GB"/>
        </w:rPr>
        <w:t xml:space="preserve">up box by tapping </w:t>
      </w:r>
      <w:r w:rsidR="005819EB">
        <w:rPr>
          <w:lang w:val="en-GB"/>
        </w:rPr>
        <w:t xml:space="preserve">on </w:t>
      </w:r>
      <w:r w:rsidR="003B714F">
        <w:rPr>
          <w:lang w:val="en-GB"/>
        </w:rPr>
        <w:t>a user’s</w:t>
      </w:r>
      <w:r w:rsidR="005819EB">
        <w:rPr>
          <w:lang w:val="en-GB"/>
        </w:rPr>
        <w:t xml:space="preserve"> row, e.g. their name</w:t>
      </w:r>
      <w:r w:rsidR="0030715A">
        <w:rPr>
          <w:lang w:val="en-GB"/>
        </w:rPr>
        <w:t>,</w:t>
      </w:r>
      <w:r w:rsidR="006D3E8F" w:rsidRPr="00085B3B">
        <w:rPr>
          <w:lang w:val="en-GB"/>
        </w:rPr>
        <w:t xml:space="preserve"> where they can also edit or delete a user</w:t>
      </w:r>
      <w:r w:rsidR="00085B3B">
        <w:rPr>
          <w:lang w:val="en-GB"/>
        </w:rPr>
        <w:t>.</w:t>
      </w:r>
      <w:r w:rsidR="00F466E2" w:rsidDel="006D3E8F">
        <w:rPr>
          <w:lang w:val="en-GB"/>
        </w:rPr>
        <w:t xml:space="preserve"> </w:t>
      </w:r>
      <w:r w:rsidR="00F466E2" w:rsidRPr="00085B3B">
        <w:rPr>
          <w:lang w:val="en-GB"/>
        </w:rPr>
        <w:t>This design also incorporates a</w:t>
      </w:r>
      <w:r w:rsidR="00107217" w:rsidRPr="00085B3B">
        <w:rPr>
          <w:lang w:val="en-GB"/>
        </w:rPr>
        <w:t xml:space="preserve"> multi choice option for the difficulty</w:t>
      </w:r>
      <w:r w:rsidR="00FB53B5">
        <w:rPr>
          <w:lang w:val="en-GB"/>
        </w:rPr>
        <w:t>.</w:t>
      </w:r>
    </w:p>
    <w:p w14:paraId="0FD0000F" w14:textId="3A0AA1E9" w:rsidR="007B6896" w:rsidRPr="007955A5" w:rsidRDefault="007B6896" w:rsidP="00DF369E">
      <w:pPr>
        <w:ind w:left="505" w:firstLine="720"/>
        <w:rPr>
          <w:lang w:val="en-GB"/>
        </w:rPr>
      </w:pPr>
      <w:r>
        <w:rPr>
          <w:lang w:val="en-GB"/>
        </w:rPr>
        <w:t xml:space="preserve">The design that was used within the project was created into a prototype and the screenshots for it can be </w:t>
      </w:r>
      <w:r w:rsidR="008D7A30">
        <w:rPr>
          <w:lang w:val="en-GB"/>
        </w:rPr>
        <w:t xml:space="preserve">located </w:t>
      </w:r>
      <w:r>
        <w:rPr>
          <w:lang w:val="en-GB"/>
        </w:rPr>
        <w:t xml:space="preserve">in the </w:t>
      </w:r>
      <w:r w:rsidR="008712C7">
        <w:rPr>
          <w:lang w:val="en-GB"/>
        </w:rPr>
        <w:t>a</w:t>
      </w:r>
      <w:r w:rsidR="008712C7" w:rsidRPr="008712C7">
        <w:rPr>
          <w:lang w:val="en-GB"/>
        </w:rPr>
        <w:t>ppendices</w:t>
      </w:r>
      <w:r w:rsidR="008D7A30">
        <w:rPr>
          <w:lang w:val="en-GB"/>
        </w:rPr>
        <w:t xml:space="preserve">, figures </w:t>
      </w:r>
      <w:r w:rsidR="00947EFE">
        <w:rPr>
          <w:lang w:val="en-GB"/>
        </w:rPr>
        <w:t>43</w:t>
      </w:r>
      <w:r w:rsidR="007F2E5A">
        <w:rPr>
          <w:lang w:val="en-GB"/>
        </w:rPr>
        <w:t xml:space="preserve"> to 4</w:t>
      </w:r>
      <w:r w:rsidR="00947EFE">
        <w:rPr>
          <w:lang w:val="en-GB"/>
        </w:rPr>
        <w:t>8</w:t>
      </w:r>
      <w:r w:rsidR="007F2E5A">
        <w:rPr>
          <w:lang w:val="en-GB"/>
        </w:rPr>
        <w:t>.</w:t>
      </w:r>
    </w:p>
    <w:p w14:paraId="70F97A8A" w14:textId="4C7979DF" w:rsidR="002C5069" w:rsidRDefault="002C5069" w:rsidP="002C5069">
      <w:pPr>
        <w:pStyle w:val="Heading4"/>
        <w:ind w:firstLine="505"/>
        <w:rPr>
          <w:lang w:val="en-GB"/>
        </w:rPr>
      </w:pPr>
      <w:r>
        <w:rPr>
          <w:lang w:val="en-GB"/>
        </w:rPr>
        <w:lastRenderedPageBreak/>
        <w:t>Layout</w:t>
      </w:r>
    </w:p>
    <w:p w14:paraId="2CA356A7" w14:textId="77777777" w:rsidR="00004F17" w:rsidRDefault="00004F17" w:rsidP="008F62E5">
      <w:pPr>
        <w:keepNext/>
        <w:jc w:val="center"/>
      </w:pPr>
      <w:r>
        <w:rPr>
          <w:noProof/>
        </w:rPr>
        <w:drawing>
          <wp:inline distT="0" distB="0" distL="0" distR="0" wp14:anchorId="26DDA1CD" wp14:editId="1C593D20">
            <wp:extent cx="4467225" cy="2444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635" cy="2450846"/>
                    </a:xfrm>
                    <a:prstGeom prst="rect">
                      <a:avLst/>
                    </a:prstGeom>
                  </pic:spPr>
                </pic:pic>
              </a:graphicData>
            </a:graphic>
          </wp:inline>
        </w:drawing>
      </w:r>
    </w:p>
    <w:p w14:paraId="7A4AADEB" w14:textId="130FD71D" w:rsidR="00620F67" w:rsidRPr="00683D8B" w:rsidRDefault="00004F17" w:rsidP="008F62E5">
      <w:pPr>
        <w:pStyle w:val="Caption"/>
        <w:jc w:val="center"/>
        <w:rPr>
          <w:lang w:val="en-GB"/>
        </w:rPr>
      </w:pPr>
      <w:r>
        <w:t xml:space="preserve">Figure </w:t>
      </w:r>
      <w:r>
        <w:fldChar w:fldCharType="begin"/>
      </w:r>
      <w:r>
        <w:instrText xml:space="preserve"> SEQ Figure \* ARABIC </w:instrText>
      </w:r>
      <w:r>
        <w:fldChar w:fldCharType="separate"/>
      </w:r>
      <w:r w:rsidR="005B6620">
        <w:rPr>
          <w:noProof/>
        </w:rPr>
        <w:t>8</w:t>
      </w:r>
      <w:r>
        <w:fldChar w:fldCharType="end"/>
      </w:r>
      <w:r>
        <w:t>: Side bar navigation</w:t>
      </w:r>
    </w:p>
    <w:p w14:paraId="70ADA9D4" w14:textId="77777777" w:rsidR="00004F17" w:rsidRPr="00683D8B" w:rsidRDefault="00004F17" w:rsidP="00683D8B">
      <w:pPr>
        <w:rPr>
          <w:lang w:val="en-GB"/>
        </w:rPr>
      </w:pPr>
    </w:p>
    <w:p w14:paraId="20EDA20B" w14:textId="20E9BEAF" w:rsidR="00A11B8A" w:rsidRDefault="002C5069" w:rsidP="00627195">
      <w:pPr>
        <w:ind w:left="720" w:firstLine="504"/>
        <w:rPr>
          <w:lang w:val="en-GB"/>
        </w:rPr>
      </w:pPr>
      <w:r>
        <w:rPr>
          <w:lang w:val="en-GB"/>
        </w:rPr>
        <w:t xml:space="preserve">The layout for the website was </w:t>
      </w:r>
      <w:r w:rsidR="00386429">
        <w:rPr>
          <w:lang w:val="en-GB"/>
        </w:rPr>
        <w:t xml:space="preserve">based on the </w:t>
      </w:r>
      <w:r w:rsidR="004F100C">
        <w:rPr>
          <w:lang w:val="en-GB"/>
        </w:rPr>
        <w:t xml:space="preserve">placing of </w:t>
      </w:r>
      <w:r>
        <w:rPr>
          <w:lang w:val="en-GB"/>
        </w:rPr>
        <w:t>everything to be in the centre</w:t>
      </w:r>
      <w:r w:rsidR="007E4904">
        <w:rPr>
          <w:lang w:val="en-GB"/>
        </w:rPr>
        <w:t xml:space="preserve"> of the screen, nothing on the left or right side,</w:t>
      </w:r>
      <w:r w:rsidR="001314FA">
        <w:rPr>
          <w:lang w:val="en-GB"/>
        </w:rPr>
        <w:t xml:space="preserve"> resulting in the website not requiring a navigation by the user. During our </w:t>
      </w:r>
      <w:r w:rsidR="00ED1CBE">
        <w:rPr>
          <w:lang w:val="en-GB"/>
        </w:rPr>
        <w:t>prototyping</w:t>
      </w:r>
      <w:r w:rsidR="001314FA">
        <w:rPr>
          <w:lang w:val="en-GB"/>
        </w:rPr>
        <w:t xml:space="preserve"> we did investigate using a side navigation and </w:t>
      </w:r>
      <w:r w:rsidR="008971EA">
        <w:rPr>
          <w:lang w:val="en-GB"/>
        </w:rPr>
        <w:t xml:space="preserve">top </w:t>
      </w:r>
      <w:r w:rsidR="00132AE8">
        <w:rPr>
          <w:lang w:val="en-GB"/>
        </w:rPr>
        <w:t xml:space="preserve">navigation as seen in </w:t>
      </w:r>
      <w:r w:rsidR="00030335">
        <w:rPr>
          <w:lang w:val="en-GB"/>
        </w:rPr>
        <w:t>F</w:t>
      </w:r>
      <w:r w:rsidR="00132AE8">
        <w:rPr>
          <w:lang w:val="en-GB"/>
        </w:rPr>
        <w:t xml:space="preserve">igure </w:t>
      </w:r>
      <w:r w:rsidR="000460B7">
        <w:t>8</w:t>
      </w:r>
      <w:r w:rsidR="00132AE8">
        <w:rPr>
          <w:lang w:val="en-GB"/>
        </w:rPr>
        <w:t xml:space="preserve">, </w:t>
      </w:r>
      <w:r w:rsidR="008971EA">
        <w:rPr>
          <w:lang w:val="en-GB"/>
        </w:rPr>
        <w:t>however</w:t>
      </w:r>
      <w:r w:rsidR="00E84238">
        <w:rPr>
          <w:lang w:val="en-GB"/>
        </w:rPr>
        <w:t>,</w:t>
      </w:r>
      <w:r w:rsidR="008971EA">
        <w:rPr>
          <w:lang w:val="en-GB"/>
        </w:rPr>
        <w:t xml:space="preserve"> we </w:t>
      </w:r>
      <w:r w:rsidR="003B2F96">
        <w:rPr>
          <w:lang w:val="en-GB"/>
        </w:rPr>
        <w:t xml:space="preserve">felt that </w:t>
      </w:r>
      <w:r w:rsidR="000878C5">
        <w:rPr>
          <w:lang w:val="en-GB"/>
        </w:rPr>
        <w:t>by h</w:t>
      </w:r>
      <w:r w:rsidR="002C7A0E">
        <w:rPr>
          <w:lang w:val="en-GB"/>
        </w:rPr>
        <w:t xml:space="preserve">aving everything </w:t>
      </w:r>
      <w:r w:rsidR="0022013B">
        <w:rPr>
          <w:lang w:val="en-GB"/>
        </w:rPr>
        <w:t xml:space="preserve">in the </w:t>
      </w:r>
      <w:r w:rsidR="002E49E9">
        <w:rPr>
          <w:lang w:val="en-GB"/>
        </w:rPr>
        <w:t>centre</w:t>
      </w:r>
      <w:r w:rsidR="002C7A0E">
        <w:rPr>
          <w:lang w:val="en-GB"/>
        </w:rPr>
        <w:t xml:space="preserve"> </w:t>
      </w:r>
      <w:r w:rsidR="00FD19E4">
        <w:rPr>
          <w:lang w:val="en-GB"/>
        </w:rPr>
        <w:t xml:space="preserve">of the screen it </w:t>
      </w:r>
      <w:r w:rsidR="002C7A0E">
        <w:rPr>
          <w:lang w:val="en-GB"/>
        </w:rPr>
        <w:t>makes the website look more professional</w:t>
      </w:r>
      <w:r w:rsidR="004A24CB">
        <w:rPr>
          <w:lang w:val="en-GB"/>
        </w:rPr>
        <w:t>.</w:t>
      </w:r>
      <w:r w:rsidR="007A3ABD">
        <w:rPr>
          <w:lang w:val="en-GB"/>
        </w:rPr>
        <w:t xml:space="preserve"> It also allowed the website to change size based on the monitor resolution</w:t>
      </w:r>
    </w:p>
    <w:p w14:paraId="2BEF8357" w14:textId="1254980C" w:rsidR="00667B7A" w:rsidRDefault="00012B7C" w:rsidP="00667B7A">
      <w:pPr>
        <w:pStyle w:val="Heading3"/>
        <w:rPr>
          <w:lang w:val="en-GB"/>
        </w:rPr>
      </w:pPr>
      <w:bookmarkStart w:id="29" w:name="_Toc40241926"/>
      <w:r>
        <w:rPr>
          <w:lang w:val="en-GB"/>
        </w:rPr>
        <w:t>UML</w:t>
      </w:r>
      <w:r w:rsidR="009B11EF">
        <w:rPr>
          <w:lang w:val="en-GB"/>
        </w:rPr>
        <w:t xml:space="preserve"> and other diagrams</w:t>
      </w:r>
      <w:bookmarkEnd w:id="29"/>
    </w:p>
    <w:p w14:paraId="3D88CA4A" w14:textId="77777777" w:rsidR="00D370C1" w:rsidRDefault="00D370C1" w:rsidP="008F62E5">
      <w:pPr>
        <w:keepNext/>
        <w:ind w:left="720"/>
        <w:jc w:val="center"/>
      </w:pPr>
      <w:r>
        <w:rPr>
          <w:noProof/>
        </w:rPr>
        <w:drawing>
          <wp:inline distT="0" distB="0" distL="0" distR="0" wp14:anchorId="0245C8EE" wp14:editId="4A39F813">
            <wp:extent cx="3890513" cy="31152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7669" cy="3120953"/>
                    </a:xfrm>
                    <a:prstGeom prst="rect">
                      <a:avLst/>
                    </a:prstGeom>
                  </pic:spPr>
                </pic:pic>
              </a:graphicData>
            </a:graphic>
          </wp:inline>
        </w:drawing>
      </w:r>
    </w:p>
    <w:p w14:paraId="43C5471C" w14:textId="13274684" w:rsidR="00D370C1" w:rsidRPr="00AD14D9" w:rsidRDefault="00D370C1" w:rsidP="008F62E5">
      <w:pPr>
        <w:pStyle w:val="Caption"/>
        <w:jc w:val="center"/>
      </w:pPr>
      <w:r>
        <w:t xml:space="preserve">Figure </w:t>
      </w:r>
      <w:r>
        <w:fldChar w:fldCharType="begin"/>
      </w:r>
      <w:r>
        <w:instrText xml:space="preserve"> SEQ Figure \* ARABIC </w:instrText>
      </w:r>
      <w:r>
        <w:fldChar w:fldCharType="separate"/>
      </w:r>
      <w:r w:rsidR="005B6620">
        <w:rPr>
          <w:noProof/>
        </w:rPr>
        <w:t>9</w:t>
      </w:r>
      <w:r>
        <w:fldChar w:fldCharType="end"/>
      </w:r>
      <w:r>
        <w:t>: Use case diagram for all users</w:t>
      </w:r>
    </w:p>
    <w:p w14:paraId="4AC2990D" w14:textId="77777777" w:rsidR="00D370C1" w:rsidRPr="00D370C1" w:rsidRDefault="00D370C1" w:rsidP="00D370C1">
      <w:pPr>
        <w:rPr>
          <w:lang w:val="en-GB"/>
        </w:rPr>
      </w:pPr>
    </w:p>
    <w:p w14:paraId="479FA6A7" w14:textId="3BAF981B" w:rsidR="001D6A15" w:rsidRPr="003C4288" w:rsidRDefault="00582EA9" w:rsidP="001D6A15">
      <w:pPr>
        <w:ind w:left="720" w:firstLine="720"/>
        <w:rPr>
          <w:lang w:val="en-GB"/>
        </w:rPr>
      </w:pPr>
      <w:r w:rsidRPr="00B57184">
        <w:rPr>
          <w:lang w:val="en-GB"/>
        </w:rPr>
        <w:t xml:space="preserve">Figure </w:t>
      </w:r>
      <w:r w:rsidR="007C1D4C">
        <w:rPr>
          <w:lang w:val="en-GB"/>
        </w:rPr>
        <w:t xml:space="preserve">9 </w:t>
      </w:r>
      <w:r w:rsidR="0077487D">
        <w:rPr>
          <w:lang w:val="en-GB"/>
        </w:rPr>
        <w:t>display</w:t>
      </w:r>
      <w:r w:rsidR="00FA1827">
        <w:rPr>
          <w:lang w:val="en-GB"/>
        </w:rPr>
        <w:t>s</w:t>
      </w:r>
      <w:r w:rsidRPr="00B57184">
        <w:rPr>
          <w:lang w:val="en-GB"/>
        </w:rPr>
        <w:t xml:space="preserve"> a user case diagram for the system</w:t>
      </w:r>
      <w:r w:rsidR="006D3E8F" w:rsidRPr="00B57184">
        <w:rPr>
          <w:lang w:val="en-GB"/>
        </w:rPr>
        <w:t>.</w:t>
      </w:r>
      <w:r w:rsidRPr="00B57184">
        <w:rPr>
          <w:lang w:val="en-GB"/>
        </w:rPr>
        <w:t xml:space="preserve"> </w:t>
      </w:r>
      <w:r w:rsidR="006D3E8F" w:rsidRPr="00B57184">
        <w:rPr>
          <w:lang w:val="en-GB"/>
        </w:rPr>
        <w:t>T</w:t>
      </w:r>
      <w:r w:rsidRPr="00B57184">
        <w:rPr>
          <w:lang w:val="en-GB"/>
        </w:rPr>
        <w:t xml:space="preserve">his diagram shows all the users that will use the website. Starting </w:t>
      </w:r>
      <w:r w:rsidR="006B2466" w:rsidRPr="00B57184">
        <w:rPr>
          <w:lang w:val="en-GB"/>
        </w:rPr>
        <w:t>from</w:t>
      </w:r>
      <w:r w:rsidRPr="00B57184">
        <w:rPr>
          <w:lang w:val="en-GB"/>
        </w:rPr>
        <w:t xml:space="preserve"> the top left, the first actor (stick </w:t>
      </w:r>
      <w:r w:rsidRPr="00B57184">
        <w:rPr>
          <w:lang w:val="en-GB"/>
        </w:rPr>
        <w:lastRenderedPageBreak/>
        <w:t xml:space="preserve">figure), shows the </w:t>
      </w:r>
      <w:r w:rsidR="007F2295" w:rsidRPr="00B57184">
        <w:rPr>
          <w:lang w:val="en-GB"/>
        </w:rPr>
        <w:t>‘S</w:t>
      </w:r>
      <w:r w:rsidRPr="00B57184">
        <w:rPr>
          <w:lang w:val="en-GB"/>
        </w:rPr>
        <w:t>tudent</w:t>
      </w:r>
      <w:r w:rsidR="007F2295" w:rsidRPr="00B57184">
        <w:rPr>
          <w:lang w:val="en-GB"/>
        </w:rPr>
        <w:t>’</w:t>
      </w:r>
      <w:r w:rsidRPr="00B57184">
        <w:rPr>
          <w:lang w:val="en-GB"/>
        </w:rPr>
        <w:t xml:space="preserve">, which as shown by the diagram, </w:t>
      </w:r>
      <w:r w:rsidRPr="00B57184" w:rsidDel="00EF7904">
        <w:rPr>
          <w:lang w:val="en-GB"/>
        </w:rPr>
        <w:t xml:space="preserve">can </w:t>
      </w:r>
      <w:r w:rsidR="00EF7904" w:rsidRPr="00B57184">
        <w:rPr>
          <w:lang w:val="en-GB"/>
        </w:rPr>
        <w:t>enter two states. T</w:t>
      </w:r>
      <w:r w:rsidRPr="00B57184">
        <w:rPr>
          <w:lang w:val="en-GB"/>
        </w:rPr>
        <w:t xml:space="preserve">he first being the </w:t>
      </w:r>
      <w:r w:rsidR="00A55D31" w:rsidRPr="00B57184">
        <w:rPr>
          <w:lang w:val="en-GB"/>
        </w:rPr>
        <w:t>‘L</w:t>
      </w:r>
      <w:r w:rsidRPr="00B57184">
        <w:rPr>
          <w:lang w:val="en-GB"/>
        </w:rPr>
        <w:t>ogin</w:t>
      </w:r>
      <w:r w:rsidR="00A55D31" w:rsidRPr="00B57184">
        <w:rPr>
          <w:lang w:val="en-GB"/>
        </w:rPr>
        <w:t>’</w:t>
      </w:r>
      <w:r w:rsidR="00654AF3" w:rsidRPr="00B57184">
        <w:rPr>
          <w:lang w:val="en-GB"/>
        </w:rPr>
        <w:t xml:space="preserve"> use case, which on the website will be</w:t>
      </w:r>
      <w:r w:rsidR="009150FB" w:rsidRPr="00B57184">
        <w:rPr>
          <w:lang w:val="en-GB"/>
        </w:rPr>
        <w:t xml:space="preserve"> the login screen, and the user will login </w:t>
      </w:r>
      <w:r w:rsidR="007D3369" w:rsidRPr="00B57184">
        <w:rPr>
          <w:lang w:val="en-GB"/>
        </w:rPr>
        <w:t xml:space="preserve">to their account </w:t>
      </w:r>
      <w:r w:rsidR="009150FB" w:rsidRPr="00B57184">
        <w:rPr>
          <w:lang w:val="en-GB"/>
        </w:rPr>
        <w:t>here.</w:t>
      </w:r>
      <w:r w:rsidR="008A0208" w:rsidRPr="00B57184">
        <w:rPr>
          <w:lang w:val="en-GB"/>
        </w:rPr>
        <w:t xml:space="preserve"> The next use case they have is for the </w:t>
      </w:r>
      <w:r w:rsidR="00E72FE1" w:rsidRPr="00B57184">
        <w:rPr>
          <w:lang w:val="en-GB"/>
        </w:rPr>
        <w:t>‘P</w:t>
      </w:r>
      <w:r w:rsidR="008A0208" w:rsidRPr="00B57184">
        <w:rPr>
          <w:lang w:val="en-GB"/>
        </w:rPr>
        <w:t xml:space="preserve">lay </w:t>
      </w:r>
      <w:r w:rsidR="00E72FE1" w:rsidRPr="00B57184">
        <w:rPr>
          <w:lang w:val="en-GB"/>
        </w:rPr>
        <w:t>G</w:t>
      </w:r>
      <w:r w:rsidR="008A0208" w:rsidRPr="00B57184">
        <w:rPr>
          <w:lang w:val="en-GB"/>
        </w:rPr>
        <w:t>ame</w:t>
      </w:r>
      <w:r w:rsidR="00E72FE1" w:rsidRPr="00B57184">
        <w:rPr>
          <w:lang w:val="en-GB"/>
        </w:rPr>
        <w:t>’</w:t>
      </w:r>
      <w:r w:rsidR="008A0208" w:rsidRPr="00B57184">
        <w:rPr>
          <w:lang w:val="en-GB"/>
        </w:rPr>
        <w:t xml:space="preserve"> use case, which is the game page on the website.</w:t>
      </w:r>
      <w:r w:rsidR="00E72FE1" w:rsidRPr="00B57184">
        <w:rPr>
          <w:lang w:val="en-GB"/>
        </w:rPr>
        <w:t xml:space="preserve"> The </w:t>
      </w:r>
      <w:r w:rsidR="00143B49" w:rsidRPr="00B57184">
        <w:rPr>
          <w:lang w:val="en-GB"/>
        </w:rPr>
        <w:t>‘</w:t>
      </w:r>
      <w:r w:rsidR="00E72FE1" w:rsidRPr="00B57184">
        <w:rPr>
          <w:lang w:val="en-GB"/>
        </w:rPr>
        <w:t>Play</w:t>
      </w:r>
      <w:r w:rsidR="00143B49" w:rsidRPr="00B57184">
        <w:rPr>
          <w:lang w:val="en-GB"/>
        </w:rPr>
        <w:t xml:space="preserve"> Game’</w:t>
      </w:r>
      <w:r w:rsidR="00295538" w:rsidRPr="00B57184">
        <w:rPr>
          <w:lang w:val="en-GB"/>
        </w:rPr>
        <w:t xml:space="preserve"> also has an </w:t>
      </w:r>
      <w:r w:rsidR="0023104F">
        <w:rPr>
          <w:lang w:val="en-GB"/>
        </w:rPr>
        <w:t>‘</w:t>
      </w:r>
      <w:r w:rsidR="00295538" w:rsidRPr="00B57184">
        <w:rPr>
          <w:lang w:val="en-GB"/>
        </w:rPr>
        <w:t>include</w:t>
      </w:r>
      <w:r w:rsidR="0023104F">
        <w:rPr>
          <w:lang w:val="en-GB"/>
        </w:rPr>
        <w:t>’</w:t>
      </w:r>
      <w:r w:rsidR="00295538" w:rsidRPr="00B57184">
        <w:rPr>
          <w:lang w:val="en-GB"/>
        </w:rPr>
        <w:t xml:space="preserve"> next to it</w:t>
      </w:r>
      <w:r w:rsidR="000C4112">
        <w:rPr>
          <w:lang w:val="en-GB"/>
        </w:rPr>
        <w:t xml:space="preserve">, this </w:t>
      </w:r>
      <w:r w:rsidR="00295538" w:rsidDel="00D96F15">
        <w:rPr>
          <w:lang w:val="en-GB"/>
        </w:rPr>
        <w:t xml:space="preserve">is </w:t>
      </w:r>
      <w:r w:rsidR="000C4112">
        <w:rPr>
          <w:lang w:val="en-GB"/>
        </w:rPr>
        <w:t>the ‘Submit score’ use case</w:t>
      </w:r>
      <w:r w:rsidR="00295538" w:rsidRPr="00B57184">
        <w:rPr>
          <w:lang w:val="en-GB"/>
        </w:rPr>
        <w:t xml:space="preserve">, </w:t>
      </w:r>
      <w:r w:rsidR="00D96F15" w:rsidRPr="00B57184">
        <w:rPr>
          <w:lang w:val="en-GB"/>
        </w:rPr>
        <w:t>this state may not need to be r</w:t>
      </w:r>
      <w:r w:rsidR="001A688A">
        <w:rPr>
          <w:lang w:val="en-GB"/>
        </w:rPr>
        <w:t>u</w:t>
      </w:r>
      <w:r w:rsidR="00D96F15" w:rsidRPr="00B57184">
        <w:rPr>
          <w:lang w:val="en-GB"/>
        </w:rPr>
        <w:t>n</w:t>
      </w:r>
      <w:r w:rsidR="005255E0" w:rsidRPr="00B57184">
        <w:rPr>
          <w:lang w:val="en-GB"/>
        </w:rPr>
        <w:t>, e.g.</w:t>
      </w:r>
      <w:r w:rsidR="00295538" w:rsidRPr="00B57184">
        <w:rPr>
          <w:lang w:val="en-GB"/>
        </w:rPr>
        <w:t xml:space="preserve"> if the </w:t>
      </w:r>
      <w:r w:rsidR="00FB50D7" w:rsidRPr="00B57184">
        <w:rPr>
          <w:lang w:val="en-GB"/>
        </w:rPr>
        <w:t xml:space="preserve">user is a guest </w:t>
      </w:r>
      <w:r w:rsidR="0047519C" w:rsidRPr="00B57184">
        <w:rPr>
          <w:lang w:val="en-GB"/>
        </w:rPr>
        <w:t>their</w:t>
      </w:r>
      <w:r w:rsidR="00FB50D7" w:rsidRPr="00B57184">
        <w:rPr>
          <w:lang w:val="en-GB"/>
        </w:rPr>
        <w:t xml:space="preserve"> score is not sent to the database.</w:t>
      </w:r>
    </w:p>
    <w:p w14:paraId="105D5FB2" w14:textId="644CE08A" w:rsidR="001D6A15" w:rsidRPr="001D6A15" w:rsidRDefault="0047519C" w:rsidP="001D6A15">
      <w:pPr>
        <w:ind w:left="720" w:firstLine="720"/>
        <w:rPr>
          <w:lang w:val="en-GB"/>
        </w:rPr>
      </w:pPr>
      <w:r w:rsidRPr="003C4288">
        <w:rPr>
          <w:lang w:val="en-GB"/>
        </w:rPr>
        <w:t xml:space="preserve">The next </w:t>
      </w:r>
      <w:r w:rsidR="007F2295" w:rsidRPr="003C4288">
        <w:rPr>
          <w:lang w:val="en-GB"/>
        </w:rPr>
        <w:t>actor is the ‘Guest’</w:t>
      </w:r>
      <w:r w:rsidR="004D1D0A" w:rsidRPr="003C4288">
        <w:rPr>
          <w:lang w:val="en-GB"/>
        </w:rPr>
        <w:t xml:space="preserve"> actor, this actor </w:t>
      </w:r>
      <w:r w:rsidR="000F1613" w:rsidRPr="003C4288">
        <w:rPr>
          <w:lang w:val="en-GB"/>
        </w:rPr>
        <w:t xml:space="preserve">connects to the ‘Login’ use </w:t>
      </w:r>
      <w:r w:rsidR="0095427F" w:rsidRPr="003C4288">
        <w:rPr>
          <w:lang w:val="en-GB"/>
        </w:rPr>
        <w:t>case,</w:t>
      </w:r>
      <w:r w:rsidR="002A5384" w:rsidRPr="003C4288">
        <w:rPr>
          <w:lang w:val="en-GB"/>
        </w:rPr>
        <w:t xml:space="preserve"> but</w:t>
      </w:r>
      <w:r w:rsidR="00E60DE6">
        <w:rPr>
          <w:lang w:val="en-GB"/>
        </w:rPr>
        <w:t xml:space="preserve"> they</w:t>
      </w:r>
      <w:r w:rsidR="00B329DF" w:rsidRPr="003C4288">
        <w:rPr>
          <w:lang w:val="en-GB"/>
        </w:rPr>
        <w:t xml:space="preserve"> do not login</w:t>
      </w:r>
      <w:r w:rsidR="00CD2A8B">
        <w:rPr>
          <w:lang w:val="en-GB"/>
        </w:rPr>
        <w:t>,</w:t>
      </w:r>
      <w:r w:rsidR="00B329DF" w:rsidRPr="003C4288">
        <w:rPr>
          <w:lang w:val="en-GB"/>
        </w:rPr>
        <w:t xml:space="preserve"> </w:t>
      </w:r>
      <w:r w:rsidR="002A5384" w:rsidDel="00B329DF">
        <w:rPr>
          <w:lang w:val="en-GB"/>
        </w:rPr>
        <w:t xml:space="preserve">they will </w:t>
      </w:r>
      <w:r w:rsidR="002A5384" w:rsidRPr="003C4288" w:rsidDel="00B329DF">
        <w:rPr>
          <w:lang w:val="en-GB"/>
        </w:rPr>
        <w:t xml:space="preserve">just click the </w:t>
      </w:r>
      <w:r w:rsidR="002A5384" w:rsidRPr="003C4288">
        <w:rPr>
          <w:lang w:val="en-GB"/>
        </w:rPr>
        <w:t>guest button</w:t>
      </w:r>
      <w:r w:rsidR="005A06E4" w:rsidRPr="003C4288">
        <w:rPr>
          <w:lang w:val="en-GB"/>
        </w:rPr>
        <w:t xml:space="preserve">. The ‘Guest’ also links to the ‘Play Game’ use case as they also can play the game, but </w:t>
      </w:r>
      <w:r w:rsidR="00CF425B" w:rsidRPr="003C4288">
        <w:rPr>
          <w:lang w:val="en-GB"/>
        </w:rPr>
        <w:t>their</w:t>
      </w:r>
      <w:r w:rsidR="005A06E4" w:rsidRPr="003C4288">
        <w:rPr>
          <w:lang w:val="en-GB"/>
        </w:rPr>
        <w:t xml:space="preserve"> score does not get saved to the database.</w:t>
      </w:r>
      <w:r w:rsidR="00194C39" w:rsidRPr="003C4288">
        <w:rPr>
          <w:lang w:val="en-GB"/>
        </w:rPr>
        <w:t xml:space="preserve"> The Submit form </w:t>
      </w:r>
      <w:r w:rsidR="003A04A6">
        <w:rPr>
          <w:lang w:val="en-GB"/>
        </w:rPr>
        <w:t xml:space="preserve">will not fully run for a guest user, </w:t>
      </w:r>
      <w:r w:rsidR="00A03590">
        <w:rPr>
          <w:lang w:val="en-GB"/>
        </w:rPr>
        <w:t>as nothing</w:t>
      </w:r>
      <w:r w:rsidR="003A04A6">
        <w:rPr>
          <w:lang w:val="en-GB"/>
        </w:rPr>
        <w:t xml:space="preserve"> will happen within the PHP code</w:t>
      </w:r>
      <w:r w:rsidR="003B5CF2">
        <w:rPr>
          <w:lang w:val="en-GB"/>
        </w:rPr>
        <w:t xml:space="preserve"> since no details have been set</w:t>
      </w:r>
      <w:r w:rsidR="003A04A6">
        <w:rPr>
          <w:lang w:val="en-GB"/>
        </w:rPr>
        <w:t>.</w:t>
      </w:r>
    </w:p>
    <w:p w14:paraId="39AB3BFC" w14:textId="488C8BAC" w:rsidR="001D6A15" w:rsidRPr="008F62E5" w:rsidRDefault="000C1677" w:rsidP="001D6A15">
      <w:pPr>
        <w:ind w:left="720" w:firstLine="720"/>
        <w:rPr>
          <w:lang w:val="en-GB"/>
        </w:rPr>
      </w:pPr>
      <w:r w:rsidRPr="008F62E5">
        <w:rPr>
          <w:lang w:val="en-GB"/>
        </w:rPr>
        <w:t>The third actor on the list is the ‘Staff’ actor, this individual</w:t>
      </w:r>
      <w:r w:rsidR="00A452EB" w:rsidRPr="008F62E5">
        <w:rPr>
          <w:lang w:val="en-GB"/>
        </w:rPr>
        <w:t xml:space="preserve"> links to the login use case as they also need to login to use the site.</w:t>
      </w:r>
      <w:r w:rsidR="00D3449D" w:rsidRPr="008F62E5">
        <w:rPr>
          <w:lang w:val="en-GB"/>
        </w:rPr>
        <w:t xml:space="preserve"> The </w:t>
      </w:r>
      <w:r w:rsidR="00034F0B" w:rsidRPr="008F62E5">
        <w:rPr>
          <w:lang w:val="en-GB"/>
        </w:rPr>
        <w:t xml:space="preserve">actor can also </w:t>
      </w:r>
      <w:r w:rsidR="00E3069F" w:rsidRPr="008F62E5">
        <w:rPr>
          <w:lang w:val="en-GB"/>
        </w:rPr>
        <w:t xml:space="preserve">go to the </w:t>
      </w:r>
      <w:r w:rsidR="00EE48AF" w:rsidRPr="008F62E5">
        <w:rPr>
          <w:lang w:val="en-GB"/>
        </w:rPr>
        <w:t>‘</w:t>
      </w:r>
      <w:r w:rsidR="00E3069F" w:rsidRPr="008F62E5">
        <w:rPr>
          <w:lang w:val="en-GB"/>
        </w:rPr>
        <w:t xml:space="preserve">View </w:t>
      </w:r>
      <w:r w:rsidR="00EE48AF" w:rsidRPr="008F62E5">
        <w:rPr>
          <w:lang w:val="en-GB"/>
        </w:rPr>
        <w:t>U</w:t>
      </w:r>
      <w:r w:rsidR="00E3069F" w:rsidRPr="008F62E5">
        <w:rPr>
          <w:lang w:val="en-GB"/>
        </w:rPr>
        <w:t>ser</w:t>
      </w:r>
      <w:r w:rsidR="00EE48AF" w:rsidRPr="008F62E5">
        <w:rPr>
          <w:lang w:val="en-GB"/>
        </w:rPr>
        <w:t>’</w:t>
      </w:r>
      <w:r w:rsidR="00E3069F" w:rsidRPr="008F62E5">
        <w:rPr>
          <w:lang w:val="en-GB"/>
        </w:rPr>
        <w:t xml:space="preserve"> </w:t>
      </w:r>
      <w:r w:rsidR="00D83764" w:rsidRPr="008F62E5">
        <w:rPr>
          <w:lang w:val="en-GB"/>
        </w:rPr>
        <w:t>details with this site</w:t>
      </w:r>
      <w:r w:rsidR="00EE48AF" w:rsidRPr="008F62E5">
        <w:rPr>
          <w:lang w:val="en-GB"/>
        </w:rPr>
        <w:t xml:space="preserve"> which is the staff page on the website.</w:t>
      </w:r>
      <w:r w:rsidR="00D83764" w:rsidRPr="008F62E5">
        <w:rPr>
          <w:lang w:val="en-GB"/>
        </w:rPr>
        <w:t xml:space="preserve"> </w:t>
      </w:r>
      <w:r w:rsidR="007D4DFE" w:rsidRPr="008F62E5">
        <w:rPr>
          <w:lang w:val="en-GB"/>
        </w:rPr>
        <w:t xml:space="preserve">The staff member can also change certain details of the users, e.g. the </w:t>
      </w:r>
      <w:r w:rsidR="008F4E36">
        <w:rPr>
          <w:lang w:val="en-GB"/>
        </w:rPr>
        <w:t xml:space="preserve">level of </w:t>
      </w:r>
      <w:r w:rsidR="007D4DFE" w:rsidRPr="008F62E5">
        <w:rPr>
          <w:lang w:val="en-GB"/>
        </w:rPr>
        <w:t>difficulty.</w:t>
      </w:r>
      <w:r w:rsidR="004E56D8" w:rsidRPr="008F62E5">
        <w:rPr>
          <w:lang w:val="en-GB"/>
        </w:rPr>
        <w:t xml:space="preserve"> This means that they can go down </w:t>
      </w:r>
      <w:r w:rsidR="00D868ED">
        <w:rPr>
          <w:lang w:val="en-GB"/>
        </w:rPr>
        <w:t xml:space="preserve">to </w:t>
      </w:r>
      <w:r w:rsidR="004E56D8" w:rsidRPr="008F62E5">
        <w:rPr>
          <w:lang w:val="en-GB"/>
        </w:rPr>
        <w:t>the change user difficulty section, but they</w:t>
      </w:r>
      <w:r w:rsidR="00E312BA">
        <w:rPr>
          <w:lang w:val="en-GB"/>
        </w:rPr>
        <w:t xml:space="preserve"> </w:t>
      </w:r>
      <w:r w:rsidR="00D868ED">
        <w:rPr>
          <w:lang w:val="en-GB"/>
        </w:rPr>
        <w:t>do not have access to the other extends</w:t>
      </w:r>
      <w:r w:rsidR="004E56D8" w:rsidRPr="008F62E5">
        <w:rPr>
          <w:lang w:val="en-GB"/>
        </w:rPr>
        <w:t>.</w:t>
      </w:r>
    </w:p>
    <w:p w14:paraId="039433CD" w14:textId="67E2C91A" w:rsidR="000D122B" w:rsidRPr="000D122B" w:rsidRDefault="004064E5" w:rsidP="00575F7F">
      <w:pPr>
        <w:ind w:left="720" w:firstLine="720"/>
        <w:rPr>
          <w:lang w:val="en-GB"/>
        </w:rPr>
      </w:pPr>
      <w:r w:rsidRPr="008F62E5">
        <w:rPr>
          <w:lang w:val="en-GB"/>
        </w:rPr>
        <w:t xml:space="preserve">The </w:t>
      </w:r>
      <w:r w:rsidR="008C189A" w:rsidRPr="008F62E5">
        <w:rPr>
          <w:lang w:val="en-GB"/>
        </w:rPr>
        <w:t>‘Admin’</w:t>
      </w:r>
      <w:r w:rsidRPr="008F62E5">
        <w:rPr>
          <w:lang w:val="en-GB"/>
        </w:rPr>
        <w:t xml:space="preserve"> is the last actor in figure </w:t>
      </w:r>
      <w:r w:rsidR="007C1D4C">
        <w:rPr>
          <w:lang w:val="en-GB"/>
        </w:rPr>
        <w:t>9</w:t>
      </w:r>
      <w:r w:rsidR="003E2969" w:rsidRPr="008F62E5">
        <w:rPr>
          <w:lang w:val="en-GB"/>
        </w:rPr>
        <w:t>,</w:t>
      </w:r>
      <w:r w:rsidR="008C189A" w:rsidRPr="008F62E5">
        <w:rPr>
          <w:lang w:val="en-GB"/>
        </w:rPr>
        <w:t xml:space="preserve"> they need to login to access the system and as the ‘Staff’ actor, they can also go down the ‘View User’ use case</w:t>
      </w:r>
      <w:r w:rsidR="0055213E" w:rsidRPr="008F62E5">
        <w:rPr>
          <w:lang w:val="en-GB"/>
        </w:rPr>
        <w:t xml:space="preserve"> </w:t>
      </w:r>
      <w:r w:rsidR="000F1A99">
        <w:rPr>
          <w:lang w:val="en-GB"/>
        </w:rPr>
        <w:t>and</w:t>
      </w:r>
      <w:r w:rsidR="0055213E" w:rsidRPr="008F62E5">
        <w:rPr>
          <w:lang w:val="en-GB"/>
        </w:rPr>
        <w:t xml:space="preserve"> they are able to access all the extended sections</w:t>
      </w:r>
      <w:r w:rsidR="005A5891" w:rsidRPr="008F62E5">
        <w:rPr>
          <w:lang w:val="en-GB"/>
        </w:rPr>
        <w:t xml:space="preserve"> for the </w:t>
      </w:r>
      <w:r w:rsidR="0007381B">
        <w:rPr>
          <w:lang w:val="en-GB"/>
        </w:rPr>
        <w:t>use case</w:t>
      </w:r>
      <w:r w:rsidR="00014458">
        <w:rPr>
          <w:lang w:val="en-GB"/>
        </w:rPr>
        <w:t xml:space="preserve">, e.g. ‘Change </w:t>
      </w:r>
      <w:r w:rsidR="00BC70E2">
        <w:rPr>
          <w:lang w:val="en-GB"/>
        </w:rPr>
        <w:t>difficulty</w:t>
      </w:r>
      <w:r w:rsidR="00014458">
        <w:rPr>
          <w:lang w:val="en-GB"/>
        </w:rPr>
        <w:t>’, ‘</w:t>
      </w:r>
      <w:r w:rsidR="00807C6E">
        <w:rPr>
          <w:lang w:val="en-GB"/>
        </w:rPr>
        <w:t>C</w:t>
      </w:r>
      <w:r w:rsidR="00014458">
        <w:rPr>
          <w:lang w:val="en-GB"/>
        </w:rPr>
        <w:t>hange user details’ and ‘Remove user’</w:t>
      </w:r>
    </w:p>
    <w:p w14:paraId="62C471D1" w14:textId="453CAC88" w:rsidR="00244491" w:rsidRDefault="00667B7A" w:rsidP="001D6A15">
      <w:pPr>
        <w:ind w:left="720" w:firstLine="720"/>
        <w:rPr>
          <w:lang w:val="en-GB"/>
        </w:rPr>
      </w:pPr>
      <w:r>
        <w:rPr>
          <w:lang w:val="en-GB"/>
        </w:rPr>
        <w:t xml:space="preserve">We developed </w:t>
      </w:r>
      <w:r w:rsidR="00B21148">
        <w:rPr>
          <w:lang w:val="en-GB"/>
        </w:rPr>
        <w:t>User flow</w:t>
      </w:r>
      <w:r>
        <w:rPr>
          <w:lang w:val="en-GB"/>
        </w:rPr>
        <w:t xml:space="preserve"> diagrams to help us to design</w:t>
      </w:r>
      <w:r w:rsidR="004A2947">
        <w:rPr>
          <w:lang w:val="en-GB"/>
        </w:rPr>
        <w:t xml:space="preserve"> the website.  In this section we will describe the UML diagrams we developed. </w:t>
      </w:r>
      <w:r w:rsidR="00244491">
        <w:rPr>
          <w:lang w:val="en-GB"/>
        </w:rPr>
        <w:t xml:space="preserve"> </w:t>
      </w:r>
    </w:p>
    <w:p w14:paraId="2A0DDAF1" w14:textId="165F5638" w:rsidR="00244491" w:rsidRDefault="009E0E45" w:rsidP="00530859">
      <w:pPr>
        <w:ind w:left="504" w:firstLine="720"/>
        <w:rPr>
          <w:lang w:val="en-GB"/>
        </w:rPr>
      </w:pPr>
      <w:r>
        <w:rPr>
          <w:lang w:val="en-GB"/>
        </w:rPr>
        <w:t>User flow diagrams are used to show the flow that a user would ta</w:t>
      </w:r>
      <w:r w:rsidR="001D373E">
        <w:rPr>
          <w:lang w:val="en-GB"/>
        </w:rPr>
        <w:t>ke through the website</w:t>
      </w:r>
      <w:r w:rsidR="00DB6888">
        <w:rPr>
          <w:lang w:val="en-GB"/>
        </w:rPr>
        <w:t xml:space="preserve">. They help give a user </w:t>
      </w:r>
      <w:r w:rsidR="0095427F">
        <w:rPr>
          <w:lang w:val="en-GB"/>
        </w:rPr>
        <w:t>an</w:t>
      </w:r>
      <w:r w:rsidR="00DB6888">
        <w:rPr>
          <w:lang w:val="en-GB"/>
        </w:rPr>
        <w:t xml:space="preserve"> </w:t>
      </w:r>
      <w:r w:rsidR="003B1E9B">
        <w:rPr>
          <w:lang w:val="en-GB"/>
        </w:rPr>
        <w:t>easier</w:t>
      </w:r>
      <w:r w:rsidR="00DB6888">
        <w:rPr>
          <w:lang w:val="en-GB"/>
        </w:rPr>
        <w:t xml:space="preserve"> to </w:t>
      </w:r>
      <w:r w:rsidR="007F2D8F">
        <w:rPr>
          <w:lang w:val="en-GB"/>
        </w:rPr>
        <w:t>follow</w:t>
      </w:r>
      <w:r w:rsidR="00DB6888">
        <w:rPr>
          <w:lang w:val="en-GB"/>
        </w:rPr>
        <w:t xml:space="preserve"> diagram</w:t>
      </w:r>
      <w:r w:rsidR="00F909FE">
        <w:rPr>
          <w:lang w:val="en-GB"/>
        </w:rPr>
        <w:t xml:space="preserve"> </w:t>
      </w:r>
      <w:r w:rsidR="00DB6888">
        <w:rPr>
          <w:lang w:val="en-GB"/>
        </w:rPr>
        <w:t xml:space="preserve">that </w:t>
      </w:r>
      <w:r w:rsidR="00F909FE">
        <w:rPr>
          <w:lang w:val="en-GB"/>
        </w:rPr>
        <w:t xml:space="preserve">explains </w:t>
      </w:r>
      <w:r w:rsidR="00DB6888">
        <w:rPr>
          <w:lang w:val="en-GB"/>
        </w:rPr>
        <w:t>what is going on while going through the website</w:t>
      </w:r>
      <w:r w:rsidR="008B5C36">
        <w:rPr>
          <w:lang w:val="en-GB"/>
        </w:rPr>
        <w:t>.</w:t>
      </w:r>
    </w:p>
    <w:p w14:paraId="54DE032A" w14:textId="77777777" w:rsidR="00DA2BF0" w:rsidRDefault="00DA2BF0" w:rsidP="00DA2BF0">
      <w:pPr>
        <w:keepNext/>
        <w:ind w:left="504" w:firstLine="720"/>
      </w:pPr>
      <w:r w:rsidRPr="00D30D40">
        <w:rPr>
          <w:noProof/>
        </w:rPr>
        <w:lastRenderedPageBreak/>
        <w:drawing>
          <wp:inline distT="0" distB="0" distL="0" distR="0" wp14:anchorId="4FB8F393" wp14:editId="70166279">
            <wp:extent cx="4397072" cy="5226158"/>
            <wp:effectExtent l="0" t="0" r="3810" b="0"/>
            <wp:docPr id="100152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404001" cy="5234393"/>
                    </a:xfrm>
                    <a:prstGeom prst="rect">
                      <a:avLst/>
                    </a:prstGeom>
                  </pic:spPr>
                </pic:pic>
              </a:graphicData>
            </a:graphic>
          </wp:inline>
        </w:drawing>
      </w:r>
    </w:p>
    <w:p w14:paraId="498B2A8E" w14:textId="1D5CB782" w:rsidR="00DA2BF0" w:rsidRDefault="00DA2BF0" w:rsidP="00AA4B32">
      <w:pPr>
        <w:pStyle w:val="Caption"/>
        <w:jc w:val="center"/>
        <w:rPr>
          <w:lang w:val="en-GB"/>
        </w:rPr>
      </w:pPr>
      <w:r>
        <w:t xml:space="preserve">Figure </w:t>
      </w:r>
      <w:r>
        <w:fldChar w:fldCharType="begin"/>
      </w:r>
      <w:r>
        <w:instrText xml:space="preserve"> SEQ Figure \* ARABIC </w:instrText>
      </w:r>
      <w:r>
        <w:fldChar w:fldCharType="separate"/>
      </w:r>
      <w:r w:rsidR="005B6620">
        <w:rPr>
          <w:noProof/>
        </w:rPr>
        <w:t>10</w:t>
      </w:r>
      <w:r>
        <w:fldChar w:fldCharType="end"/>
      </w:r>
      <w:r>
        <w:t>: User flow diagram that is for all users</w:t>
      </w:r>
    </w:p>
    <w:p w14:paraId="6B819353" w14:textId="77777777" w:rsidR="004A2947" w:rsidRPr="00667B7A" w:rsidRDefault="004A2947" w:rsidP="00667B7A">
      <w:pPr>
        <w:rPr>
          <w:lang w:val="en-GB"/>
        </w:rPr>
      </w:pPr>
    </w:p>
    <w:p w14:paraId="0D44BD0A" w14:textId="61985D57" w:rsidR="00E12B76" w:rsidRDefault="004A2947" w:rsidP="00DA095A">
      <w:pPr>
        <w:ind w:left="720" w:firstLine="504"/>
        <w:rPr>
          <w:lang w:val="en-GB"/>
        </w:rPr>
      </w:pPr>
      <w:r>
        <w:rPr>
          <w:lang w:val="en-GB"/>
        </w:rPr>
        <w:t xml:space="preserve">In </w:t>
      </w:r>
      <w:r w:rsidR="00DA2BF0">
        <w:t xml:space="preserve">Figure </w:t>
      </w:r>
      <w:r w:rsidR="000161A2">
        <w:t>10</w:t>
      </w:r>
      <w:r>
        <w:t xml:space="preserve"> </w:t>
      </w:r>
      <w:r>
        <w:rPr>
          <w:lang w:val="en-GB"/>
        </w:rPr>
        <w:t xml:space="preserve">we can see </w:t>
      </w:r>
      <w:r w:rsidR="00E12B76">
        <w:rPr>
          <w:lang w:val="en-GB"/>
        </w:rPr>
        <w:t>the basic flow for the website</w:t>
      </w:r>
      <w:r w:rsidR="000B23CE">
        <w:rPr>
          <w:lang w:val="en-GB"/>
        </w:rPr>
        <w:t xml:space="preserve"> of the front end and backend </w:t>
      </w:r>
      <w:r w:rsidR="00F14CD9">
        <w:rPr>
          <w:lang w:val="en-GB"/>
        </w:rPr>
        <w:t>interaction</w:t>
      </w:r>
      <w:r w:rsidR="00BD61EC">
        <w:rPr>
          <w:lang w:val="en-GB"/>
        </w:rPr>
        <w:t xml:space="preserve">. </w:t>
      </w:r>
      <w:r w:rsidR="0090611F">
        <w:rPr>
          <w:lang w:val="en-GB"/>
        </w:rPr>
        <w:t xml:space="preserve"> Once the user has been </w:t>
      </w:r>
      <w:r w:rsidR="005E1844">
        <w:rPr>
          <w:lang w:val="en-GB"/>
        </w:rPr>
        <w:t>authorised</w:t>
      </w:r>
      <w:r w:rsidR="0090611F">
        <w:rPr>
          <w:lang w:val="en-GB"/>
        </w:rPr>
        <w:t xml:space="preserve"> to access the website, the website then checks to see the type of website that was used. </w:t>
      </w:r>
    </w:p>
    <w:p w14:paraId="44EFA576" w14:textId="739765C5" w:rsidR="009A770B" w:rsidRDefault="004F09B3" w:rsidP="008C63C7">
      <w:pPr>
        <w:ind w:left="720" w:firstLine="504"/>
        <w:rPr>
          <w:lang w:val="en-GB"/>
        </w:rPr>
      </w:pPr>
      <w:r>
        <w:rPr>
          <w:lang w:val="en-GB"/>
        </w:rPr>
        <w:t>If the user is an admin or staff member</w:t>
      </w:r>
      <w:r w:rsidR="00C90570">
        <w:rPr>
          <w:lang w:val="en-GB"/>
        </w:rPr>
        <w:t xml:space="preserve">, the diagram would go down the left branch. </w:t>
      </w:r>
      <w:r w:rsidR="00A07AA0">
        <w:rPr>
          <w:lang w:val="en-GB"/>
        </w:rPr>
        <w:t xml:space="preserve">The left side shows the user being taken to the staff screen. </w:t>
      </w:r>
      <w:r w:rsidR="003B1996">
        <w:rPr>
          <w:lang w:val="en-GB"/>
        </w:rPr>
        <w:t>The</w:t>
      </w:r>
      <w:r w:rsidR="00A07AA0">
        <w:rPr>
          <w:lang w:val="en-GB"/>
        </w:rPr>
        <w:t xml:space="preserve"> </w:t>
      </w:r>
      <w:r w:rsidR="00C931AA">
        <w:rPr>
          <w:lang w:val="en-GB"/>
        </w:rPr>
        <w:t>system then</w:t>
      </w:r>
      <w:r w:rsidR="00A07AA0">
        <w:rPr>
          <w:lang w:val="en-GB"/>
        </w:rPr>
        <w:t xml:space="preserve"> checks the detail of that user</w:t>
      </w:r>
      <w:r w:rsidR="00D04464">
        <w:rPr>
          <w:lang w:val="en-GB"/>
        </w:rPr>
        <w:t>, e.g.</w:t>
      </w:r>
      <w:r w:rsidR="003844F3">
        <w:rPr>
          <w:lang w:val="en-GB"/>
        </w:rPr>
        <w:t xml:space="preserve"> the school nam</w:t>
      </w:r>
      <w:r w:rsidR="00785705">
        <w:rPr>
          <w:lang w:val="en-GB"/>
        </w:rPr>
        <w:t>e</w:t>
      </w:r>
      <w:r w:rsidR="00A07AA0">
        <w:rPr>
          <w:lang w:val="en-GB"/>
        </w:rPr>
        <w:t xml:space="preserve"> to fill in the table with appropriate details, e.g. students.</w:t>
      </w:r>
      <w:r w:rsidR="00E863FA">
        <w:rPr>
          <w:lang w:val="en-GB"/>
        </w:rPr>
        <w:t xml:space="preserve"> </w:t>
      </w:r>
      <w:r w:rsidR="00E863FA" w:rsidRPr="00F257D2">
        <w:rPr>
          <w:lang w:val="en-GB"/>
        </w:rPr>
        <w:t xml:space="preserve">The </w:t>
      </w:r>
      <w:r w:rsidR="00785705" w:rsidRPr="00F257D2">
        <w:rPr>
          <w:lang w:val="en-GB"/>
        </w:rPr>
        <w:t xml:space="preserve">next </w:t>
      </w:r>
      <w:r w:rsidR="00BA1EC3" w:rsidRPr="00F257D2">
        <w:rPr>
          <w:lang w:val="en-GB"/>
        </w:rPr>
        <w:t xml:space="preserve">cell </w:t>
      </w:r>
      <w:r w:rsidR="00785705" w:rsidRPr="00F257D2">
        <w:rPr>
          <w:lang w:val="en-GB"/>
        </w:rPr>
        <w:t xml:space="preserve">on figure </w:t>
      </w:r>
      <w:r w:rsidR="0036244B">
        <w:rPr>
          <w:lang w:val="en-GB"/>
        </w:rPr>
        <w:t>10</w:t>
      </w:r>
      <w:r w:rsidR="00785705" w:rsidRPr="00F257D2">
        <w:rPr>
          <w:lang w:val="en-GB"/>
        </w:rPr>
        <w:t xml:space="preserve"> </w:t>
      </w:r>
      <w:r w:rsidR="008567CF" w:rsidRPr="00F257D2">
        <w:rPr>
          <w:lang w:val="en-GB"/>
        </w:rPr>
        <w:t xml:space="preserve">happens </w:t>
      </w:r>
      <w:r w:rsidR="00E863FA" w:rsidRPr="00F257D2">
        <w:rPr>
          <w:lang w:val="en-GB"/>
        </w:rPr>
        <w:t>when a user clicks on one of the table rows</w:t>
      </w:r>
      <w:r w:rsidR="00FC373D" w:rsidRPr="00F257D2">
        <w:rPr>
          <w:lang w:val="en-GB"/>
        </w:rPr>
        <w:t>, this brings up a box for the user to change the students</w:t>
      </w:r>
      <w:r w:rsidR="00BF6193">
        <w:rPr>
          <w:lang w:val="en-GB"/>
        </w:rPr>
        <w:t>’</w:t>
      </w:r>
      <w:r w:rsidR="00FC373D" w:rsidRPr="00F257D2">
        <w:rPr>
          <w:lang w:val="en-GB"/>
        </w:rPr>
        <w:t xml:space="preserve"> details</w:t>
      </w:r>
      <w:r w:rsidR="00E863FA" w:rsidRPr="008567CF">
        <w:rPr>
          <w:lang w:val="en-GB"/>
        </w:rPr>
        <w:t>.</w:t>
      </w:r>
      <w:r w:rsidR="00E863FA">
        <w:rPr>
          <w:lang w:val="en-GB"/>
        </w:rPr>
        <w:t xml:space="preserve"> </w:t>
      </w:r>
    </w:p>
    <w:p w14:paraId="2215AA2B" w14:textId="3C56831A" w:rsidR="0088159C" w:rsidRDefault="009C0939" w:rsidP="00B2286C">
      <w:pPr>
        <w:ind w:left="720" w:firstLine="504"/>
        <w:rPr>
          <w:lang w:val="en-GB"/>
        </w:rPr>
      </w:pPr>
      <w:r>
        <w:rPr>
          <w:lang w:val="en-GB"/>
        </w:rPr>
        <w:t xml:space="preserve">If the user is </w:t>
      </w:r>
      <w:r w:rsidR="00150283">
        <w:rPr>
          <w:lang w:val="en-GB"/>
        </w:rPr>
        <w:t>a</w:t>
      </w:r>
      <w:r w:rsidR="00E863FA">
        <w:rPr>
          <w:lang w:val="en-GB"/>
        </w:rPr>
        <w:t xml:space="preserve"> staff account</w:t>
      </w:r>
      <w:r w:rsidR="00150283">
        <w:rPr>
          <w:lang w:val="en-GB"/>
        </w:rPr>
        <w:t>,</w:t>
      </w:r>
      <w:r>
        <w:rPr>
          <w:lang w:val="en-GB"/>
        </w:rPr>
        <w:t xml:space="preserve"> they can only change the</w:t>
      </w:r>
      <w:r w:rsidR="00620438">
        <w:rPr>
          <w:lang w:val="en-GB"/>
        </w:rPr>
        <w:t xml:space="preserve"> level of</w:t>
      </w:r>
      <w:r>
        <w:rPr>
          <w:lang w:val="en-GB"/>
        </w:rPr>
        <w:t xml:space="preserve"> difficulty of the questions for the student. But if they are an</w:t>
      </w:r>
      <w:r w:rsidR="00E863FA">
        <w:rPr>
          <w:lang w:val="en-GB"/>
        </w:rPr>
        <w:t xml:space="preserve"> admin account, </w:t>
      </w:r>
      <w:r>
        <w:rPr>
          <w:lang w:val="en-GB"/>
        </w:rPr>
        <w:t>the admin</w:t>
      </w:r>
      <w:r w:rsidR="00E863FA">
        <w:rPr>
          <w:lang w:val="en-GB"/>
        </w:rPr>
        <w:t xml:space="preserve"> can change all the details that are shown on the table</w:t>
      </w:r>
      <w:r w:rsidR="00077CE1">
        <w:rPr>
          <w:lang w:val="en-GB"/>
        </w:rPr>
        <w:t>.</w:t>
      </w:r>
      <w:r>
        <w:rPr>
          <w:lang w:val="en-GB"/>
        </w:rPr>
        <w:t xml:space="preserve"> </w:t>
      </w:r>
      <w:r w:rsidR="00690E99">
        <w:rPr>
          <w:lang w:val="en-GB"/>
        </w:rPr>
        <w:t xml:space="preserve">The two split sections then reconnect to the ‘Send the new details to the database’ </w:t>
      </w:r>
      <w:r w:rsidR="00BC6A68">
        <w:rPr>
          <w:lang w:val="en-GB"/>
        </w:rPr>
        <w:t>cell. This cell would activate when the user has clicked the submit button, sending the new details to the database to change</w:t>
      </w:r>
      <w:r w:rsidR="007D1AE6">
        <w:rPr>
          <w:lang w:val="en-GB"/>
        </w:rPr>
        <w:t xml:space="preserve"> update the previous details.</w:t>
      </w:r>
      <w:r w:rsidR="00BC6A68">
        <w:rPr>
          <w:lang w:val="en-GB"/>
        </w:rPr>
        <w:t xml:space="preserve"> </w:t>
      </w:r>
    </w:p>
    <w:p w14:paraId="69D47B5A" w14:textId="38B58C47" w:rsidR="00B25217" w:rsidRDefault="001B7AAC" w:rsidP="001D6A15">
      <w:pPr>
        <w:ind w:left="720" w:firstLine="504"/>
        <w:rPr>
          <w:lang w:val="en-GB"/>
        </w:rPr>
      </w:pPr>
      <w:r>
        <w:rPr>
          <w:lang w:val="en-GB"/>
        </w:rPr>
        <w:t xml:space="preserve">The ‘Go to </w:t>
      </w:r>
      <w:r w:rsidR="00FE053A">
        <w:rPr>
          <w:lang w:val="en-GB"/>
        </w:rPr>
        <w:t>Ga</w:t>
      </w:r>
      <w:r>
        <w:rPr>
          <w:lang w:val="en-GB"/>
        </w:rPr>
        <w:t>me Page’ cell</w:t>
      </w:r>
      <w:r w:rsidR="00411329">
        <w:rPr>
          <w:lang w:val="en-GB"/>
        </w:rPr>
        <w:t xml:space="preserve"> </w:t>
      </w:r>
      <w:r w:rsidR="007B2C26">
        <w:rPr>
          <w:lang w:val="en-GB"/>
        </w:rPr>
        <w:t xml:space="preserve">shows where the user would be taken if they </w:t>
      </w:r>
      <w:r w:rsidR="009B69FF">
        <w:rPr>
          <w:lang w:val="en-GB"/>
        </w:rPr>
        <w:t>were</w:t>
      </w:r>
      <w:r w:rsidR="007B2C26">
        <w:rPr>
          <w:lang w:val="en-GB"/>
        </w:rPr>
        <w:t xml:space="preserve"> </w:t>
      </w:r>
      <w:r w:rsidR="00917C1E">
        <w:rPr>
          <w:lang w:val="en-GB"/>
        </w:rPr>
        <w:t xml:space="preserve">the student or guest profiles. </w:t>
      </w:r>
      <w:r w:rsidR="00FA7FF8">
        <w:rPr>
          <w:lang w:val="en-GB"/>
        </w:rPr>
        <w:t>The ‘User chooses game mode’ refers</w:t>
      </w:r>
      <w:r w:rsidR="00917C1E">
        <w:rPr>
          <w:lang w:val="en-GB"/>
        </w:rPr>
        <w:t xml:space="preserve"> to the game page</w:t>
      </w:r>
      <w:r w:rsidR="00FA7FF8">
        <w:rPr>
          <w:lang w:val="en-GB"/>
        </w:rPr>
        <w:t xml:space="preserve"> </w:t>
      </w:r>
      <w:r w:rsidR="00FA7FF8">
        <w:rPr>
          <w:lang w:val="en-GB"/>
        </w:rPr>
        <w:lastRenderedPageBreak/>
        <w:t>of the website</w:t>
      </w:r>
      <w:r w:rsidR="00917C1E">
        <w:rPr>
          <w:lang w:val="en-GB"/>
        </w:rPr>
        <w:t xml:space="preserve"> </w:t>
      </w:r>
      <w:r w:rsidR="007A02D8">
        <w:rPr>
          <w:lang w:val="en-GB"/>
        </w:rPr>
        <w:t xml:space="preserve">and </w:t>
      </w:r>
      <w:r w:rsidR="006264D1">
        <w:rPr>
          <w:lang w:val="en-GB"/>
        </w:rPr>
        <w:t xml:space="preserve">the page </w:t>
      </w:r>
      <w:r w:rsidR="007A02D8">
        <w:rPr>
          <w:lang w:val="en-GB"/>
        </w:rPr>
        <w:t xml:space="preserve">will </w:t>
      </w:r>
      <w:r w:rsidR="00106AFE">
        <w:rPr>
          <w:lang w:val="en-GB"/>
        </w:rPr>
        <w:t>contain</w:t>
      </w:r>
      <w:r w:rsidR="00917C1E">
        <w:rPr>
          <w:lang w:val="en-GB"/>
        </w:rPr>
        <w:t xml:space="preserve"> the game that the user will be playing.</w:t>
      </w:r>
      <w:r w:rsidR="00A26DB7">
        <w:rPr>
          <w:lang w:val="en-GB"/>
        </w:rPr>
        <w:t xml:space="preserve"> The user </w:t>
      </w:r>
      <w:r w:rsidR="00FC587F">
        <w:rPr>
          <w:lang w:val="en-GB"/>
        </w:rPr>
        <w:t>cho</w:t>
      </w:r>
      <w:r w:rsidR="00470378">
        <w:rPr>
          <w:lang w:val="en-GB"/>
        </w:rPr>
        <w:t>o</w:t>
      </w:r>
      <w:r w:rsidR="00FC587F">
        <w:rPr>
          <w:lang w:val="en-GB"/>
        </w:rPr>
        <w:t>ses the</w:t>
      </w:r>
      <w:r w:rsidR="00A26DB7">
        <w:rPr>
          <w:lang w:val="en-GB"/>
        </w:rPr>
        <w:t xml:space="preserve"> game mode that they would like to play </w:t>
      </w:r>
      <w:r w:rsidR="0074159B">
        <w:rPr>
          <w:lang w:val="en-GB"/>
        </w:rPr>
        <w:t>the game o</w:t>
      </w:r>
      <w:r w:rsidR="00A26DB7">
        <w:rPr>
          <w:lang w:val="en-GB"/>
        </w:rPr>
        <w:t>n</w:t>
      </w:r>
      <w:r w:rsidR="005C6108">
        <w:rPr>
          <w:lang w:val="en-GB"/>
        </w:rPr>
        <w:t>, this is a diamond as there are multiple options that change how the game can run</w:t>
      </w:r>
      <w:r w:rsidR="006C5EED">
        <w:rPr>
          <w:lang w:val="en-GB"/>
        </w:rPr>
        <w:t>.</w:t>
      </w:r>
      <w:r w:rsidR="005C6108">
        <w:rPr>
          <w:lang w:val="en-GB"/>
        </w:rPr>
        <w:t xml:space="preserve"> </w:t>
      </w:r>
      <w:r w:rsidR="006C5EED">
        <w:rPr>
          <w:lang w:val="en-GB"/>
        </w:rPr>
        <w:t>H</w:t>
      </w:r>
      <w:r w:rsidR="005C6108">
        <w:rPr>
          <w:lang w:val="en-GB"/>
        </w:rPr>
        <w:t xml:space="preserve">owever still all lead to the same outcome for the rest of </w:t>
      </w:r>
      <w:r w:rsidR="004C4DF9">
        <w:rPr>
          <w:lang w:val="en-GB"/>
        </w:rPr>
        <w:t>the game</w:t>
      </w:r>
      <w:r w:rsidR="005C6108">
        <w:rPr>
          <w:lang w:val="en-GB"/>
        </w:rPr>
        <w:t>.</w:t>
      </w:r>
      <w:r w:rsidR="00A05E9A">
        <w:rPr>
          <w:lang w:val="en-GB"/>
        </w:rPr>
        <w:t xml:space="preserve"> </w:t>
      </w:r>
      <w:r w:rsidR="00922EA6">
        <w:rPr>
          <w:lang w:val="en-GB"/>
        </w:rPr>
        <w:t xml:space="preserve">The ‘Users difficulty is obtained from </w:t>
      </w:r>
      <w:r w:rsidR="0024665C">
        <w:rPr>
          <w:lang w:val="en-GB"/>
        </w:rPr>
        <w:t>‘</w:t>
      </w:r>
      <w:r w:rsidR="00922EA6">
        <w:rPr>
          <w:lang w:val="en-GB"/>
        </w:rPr>
        <w:t>database’</w:t>
      </w:r>
      <w:r w:rsidR="006264D1">
        <w:rPr>
          <w:lang w:val="en-GB"/>
        </w:rPr>
        <w:t xml:space="preserve"> cell</w:t>
      </w:r>
      <w:r w:rsidR="003F749D">
        <w:rPr>
          <w:lang w:val="en-GB"/>
        </w:rPr>
        <w:t>,</w:t>
      </w:r>
      <w:r w:rsidR="003271C2">
        <w:rPr>
          <w:lang w:val="en-GB"/>
        </w:rPr>
        <w:t xml:space="preserve"> which accesses the level of difficulty </w:t>
      </w:r>
      <w:r w:rsidR="008E184D">
        <w:rPr>
          <w:lang w:val="en-GB"/>
        </w:rPr>
        <w:t>from the online database</w:t>
      </w:r>
      <w:r w:rsidR="00053354">
        <w:rPr>
          <w:lang w:val="en-GB"/>
        </w:rPr>
        <w:t>. The player does not have the ability to set the difficulty</w:t>
      </w:r>
      <w:r w:rsidR="00BF6193">
        <w:rPr>
          <w:lang w:val="en-GB"/>
        </w:rPr>
        <w:t>,</w:t>
      </w:r>
      <w:r w:rsidR="00D55185">
        <w:rPr>
          <w:lang w:val="en-GB"/>
        </w:rPr>
        <w:t xml:space="preserve"> </w:t>
      </w:r>
      <w:r w:rsidR="00F33295">
        <w:rPr>
          <w:lang w:val="en-GB"/>
        </w:rPr>
        <w:t xml:space="preserve">this is </w:t>
      </w:r>
      <w:r w:rsidR="00D55185">
        <w:rPr>
          <w:lang w:val="en-GB"/>
        </w:rPr>
        <w:t>obtained from the database</w:t>
      </w:r>
      <w:r w:rsidR="00053354">
        <w:rPr>
          <w:lang w:val="en-GB"/>
        </w:rPr>
        <w:t xml:space="preserve">. </w:t>
      </w:r>
      <w:r w:rsidR="00F80F4A">
        <w:rPr>
          <w:lang w:val="en-GB"/>
        </w:rPr>
        <w:t xml:space="preserve"> The </w:t>
      </w:r>
      <w:r w:rsidR="001B3533">
        <w:rPr>
          <w:lang w:val="en-GB"/>
        </w:rPr>
        <w:t>‘User Plays the game’</w:t>
      </w:r>
      <w:r w:rsidR="00053354">
        <w:rPr>
          <w:lang w:val="en-GB"/>
        </w:rPr>
        <w:t xml:space="preserve"> cell</w:t>
      </w:r>
      <w:r w:rsidR="00F80F4A">
        <w:rPr>
          <w:lang w:val="en-GB"/>
        </w:rPr>
        <w:t xml:space="preserve"> </w:t>
      </w:r>
      <w:r w:rsidR="001B3533">
        <w:rPr>
          <w:lang w:val="en-GB"/>
        </w:rPr>
        <w:t xml:space="preserve">would be for the </w:t>
      </w:r>
      <w:r w:rsidR="003A256F">
        <w:rPr>
          <w:lang w:val="en-GB"/>
        </w:rPr>
        <w:t xml:space="preserve">user when </w:t>
      </w:r>
      <w:r w:rsidR="0089136F">
        <w:rPr>
          <w:lang w:val="en-GB"/>
        </w:rPr>
        <w:t>playing</w:t>
      </w:r>
      <w:r w:rsidR="00F80F4A">
        <w:rPr>
          <w:lang w:val="en-GB"/>
        </w:rPr>
        <w:t xml:space="preserve"> the game</w:t>
      </w:r>
      <w:r w:rsidR="00F309B4">
        <w:rPr>
          <w:lang w:val="en-GB"/>
        </w:rPr>
        <w:t>, e.g. answering the questions</w:t>
      </w:r>
      <w:r w:rsidR="00F80F4A">
        <w:rPr>
          <w:lang w:val="en-GB"/>
        </w:rPr>
        <w:t>.</w:t>
      </w:r>
      <w:r w:rsidR="00C5736D">
        <w:rPr>
          <w:lang w:val="en-GB"/>
        </w:rPr>
        <w:t xml:space="preserve"> The users score will change based on the amount of correct answers they </w:t>
      </w:r>
      <w:r w:rsidR="0089136F">
        <w:rPr>
          <w:lang w:val="en-GB"/>
        </w:rPr>
        <w:t>score</w:t>
      </w:r>
      <w:r w:rsidR="00C5736D">
        <w:rPr>
          <w:lang w:val="en-GB"/>
        </w:rPr>
        <w:t xml:space="preserve"> e.g. a correct answer gives +1 to their score. </w:t>
      </w:r>
      <w:r w:rsidR="00053354">
        <w:rPr>
          <w:lang w:val="en-GB"/>
        </w:rPr>
        <w:t xml:space="preserve">At the beginning of the game, the </w:t>
      </w:r>
      <w:r w:rsidR="00C5736D">
        <w:rPr>
          <w:lang w:val="en-GB"/>
        </w:rPr>
        <w:t xml:space="preserve">score </w:t>
      </w:r>
      <w:r w:rsidR="00053354">
        <w:rPr>
          <w:lang w:val="en-GB"/>
        </w:rPr>
        <w:t xml:space="preserve">will be </w:t>
      </w:r>
      <w:r w:rsidR="00C5736D">
        <w:rPr>
          <w:lang w:val="en-GB"/>
        </w:rPr>
        <w:t>0.</w:t>
      </w:r>
      <w:r w:rsidR="00D86238">
        <w:rPr>
          <w:lang w:val="en-GB"/>
        </w:rPr>
        <w:t xml:space="preserve"> The </w:t>
      </w:r>
      <w:r w:rsidR="00C4799F">
        <w:rPr>
          <w:lang w:val="en-GB"/>
        </w:rPr>
        <w:t>‘Score and game type gets sent to database’</w:t>
      </w:r>
      <w:r w:rsidR="00053354">
        <w:rPr>
          <w:lang w:val="en-GB"/>
        </w:rPr>
        <w:t xml:space="preserve"> cell</w:t>
      </w:r>
      <w:r w:rsidR="00D86238">
        <w:rPr>
          <w:lang w:val="en-GB"/>
        </w:rPr>
        <w:t xml:space="preserve"> and </w:t>
      </w:r>
      <w:r w:rsidR="00251CE6">
        <w:rPr>
          <w:lang w:val="en-GB"/>
        </w:rPr>
        <w:t>shows</w:t>
      </w:r>
      <w:r w:rsidR="00D86238">
        <w:rPr>
          <w:lang w:val="en-GB"/>
        </w:rPr>
        <w:t xml:space="preserve"> the users score being sent to the database. </w:t>
      </w:r>
      <w:r w:rsidR="00053354">
        <w:rPr>
          <w:lang w:val="en-GB"/>
        </w:rPr>
        <w:t xml:space="preserve">The </w:t>
      </w:r>
      <w:r w:rsidR="00A21E41">
        <w:rPr>
          <w:lang w:val="en-GB"/>
        </w:rPr>
        <w:t>score</w:t>
      </w:r>
      <w:r w:rsidR="00053354">
        <w:rPr>
          <w:lang w:val="en-GB"/>
        </w:rPr>
        <w:t xml:space="preserve"> will be displayed on the staff table as a new score. </w:t>
      </w:r>
      <w:r w:rsidR="00D86238">
        <w:rPr>
          <w:lang w:val="en-GB"/>
        </w:rPr>
        <w:t xml:space="preserve"> </w:t>
      </w:r>
    </w:p>
    <w:p w14:paraId="1FEF1E9C" w14:textId="77777777" w:rsidR="00AA4B32" w:rsidRPr="00B25217" w:rsidRDefault="00AA4B32" w:rsidP="001D6A15">
      <w:pPr>
        <w:ind w:left="720" w:firstLine="504"/>
        <w:rPr>
          <w:lang w:val="en-GB"/>
        </w:rPr>
      </w:pPr>
    </w:p>
    <w:p w14:paraId="63E05CCF" w14:textId="77777777" w:rsidR="00B25217" w:rsidRDefault="00393463" w:rsidP="00B25217">
      <w:pPr>
        <w:keepNext/>
        <w:jc w:val="center"/>
      </w:pPr>
      <w:r>
        <w:rPr>
          <w:noProof/>
        </w:rPr>
        <w:drawing>
          <wp:inline distT="0" distB="0" distL="0" distR="0" wp14:anchorId="2A104191" wp14:editId="57B997E2">
            <wp:extent cx="3570135" cy="5792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606" cy="5799857"/>
                    </a:xfrm>
                    <a:prstGeom prst="rect">
                      <a:avLst/>
                    </a:prstGeom>
                  </pic:spPr>
                </pic:pic>
              </a:graphicData>
            </a:graphic>
          </wp:inline>
        </w:drawing>
      </w:r>
    </w:p>
    <w:p w14:paraId="14286878" w14:textId="427976A9" w:rsidR="00A93BB3" w:rsidRPr="001D6A15" w:rsidRDefault="00D30D40" w:rsidP="001D6A15">
      <w:pPr>
        <w:pStyle w:val="Caption"/>
        <w:jc w:val="center"/>
      </w:pPr>
      <w:r>
        <w:t xml:space="preserve">Figure </w:t>
      </w:r>
      <w:r>
        <w:fldChar w:fldCharType="begin"/>
      </w:r>
      <w:r>
        <w:instrText xml:space="preserve"> SEQ Figure \* ARABIC </w:instrText>
      </w:r>
      <w:r>
        <w:fldChar w:fldCharType="separate"/>
      </w:r>
      <w:r w:rsidR="005B6620">
        <w:rPr>
          <w:noProof/>
        </w:rPr>
        <w:t>11</w:t>
      </w:r>
      <w:r>
        <w:fldChar w:fldCharType="end"/>
      </w:r>
      <w:r w:rsidR="00B25217">
        <w:t xml:space="preserve">: </w:t>
      </w:r>
      <w:r w:rsidR="00B25217" w:rsidRPr="00F000F1">
        <w:t>flow diagram of how the game works</w:t>
      </w:r>
    </w:p>
    <w:p w14:paraId="48C64A51" w14:textId="39EA84FF" w:rsidR="002463A6" w:rsidRDefault="00492CDC" w:rsidP="001D6A15">
      <w:pPr>
        <w:ind w:firstLine="720"/>
        <w:rPr>
          <w:lang w:val="en-GB"/>
        </w:rPr>
      </w:pPr>
      <w:r>
        <w:rPr>
          <w:lang w:val="en-GB"/>
        </w:rPr>
        <w:lastRenderedPageBreak/>
        <w:t xml:space="preserve">Figure </w:t>
      </w:r>
      <w:r w:rsidR="00E405CC">
        <w:rPr>
          <w:lang w:val="en-GB"/>
        </w:rPr>
        <w:t>11</w:t>
      </w:r>
      <w:r>
        <w:rPr>
          <w:lang w:val="en-GB"/>
        </w:rPr>
        <w:t xml:space="preserve"> </w:t>
      </w:r>
      <w:r w:rsidR="00B32A8A">
        <w:rPr>
          <w:lang w:val="en-GB"/>
        </w:rPr>
        <w:t>shows the flow of the user when they play the game on the site.</w:t>
      </w:r>
      <w:r w:rsidR="00D54A2A">
        <w:rPr>
          <w:lang w:val="en-GB"/>
        </w:rPr>
        <w:t xml:space="preserve"> </w:t>
      </w:r>
      <w:r w:rsidR="00F04D48">
        <w:rPr>
          <w:lang w:val="en-GB"/>
        </w:rPr>
        <w:t>The ‘</w:t>
      </w:r>
      <w:r w:rsidR="005F3A87">
        <w:rPr>
          <w:lang w:val="en-GB"/>
        </w:rPr>
        <w:t xml:space="preserve">Game Page is </w:t>
      </w:r>
      <w:r w:rsidR="00F257D2">
        <w:rPr>
          <w:lang w:val="en-GB"/>
        </w:rPr>
        <w:t>opened</w:t>
      </w:r>
      <w:r w:rsidR="005F3A87">
        <w:rPr>
          <w:lang w:val="en-GB"/>
        </w:rPr>
        <w:t xml:space="preserve"> on the browser’</w:t>
      </w:r>
      <w:r w:rsidR="00F04D48">
        <w:rPr>
          <w:lang w:val="en-GB"/>
        </w:rPr>
        <w:t xml:space="preserve"> c</w:t>
      </w:r>
      <w:r w:rsidR="006D30CF">
        <w:rPr>
          <w:lang w:val="en-GB"/>
        </w:rPr>
        <w:t>ell</w:t>
      </w:r>
      <w:r w:rsidR="00D54A2A">
        <w:rPr>
          <w:lang w:val="en-GB"/>
        </w:rPr>
        <w:t xml:space="preserve"> </w:t>
      </w:r>
      <w:r w:rsidR="00E840EC">
        <w:rPr>
          <w:lang w:val="en-GB"/>
        </w:rPr>
        <w:t xml:space="preserve">is the first </w:t>
      </w:r>
      <w:r w:rsidR="0011335E">
        <w:rPr>
          <w:lang w:val="en-GB"/>
        </w:rPr>
        <w:t xml:space="preserve">state </w:t>
      </w:r>
      <w:r w:rsidR="009B3A7B">
        <w:rPr>
          <w:lang w:val="en-GB"/>
        </w:rPr>
        <w:t>of the application within the diagram</w:t>
      </w:r>
      <w:r w:rsidR="00D54A2A">
        <w:rPr>
          <w:lang w:val="en-GB"/>
        </w:rPr>
        <w:t xml:space="preserve">, which </w:t>
      </w:r>
      <w:r w:rsidR="00D8666E">
        <w:rPr>
          <w:lang w:val="en-GB"/>
        </w:rPr>
        <w:t>occurs</w:t>
      </w:r>
      <w:r w:rsidR="009B3A7B">
        <w:rPr>
          <w:lang w:val="en-GB"/>
        </w:rPr>
        <w:t xml:space="preserve"> once a student has logged in from the login screen</w:t>
      </w:r>
      <w:r w:rsidR="00E9503C">
        <w:rPr>
          <w:lang w:val="en-GB"/>
        </w:rPr>
        <w:t>.</w:t>
      </w:r>
      <w:r w:rsidR="002114E1">
        <w:rPr>
          <w:lang w:val="en-GB"/>
        </w:rPr>
        <w:t xml:space="preserve"> </w:t>
      </w:r>
      <w:r w:rsidR="00282681">
        <w:rPr>
          <w:lang w:val="en-GB"/>
        </w:rPr>
        <w:t xml:space="preserve">The colour squares that the user </w:t>
      </w:r>
      <w:r w:rsidR="00F50986">
        <w:rPr>
          <w:lang w:val="en-GB"/>
        </w:rPr>
        <w:t>will click on are generated here</w:t>
      </w:r>
      <w:r w:rsidR="00EA220A">
        <w:rPr>
          <w:lang w:val="en-GB"/>
        </w:rPr>
        <w:t>.</w:t>
      </w:r>
      <w:r w:rsidR="00F05147">
        <w:rPr>
          <w:lang w:val="en-GB"/>
        </w:rPr>
        <w:t xml:space="preserve"> </w:t>
      </w:r>
      <w:r w:rsidR="00F403F6">
        <w:rPr>
          <w:lang w:val="en-GB"/>
        </w:rPr>
        <w:t>‘Gamemode is chosen for the</w:t>
      </w:r>
      <w:r w:rsidR="007A186B">
        <w:rPr>
          <w:lang w:val="en-GB"/>
        </w:rPr>
        <w:t xml:space="preserve"> game by the user’ </w:t>
      </w:r>
      <w:r w:rsidR="000A2B69">
        <w:rPr>
          <w:lang w:val="en-GB"/>
        </w:rPr>
        <w:t>c</w:t>
      </w:r>
      <w:r w:rsidR="00EB2E10">
        <w:rPr>
          <w:lang w:val="en-GB"/>
        </w:rPr>
        <w:t>ell</w:t>
      </w:r>
      <w:r w:rsidR="00F05147">
        <w:rPr>
          <w:lang w:val="en-GB"/>
        </w:rPr>
        <w:t xml:space="preserve"> </w:t>
      </w:r>
      <w:r w:rsidR="00EA7C4A">
        <w:rPr>
          <w:lang w:val="en-GB"/>
        </w:rPr>
        <w:t xml:space="preserve">which </w:t>
      </w:r>
      <w:r w:rsidR="00F05147">
        <w:rPr>
          <w:lang w:val="en-GB"/>
        </w:rPr>
        <w:t xml:space="preserve">states </w:t>
      </w:r>
      <w:r w:rsidR="00616F47">
        <w:rPr>
          <w:lang w:val="en-GB"/>
        </w:rPr>
        <w:t xml:space="preserve">whether the game enters </w:t>
      </w:r>
      <w:r w:rsidR="00A45219">
        <w:rPr>
          <w:lang w:val="en-GB"/>
        </w:rPr>
        <w:t xml:space="preserve">the </w:t>
      </w:r>
      <w:r w:rsidR="00616F47">
        <w:rPr>
          <w:lang w:val="en-GB"/>
        </w:rPr>
        <w:t xml:space="preserve">addition or subtraction </w:t>
      </w:r>
      <w:r w:rsidR="00A45219">
        <w:rPr>
          <w:lang w:val="en-GB"/>
        </w:rPr>
        <w:t xml:space="preserve">game </w:t>
      </w:r>
      <w:r w:rsidR="00616F47">
        <w:rPr>
          <w:lang w:val="en-GB"/>
        </w:rPr>
        <w:t>mode.</w:t>
      </w:r>
      <w:r w:rsidR="00C553FB">
        <w:rPr>
          <w:lang w:val="en-GB"/>
        </w:rPr>
        <w:t xml:space="preserve"> </w:t>
      </w:r>
      <w:r w:rsidR="003310B1">
        <w:rPr>
          <w:lang w:val="en-GB"/>
        </w:rPr>
        <w:t>This is selected by the user by a pop-up box.</w:t>
      </w:r>
      <w:r w:rsidR="00D0371D">
        <w:rPr>
          <w:lang w:val="en-GB"/>
        </w:rPr>
        <w:t xml:space="preserve"> </w:t>
      </w:r>
    </w:p>
    <w:p w14:paraId="1EFAB6BC" w14:textId="36777F70" w:rsidR="007D69BA" w:rsidRDefault="00997786" w:rsidP="00B32A8A">
      <w:pPr>
        <w:ind w:firstLine="720"/>
        <w:rPr>
          <w:lang w:val="en-GB"/>
        </w:rPr>
      </w:pPr>
      <w:r>
        <w:rPr>
          <w:lang w:val="en-GB"/>
        </w:rPr>
        <w:t xml:space="preserve">The ‘User clicks </w:t>
      </w:r>
      <w:r w:rsidR="004C008F">
        <w:rPr>
          <w:lang w:val="en-GB"/>
        </w:rPr>
        <w:t>the start</w:t>
      </w:r>
      <w:r w:rsidR="000F536E">
        <w:rPr>
          <w:lang w:val="en-GB"/>
        </w:rPr>
        <w:t xml:space="preserve"> game button to start</w:t>
      </w:r>
      <w:r>
        <w:rPr>
          <w:lang w:val="en-GB"/>
        </w:rPr>
        <w:t>’</w:t>
      </w:r>
      <w:r w:rsidR="00C0596C">
        <w:rPr>
          <w:lang w:val="en-GB"/>
        </w:rPr>
        <w:t xml:space="preserve"> </w:t>
      </w:r>
      <w:r w:rsidR="00596DB8">
        <w:rPr>
          <w:lang w:val="en-GB"/>
        </w:rPr>
        <w:t>cell</w:t>
      </w:r>
      <w:r w:rsidR="002463A6">
        <w:rPr>
          <w:lang w:val="en-GB"/>
        </w:rPr>
        <w:t xml:space="preserve"> discusses the actions that </w:t>
      </w:r>
      <w:r w:rsidR="00D8666E">
        <w:rPr>
          <w:lang w:val="en-GB"/>
        </w:rPr>
        <w:t>occur</w:t>
      </w:r>
      <w:r w:rsidR="002463A6">
        <w:rPr>
          <w:lang w:val="en-GB"/>
        </w:rPr>
        <w:t xml:space="preserve"> once the user starts a game. </w:t>
      </w:r>
      <w:r w:rsidR="0046055A">
        <w:rPr>
          <w:lang w:val="en-GB"/>
        </w:rPr>
        <w:t xml:space="preserve">The next cell is the </w:t>
      </w:r>
      <w:r w:rsidR="00D9707D">
        <w:rPr>
          <w:lang w:val="en-GB"/>
        </w:rPr>
        <w:t>‘</w:t>
      </w:r>
      <w:r w:rsidR="0046055A">
        <w:rPr>
          <w:lang w:val="en-GB"/>
        </w:rPr>
        <w:t xml:space="preserve">The Page changes to show a </w:t>
      </w:r>
      <w:r w:rsidR="003667FB">
        <w:rPr>
          <w:lang w:val="en-GB"/>
        </w:rPr>
        <w:t>question</w:t>
      </w:r>
      <w:r w:rsidR="0046055A">
        <w:rPr>
          <w:lang w:val="en-GB"/>
        </w:rPr>
        <w:t xml:space="preserve"> </w:t>
      </w:r>
      <w:r w:rsidR="003667FB">
        <w:rPr>
          <w:lang w:val="en-GB"/>
        </w:rPr>
        <w:t xml:space="preserve">and puts numbers into the squares’ and </w:t>
      </w:r>
      <w:r w:rsidR="00573C0A">
        <w:rPr>
          <w:lang w:val="en-GB"/>
        </w:rPr>
        <w:t xml:space="preserve">states </w:t>
      </w:r>
      <w:r w:rsidR="002463A6">
        <w:rPr>
          <w:lang w:val="en-GB"/>
        </w:rPr>
        <w:t xml:space="preserve">how questions and answers are handled. </w:t>
      </w:r>
      <w:r w:rsidR="00573C0A">
        <w:rPr>
          <w:lang w:val="en-GB"/>
        </w:rPr>
        <w:t xml:space="preserve"> </w:t>
      </w:r>
      <w:r w:rsidR="00E50780">
        <w:rPr>
          <w:lang w:val="en-GB"/>
        </w:rPr>
        <w:t xml:space="preserve">In this section the answer is </w:t>
      </w:r>
      <w:r w:rsidR="008B3CF5">
        <w:rPr>
          <w:lang w:val="en-GB"/>
        </w:rPr>
        <w:t>displayed in the text in the different colour squares and the questions replace the start button</w:t>
      </w:r>
      <w:r w:rsidR="005E1DCF">
        <w:rPr>
          <w:lang w:val="en-GB"/>
        </w:rPr>
        <w:t>.</w:t>
      </w:r>
      <w:r w:rsidR="001A0BB6">
        <w:rPr>
          <w:lang w:val="en-GB"/>
        </w:rPr>
        <w:t xml:space="preserve"> </w:t>
      </w:r>
      <w:r w:rsidR="00587945">
        <w:rPr>
          <w:lang w:val="en-GB"/>
        </w:rPr>
        <w:t>The d</w:t>
      </w:r>
      <w:r w:rsidR="008B3CF5">
        <w:rPr>
          <w:lang w:val="en-GB"/>
        </w:rPr>
        <w:t>iamond</w:t>
      </w:r>
      <w:r w:rsidR="00587945">
        <w:rPr>
          <w:lang w:val="en-GB"/>
        </w:rPr>
        <w:t xml:space="preserve"> cell</w:t>
      </w:r>
      <w:r w:rsidR="008B3CF5">
        <w:rPr>
          <w:lang w:val="en-GB"/>
        </w:rPr>
        <w:t xml:space="preserve"> </w:t>
      </w:r>
      <w:r w:rsidR="00491C71">
        <w:rPr>
          <w:lang w:val="en-GB"/>
        </w:rPr>
        <w:t>stated as ‘An answer is chosen by the user’</w:t>
      </w:r>
      <w:r w:rsidR="008B3CF5">
        <w:rPr>
          <w:lang w:val="en-GB"/>
        </w:rPr>
        <w:t xml:space="preserve"> </w:t>
      </w:r>
      <w:r w:rsidR="00104FE1">
        <w:rPr>
          <w:lang w:val="en-GB"/>
        </w:rPr>
        <w:t>calculates whether the user clicked the correct answer</w:t>
      </w:r>
      <w:r w:rsidR="00A86678">
        <w:rPr>
          <w:lang w:val="en-GB"/>
        </w:rPr>
        <w:t>.</w:t>
      </w:r>
      <w:r w:rsidR="0063393A">
        <w:rPr>
          <w:lang w:val="en-GB"/>
        </w:rPr>
        <w:t xml:space="preserve"> </w:t>
      </w:r>
      <w:r w:rsidR="00104FE1">
        <w:rPr>
          <w:lang w:val="en-GB"/>
        </w:rPr>
        <w:t xml:space="preserve"> </w:t>
      </w:r>
      <w:r w:rsidR="00786C53">
        <w:rPr>
          <w:lang w:val="en-GB"/>
        </w:rPr>
        <w:t xml:space="preserve">If </w:t>
      </w:r>
      <w:r w:rsidR="00104FE1">
        <w:rPr>
          <w:lang w:val="en-GB"/>
        </w:rPr>
        <w:t>the answer</w:t>
      </w:r>
      <w:r w:rsidR="00786C53">
        <w:rPr>
          <w:lang w:val="en-GB"/>
        </w:rPr>
        <w:t xml:space="preserve"> is correct it will go down the correct answer branch and if it is incorrect it will go down the </w:t>
      </w:r>
      <w:r w:rsidR="00104FE1">
        <w:rPr>
          <w:lang w:val="en-GB"/>
        </w:rPr>
        <w:t>incorrect branch</w:t>
      </w:r>
      <w:r w:rsidR="000D2974">
        <w:rPr>
          <w:lang w:val="en-GB"/>
        </w:rPr>
        <w:t xml:space="preserve">. </w:t>
      </w:r>
      <w:r w:rsidR="00B153FD">
        <w:rPr>
          <w:lang w:val="en-GB"/>
        </w:rPr>
        <w:t xml:space="preserve">Both the branches </w:t>
      </w:r>
      <w:r w:rsidR="00F3571E">
        <w:rPr>
          <w:lang w:val="en-GB"/>
        </w:rPr>
        <w:t>go back</w:t>
      </w:r>
      <w:r w:rsidR="00B153FD">
        <w:rPr>
          <w:lang w:val="en-GB"/>
        </w:rPr>
        <w:t xml:space="preserve"> to </w:t>
      </w:r>
      <w:r w:rsidR="00E52192">
        <w:rPr>
          <w:lang w:val="en-GB"/>
        </w:rPr>
        <w:t xml:space="preserve">the </w:t>
      </w:r>
      <w:r w:rsidR="00F3571E">
        <w:rPr>
          <w:lang w:val="en-GB"/>
        </w:rPr>
        <w:t xml:space="preserve">cell </w:t>
      </w:r>
      <w:r w:rsidR="00E52192">
        <w:rPr>
          <w:lang w:val="en-GB"/>
        </w:rPr>
        <w:t>‘</w:t>
      </w:r>
      <w:r w:rsidR="00507D58">
        <w:rPr>
          <w:lang w:val="en-GB"/>
        </w:rPr>
        <w:t>is it the</w:t>
      </w:r>
      <w:r w:rsidR="008A53DA">
        <w:rPr>
          <w:lang w:val="en-GB"/>
        </w:rPr>
        <w:t xml:space="preserve"> tenth question</w:t>
      </w:r>
      <w:r w:rsidR="00E52192">
        <w:rPr>
          <w:lang w:val="en-GB"/>
        </w:rPr>
        <w:t>’</w:t>
      </w:r>
      <w:r w:rsidR="00F3571E">
        <w:rPr>
          <w:lang w:val="en-GB"/>
        </w:rPr>
        <w:t xml:space="preserve"> eventually but </w:t>
      </w:r>
      <w:r w:rsidR="00B153FD">
        <w:rPr>
          <w:lang w:val="en-GB"/>
        </w:rPr>
        <w:t xml:space="preserve">the correct answer branch goes on </w:t>
      </w:r>
      <w:r w:rsidR="00574672">
        <w:rPr>
          <w:lang w:val="en-GB"/>
        </w:rPr>
        <w:t>to cell ‘</w:t>
      </w:r>
      <w:r w:rsidR="00F352EE">
        <w:rPr>
          <w:lang w:val="en-GB"/>
        </w:rPr>
        <w:t>The score gets updated to add +1 to the</w:t>
      </w:r>
      <w:r w:rsidR="00715021">
        <w:rPr>
          <w:lang w:val="en-GB"/>
        </w:rPr>
        <w:t xml:space="preserve"> current score</w:t>
      </w:r>
      <w:r w:rsidR="00574672">
        <w:rPr>
          <w:lang w:val="en-GB"/>
        </w:rPr>
        <w:t>’</w:t>
      </w:r>
      <w:r w:rsidR="00221EAE">
        <w:rPr>
          <w:lang w:val="en-GB"/>
        </w:rPr>
        <w:t xml:space="preserve"> first</w:t>
      </w:r>
      <w:r w:rsidR="00B153FD">
        <w:rPr>
          <w:lang w:val="en-GB"/>
        </w:rPr>
        <w:t xml:space="preserve">. </w:t>
      </w:r>
      <w:r w:rsidR="00F3571E">
        <w:rPr>
          <w:lang w:val="en-GB"/>
        </w:rPr>
        <w:t xml:space="preserve">In </w:t>
      </w:r>
      <w:r w:rsidR="00355B71">
        <w:rPr>
          <w:lang w:val="en-GB"/>
        </w:rPr>
        <w:t xml:space="preserve">the </w:t>
      </w:r>
      <w:r w:rsidR="0020763E">
        <w:rPr>
          <w:lang w:val="en-GB"/>
        </w:rPr>
        <w:t>cell ‘The score gets updated to add +1 to the current score’</w:t>
      </w:r>
      <w:r w:rsidR="00F31EC8">
        <w:rPr>
          <w:lang w:val="en-GB"/>
        </w:rPr>
        <w:t>, the</w:t>
      </w:r>
      <w:r w:rsidR="00383596">
        <w:rPr>
          <w:lang w:val="en-GB"/>
        </w:rPr>
        <w:t xml:space="preserve"> </w:t>
      </w:r>
      <w:r w:rsidR="006B72DC">
        <w:rPr>
          <w:lang w:val="en-GB"/>
        </w:rPr>
        <w:t>users current</w:t>
      </w:r>
      <w:r w:rsidR="0020763E">
        <w:rPr>
          <w:lang w:val="en-GB"/>
        </w:rPr>
        <w:t xml:space="preserve"> </w:t>
      </w:r>
      <w:r w:rsidR="00A50A3B">
        <w:rPr>
          <w:lang w:val="en-GB"/>
        </w:rPr>
        <w:t xml:space="preserve">score is increased by +1. </w:t>
      </w:r>
      <w:r w:rsidR="00490ECB">
        <w:rPr>
          <w:lang w:val="en-GB"/>
        </w:rPr>
        <w:t xml:space="preserve"> </w:t>
      </w:r>
      <w:r w:rsidR="006A5A4A">
        <w:rPr>
          <w:lang w:val="en-GB"/>
        </w:rPr>
        <w:t xml:space="preserve"> </w:t>
      </w:r>
      <w:r w:rsidR="00891E9F">
        <w:rPr>
          <w:lang w:val="en-GB"/>
        </w:rPr>
        <w:t xml:space="preserve">The game will then check which question the player is on at </w:t>
      </w:r>
      <w:r w:rsidR="00D80A09">
        <w:rPr>
          <w:lang w:val="en-GB"/>
        </w:rPr>
        <w:t>the ‘is it the tenth question’ cell</w:t>
      </w:r>
      <w:r w:rsidR="00C0306D">
        <w:rPr>
          <w:lang w:val="en-GB"/>
        </w:rPr>
        <w:t xml:space="preserve">. </w:t>
      </w:r>
      <w:r w:rsidR="004A2F22">
        <w:rPr>
          <w:lang w:val="en-GB"/>
        </w:rPr>
        <w:t xml:space="preserve">If </w:t>
      </w:r>
      <w:r w:rsidR="00716B1F">
        <w:rPr>
          <w:lang w:val="en-GB"/>
        </w:rPr>
        <w:t xml:space="preserve">the user is </w:t>
      </w:r>
      <w:r w:rsidR="004A2F22">
        <w:rPr>
          <w:lang w:val="en-GB"/>
        </w:rPr>
        <w:t xml:space="preserve">on question 10 (the length of the quiz), </w:t>
      </w:r>
      <w:r w:rsidR="000709EB">
        <w:rPr>
          <w:lang w:val="en-GB"/>
        </w:rPr>
        <w:t>the answer area gets removed and a score is uploaded</w:t>
      </w:r>
      <w:r w:rsidR="00355460">
        <w:rPr>
          <w:lang w:val="en-GB"/>
        </w:rPr>
        <w:t xml:space="preserve">, the section coming off </w:t>
      </w:r>
      <w:r w:rsidR="0015278A">
        <w:rPr>
          <w:lang w:val="en-GB"/>
        </w:rPr>
        <w:t>of the ‘</w:t>
      </w:r>
      <w:r w:rsidR="00FE0EC7">
        <w:rPr>
          <w:lang w:val="en-GB"/>
        </w:rPr>
        <w:t>is it the tenth question</w:t>
      </w:r>
      <w:r w:rsidR="0015278A">
        <w:rPr>
          <w:lang w:val="en-GB"/>
        </w:rPr>
        <w:t>’ cell with the label ‘Yes’</w:t>
      </w:r>
      <w:r w:rsidR="000709EB">
        <w:rPr>
          <w:lang w:val="en-GB"/>
        </w:rPr>
        <w:t>. If the user is not on question ten, a new question is generated</w:t>
      </w:r>
      <w:r w:rsidR="007E3587">
        <w:rPr>
          <w:lang w:val="en-GB"/>
        </w:rPr>
        <w:t>,</w:t>
      </w:r>
      <w:r w:rsidR="00F63EC2">
        <w:rPr>
          <w:lang w:val="en-GB"/>
        </w:rPr>
        <w:t xml:space="preserve"> until question 10 is reached</w:t>
      </w:r>
      <w:r w:rsidR="000709EB">
        <w:rPr>
          <w:lang w:val="en-GB"/>
        </w:rPr>
        <w:t xml:space="preserve">. </w:t>
      </w:r>
      <w:r w:rsidR="00596DB8">
        <w:rPr>
          <w:lang w:val="en-GB"/>
        </w:rPr>
        <w:t xml:space="preserve"> This is the end of the game.</w:t>
      </w:r>
    </w:p>
    <w:p w14:paraId="490AEC73" w14:textId="49F9DB50" w:rsidR="00F00BF5" w:rsidRDefault="00D85836" w:rsidP="00EF0D02">
      <w:pPr>
        <w:jc w:val="left"/>
        <w:rPr>
          <w:lang w:val="en-GB"/>
        </w:rPr>
      </w:pPr>
      <w:r>
        <w:rPr>
          <w:lang w:val="en-GB"/>
        </w:rPr>
        <w:br w:type="page"/>
      </w:r>
    </w:p>
    <w:p w14:paraId="194EAF56" w14:textId="77777777" w:rsidR="00551109" w:rsidRPr="00551109" w:rsidRDefault="00551109" w:rsidP="00551109">
      <w:pPr>
        <w:rPr>
          <w:lang w:val="en-GB"/>
        </w:rPr>
      </w:pPr>
    </w:p>
    <w:p w14:paraId="461F4EB6" w14:textId="676657B5" w:rsidR="006A1B74" w:rsidRPr="00F54C1C" w:rsidRDefault="00A11B8A" w:rsidP="006A1B74">
      <w:pPr>
        <w:pStyle w:val="Heading2"/>
        <w:rPr>
          <w:lang w:val="en-GB"/>
        </w:rPr>
      </w:pPr>
      <w:bookmarkStart w:id="30" w:name="_Toc222978598"/>
      <w:bookmarkStart w:id="31" w:name="_Toc34045697"/>
      <w:bookmarkStart w:id="32" w:name="_Toc40241927"/>
      <w:r w:rsidRPr="003C4F45">
        <w:rPr>
          <w:lang w:val="en-GB"/>
        </w:rPr>
        <w:t>Detailed Design</w:t>
      </w:r>
      <w:bookmarkEnd w:id="30"/>
      <w:bookmarkEnd w:id="31"/>
      <w:bookmarkEnd w:id="32"/>
      <w:r w:rsidRPr="003C4F45">
        <w:rPr>
          <w:lang w:val="en-GB"/>
        </w:rPr>
        <w:t xml:space="preserve"> </w:t>
      </w:r>
    </w:p>
    <w:p w14:paraId="3A1B7F8C" w14:textId="77777777" w:rsidR="006A1B74" w:rsidRDefault="006A1B74" w:rsidP="006A1B74">
      <w:pPr>
        <w:pStyle w:val="Heading3"/>
        <w:rPr>
          <w:lang w:val="en-GB"/>
        </w:rPr>
      </w:pPr>
      <w:bookmarkStart w:id="33" w:name="_Toc40241928"/>
      <w:r>
        <w:rPr>
          <w:lang w:val="en-GB"/>
        </w:rPr>
        <w:t>Login page</w:t>
      </w:r>
      <w:bookmarkEnd w:id="33"/>
      <w:r>
        <w:rPr>
          <w:lang w:val="en-GB"/>
        </w:rPr>
        <w:t xml:space="preserve"> </w:t>
      </w:r>
    </w:p>
    <w:p w14:paraId="4276266B" w14:textId="015B60C8" w:rsidR="008F63A9" w:rsidRDefault="00CF4DD2" w:rsidP="006B0B61">
      <w:pPr>
        <w:keepNext/>
        <w:jc w:val="center"/>
      </w:pPr>
      <w:r>
        <w:rPr>
          <w:noProof/>
        </w:rPr>
        <w:drawing>
          <wp:inline distT="0" distB="0" distL="0" distR="0" wp14:anchorId="299C9C9E" wp14:editId="57DB14FE">
            <wp:extent cx="5270500" cy="257238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572385"/>
                    </a:xfrm>
                    <a:prstGeom prst="rect">
                      <a:avLst/>
                    </a:prstGeom>
                  </pic:spPr>
                </pic:pic>
              </a:graphicData>
            </a:graphic>
          </wp:inline>
        </w:drawing>
      </w:r>
    </w:p>
    <w:p w14:paraId="0DF5E693" w14:textId="3FE3C52C" w:rsidR="008600CF" w:rsidRPr="008600CF" w:rsidRDefault="008F63A9" w:rsidP="001D6A15">
      <w:pPr>
        <w:pStyle w:val="Caption"/>
        <w:jc w:val="center"/>
        <w:rPr>
          <w:lang w:val="en-GB"/>
        </w:rPr>
      </w:pPr>
      <w:r>
        <w:t xml:space="preserve">Figure </w:t>
      </w:r>
      <w:r>
        <w:fldChar w:fldCharType="begin"/>
      </w:r>
      <w:r>
        <w:instrText xml:space="preserve"> SEQ Figure \* ARABIC </w:instrText>
      </w:r>
      <w:r>
        <w:fldChar w:fldCharType="separate"/>
      </w:r>
      <w:r w:rsidR="005B6620">
        <w:rPr>
          <w:noProof/>
        </w:rPr>
        <w:t>12</w:t>
      </w:r>
      <w:r>
        <w:fldChar w:fldCharType="end"/>
      </w:r>
      <w:r>
        <w:t>: Image of login Page</w:t>
      </w:r>
    </w:p>
    <w:p w14:paraId="1D4E7F45" w14:textId="5079321A" w:rsidR="00002172" w:rsidRDefault="003E3DA4" w:rsidP="001D6A15">
      <w:pPr>
        <w:ind w:left="720" w:firstLine="504"/>
        <w:rPr>
          <w:lang w:val="en-GB"/>
        </w:rPr>
      </w:pPr>
      <w:r>
        <w:rPr>
          <w:lang w:val="en-GB"/>
        </w:rPr>
        <w:t xml:space="preserve">The login page’s design is designed to look </w:t>
      </w:r>
      <w:r w:rsidR="00F1187B">
        <w:rPr>
          <w:lang w:val="en-GB"/>
        </w:rPr>
        <w:t>user friendly</w:t>
      </w:r>
      <w:r>
        <w:rPr>
          <w:lang w:val="en-GB"/>
        </w:rPr>
        <w:t>, allowing people to easily go onto the site without any issues</w:t>
      </w:r>
      <w:r w:rsidR="00AB543A">
        <w:rPr>
          <w:lang w:val="en-GB"/>
        </w:rPr>
        <w:t>.</w:t>
      </w:r>
      <w:r w:rsidR="00263366">
        <w:rPr>
          <w:lang w:val="en-GB"/>
        </w:rPr>
        <w:t xml:space="preserve"> </w:t>
      </w:r>
      <w:r w:rsidR="00596DB8">
        <w:rPr>
          <w:lang w:val="en-GB"/>
        </w:rPr>
        <w:t>Once the</w:t>
      </w:r>
      <w:r w:rsidR="00263366">
        <w:rPr>
          <w:lang w:val="en-GB"/>
        </w:rPr>
        <w:t xml:space="preserve"> user </w:t>
      </w:r>
      <w:r w:rsidR="00FB0673">
        <w:rPr>
          <w:lang w:val="en-GB"/>
        </w:rPr>
        <w:t>enter</w:t>
      </w:r>
      <w:r w:rsidR="00596DB8">
        <w:rPr>
          <w:lang w:val="en-GB"/>
        </w:rPr>
        <w:t>s</w:t>
      </w:r>
      <w:r w:rsidR="00FB0673">
        <w:rPr>
          <w:lang w:val="en-GB"/>
        </w:rPr>
        <w:t xml:space="preserve"> </w:t>
      </w:r>
      <w:r w:rsidR="00263366">
        <w:rPr>
          <w:lang w:val="en-GB"/>
        </w:rPr>
        <w:t xml:space="preserve">their details </w:t>
      </w:r>
      <w:r w:rsidR="00573796">
        <w:rPr>
          <w:lang w:val="en-GB"/>
        </w:rPr>
        <w:t>in and</w:t>
      </w:r>
      <w:r w:rsidR="00263366">
        <w:rPr>
          <w:lang w:val="en-GB"/>
        </w:rPr>
        <w:t xml:space="preserve"> </w:t>
      </w:r>
      <w:r w:rsidR="00FB0673">
        <w:rPr>
          <w:lang w:val="en-GB"/>
        </w:rPr>
        <w:t>click submit, they will then</w:t>
      </w:r>
      <w:r w:rsidR="00787B5D">
        <w:rPr>
          <w:lang w:val="en-GB"/>
        </w:rPr>
        <w:t xml:space="preserve"> be </w:t>
      </w:r>
      <w:r w:rsidR="00263366">
        <w:rPr>
          <w:lang w:val="en-GB"/>
        </w:rPr>
        <w:t xml:space="preserve">taken </w:t>
      </w:r>
      <w:r w:rsidR="000B11A4">
        <w:rPr>
          <w:lang w:val="en-GB"/>
        </w:rPr>
        <w:t>to</w:t>
      </w:r>
      <w:r w:rsidR="00FF3F30">
        <w:rPr>
          <w:lang w:val="en-GB"/>
        </w:rPr>
        <w:t xml:space="preserve"> their</w:t>
      </w:r>
      <w:r w:rsidR="00787B5D">
        <w:rPr>
          <w:lang w:val="en-GB"/>
        </w:rPr>
        <w:t xml:space="preserve"> appropriate page</w:t>
      </w:r>
      <w:r w:rsidR="0097561C">
        <w:rPr>
          <w:lang w:val="en-GB"/>
        </w:rPr>
        <w:t xml:space="preserve">. </w:t>
      </w:r>
      <w:r w:rsidR="00AE702A">
        <w:rPr>
          <w:lang w:val="en-GB"/>
        </w:rPr>
        <w:t xml:space="preserve">The user </w:t>
      </w:r>
      <w:r w:rsidR="00EA3961">
        <w:rPr>
          <w:lang w:val="en-GB"/>
        </w:rPr>
        <w:t>must</w:t>
      </w:r>
      <w:r w:rsidR="00AE702A">
        <w:rPr>
          <w:lang w:val="en-GB"/>
        </w:rPr>
        <w:t xml:space="preserve"> enter their </w:t>
      </w:r>
      <w:r w:rsidR="00B400D9">
        <w:rPr>
          <w:lang w:val="en-GB"/>
        </w:rPr>
        <w:t xml:space="preserve">school, </w:t>
      </w:r>
      <w:r w:rsidR="0005304F">
        <w:rPr>
          <w:lang w:val="en-GB"/>
        </w:rPr>
        <w:t>username,</w:t>
      </w:r>
      <w:r w:rsidR="00B67E4B">
        <w:rPr>
          <w:lang w:val="en-GB"/>
        </w:rPr>
        <w:t xml:space="preserve"> and password</w:t>
      </w:r>
      <w:r w:rsidR="00AE702A">
        <w:rPr>
          <w:lang w:val="en-GB"/>
        </w:rPr>
        <w:t>.</w:t>
      </w:r>
      <w:r w:rsidR="009476CD">
        <w:rPr>
          <w:lang w:val="en-GB"/>
        </w:rPr>
        <w:t xml:space="preserve"> The </w:t>
      </w:r>
      <w:r w:rsidR="00B12CE8">
        <w:rPr>
          <w:lang w:val="en-GB"/>
        </w:rPr>
        <w:t>fourth</w:t>
      </w:r>
      <w:r w:rsidR="009476CD">
        <w:rPr>
          <w:lang w:val="en-GB"/>
        </w:rPr>
        <w:t xml:space="preserve"> box would only need to be filled in by an admin</w:t>
      </w:r>
      <w:r w:rsidR="0056187E">
        <w:rPr>
          <w:lang w:val="en-GB"/>
        </w:rPr>
        <w:t xml:space="preserve"> </w:t>
      </w:r>
      <w:r w:rsidR="009476CD">
        <w:rPr>
          <w:lang w:val="en-GB"/>
        </w:rPr>
        <w:t>and would be the school</w:t>
      </w:r>
      <w:r w:rsidR="00596DB8">
        <w:rPr>
          <w:lang w:val="en-GB"/>
        </w:rPr>
        <w:t>’s</w:t>
      </w:r>
      <w:r w:rsidR="009476CD">
        <w:rPr>
          <w:lang w:val="en-GB"/>
        </w:rPr>
        <w:t xml:space="preserve"> name that they wish to connect too</w:t>
      </w:r>
      <w:r w:rsidR="0005304F">
        <w:rPr>
          <w:lang w:val="en-GB"/>
        </w:rPr>
        <w:t>, which is why it states to leave blank</w:t>
      </w:r>
      <w:r w:rsidR="00002172">
        <w:rPr>
          <w:lang w:val="en-GB"/>
        </w:rPr>
        <w:t xml:space="preserve">. </w:t>
      </w:r>
      <w:r w:rsidR="00DF65BF">
        <w:rPr>
          <w:lang w:val="en-GB"/>
        </w:rPr>
        <w:t xml:space="preserve"> Figure 12 is the image of the login page that the user</w:t>
      </w:r>
      <w:r w:rsidR="00D92AA6">
        <w:rPr>
          <w:lang w:val="en-GB"/>
        </w:rPr>
        <w:t xml:space="preserve"> views</w:t>
      </w:r>
    </w:p>
    <w:p w14:paraId="13DD10A0" w14:textId="592D5F41" w:rsidR="006A0528" w:rsidRPr="0062733C" w:rsidRDefault="006A0528" w:rsidP="000575DE">
      <w:pPr>
        <w:ind w:left="720" w:firstLine="504"/>
        <w:rPr>
          <w:strike/>
          <w:lang w:val="en-GB"/>
        </w:rPr>
      </w:pPr>
      <w:r>
        <w:rPr>
          <w:lang w:val="en-GB"/>
        </w:rPr>
        <w:t>The page uses HTML forms and PHP to complete the login</w:t>
      </w:r>
      <w:r w:rsidR="00CA7C92">
        <w:rPr>
          <w:lang w:val="en-GB"/>
        </w:rPr>
        <w:t xml:space="preserve"> and</w:t>
      </w:r>
      <w:r>
        <w:rPr>
          <w:lang w:val="en-GB"/>
        </w:rPr>
        <w:t xml:space="preserve"> </w:t>
      </w:r>
      <w:r w:rsidR="000F47B2">
        <w:rPr>
          <w:lang w:val="en-GB"/>
        </w:rPr>
        <w:t>to</w:t>
      </w:r>
      <w:r>
        <w:rPr>
          <w:lang w:val="en-GB"/>
        </w:rPr>
        <w:t xml:space="preserve"> take the user to the correct</w:t>
      </w:r>
      <w:r w:rsidR="00D56DB5">
        <w:rPr>
          <w:lang w:val="en-GB"/>
        </w:rPr>
        <w:t xml:space="preserve"> page</w:t>
      </w:r>
      <w:r w:rsidR="008E2EF2">
        <w:rPr>
          <w:lang w:val="en-GB"/>
        </w:rPr>
        <w:t>,</w:t>
      </w:r>
      <w:r w:rsidR="000F47B2">
        <w:rPr>
          <w:lang w:val="en-GB"/>
        </w:rPr>
        <w:t xml:space="preserve"> </w:t>
      </w:r>
      <w:r w:rsidR="00BF7E5A">
        <w:rPr>
          <w:lang w:val="en-GB"/>
        </w:rPr>
        <w:t xml:space="preserve">the </w:t>
      </w:r>
      <w:r w:rsidR="00D20FAB">
        <w:rPr>
          <w:lang w:val="en-GB"/>
        </w:rPr>
        <w:t>game page for the student or guest.</w:t>
      </w:r>
      <w:r w:rsidR="00D56DB5">
        <w:rPr>
          <w:lang w:val="en-GB"/>
        </w:rPr>
        <w:t xml:space="preserve"> The pages that the user will be sent to will be </w:t>
      </w:r>
      <w:r w:rsidR="000661FF">
        <w:rPr>
          <w:lang w:val="en-GB"/>
        </w:rPr>
        <w:t>dependent</w:t>
      </w:r>
      <w:r w:rsidR="00D56DB5">
        <w:rPr>
          <w:lang w:val="en-GB"/>
        </w:rPr>
        <w:t xml:space="preserve"> on the type of user</w:t>
      </w:r>
      <w:r w:rsidR="000F47B2">
        <w:rPr>
          <w:lang w:val="en-GB"/>
        </w:rPr>
        <w:t>;</w:t>
      </w:r>
      <w:r w:rsidR="00D56DB5">
        <w:rPr>
          <w:lang w:val="en-GB"/>
        </w:rPr>
        <w:t xml:space="preserve"> a student and guest will be taken</w:t>
      </w:r>
      <w:r w:rsidR="00844FFF">
        <w:rPr>
          <w:lang w:val="en-GB"/>
        </w:rPr>
        <w:t xml:space="preserve"> to the game page, while the admin and the staff accounts will be taken to</w:t>
      </w:r>
      <w:r w:rsidR="00FA2C1C">
        <w:rPr>
          <w:lang w:val="en-GB"/>
        </w:rPr>
        <w:t xml:space="preserve"> the staff page.</w:t>
      </w:r>
      <w:r w:rsidR="00185D51">
        <w:rPr>
          <w:lang w:val="en-GB"/>
        </w:rPr>
        <w:t xml:space="preserve"> </w:t>
      </w:r>
    </w:p>
    <w:p w14:paraId="510B2CA8" w14:textId="141B86EB" w:rsidR="00C0135E" w:rsidRDefault="00D27F43" w:rsidP="000575DE">
      <w:pPr>
        <w:ind w:left="720" w:firstLine="504"/>
        <w:rPr>
          <w:lang w:val="en-GB"/>
        </w:rPr>
      </w:pPr>
      <w:r>
        <w:rPr>
          <w:lang w:val="en-GB"/>
        </w:rPr>
        <w:t>When the user clicks the login button, the systems s</w:t>
      </w:r>
      <w:r w:rsidR="00DE1D3B">
        <w:rPr>
          <w:lang w:val="en-GB"/>
        </w:rPr>
        <w:t xml:space="preserve">ends the details to the database to check through and return the matching </w:t>
      </w:r>
      <w:r w:rsidR="002D02C2">
        <w:rPr>
          <w:lang w:val="en-GB"/>
        </w:rPr>
        <w:t>user accounts to</w:t>
      </w:r>
      <w:r w:rsidR="00E517F6">
        <w:rPr>
          <w:lang w:val="en-GB"/>
        </w:rPr>
        <w:t xml:space="preserve"> the </w:t>
      </w:r>
      <w:r w:rsidR="00F02729">
        <w:rPr>
          <w:lang w:val="en-GB"/>
        </w:rPr>
        <w:t>system.</w:t>
      </w:r>
      <w:r w:rsidR="00135AEE">
        <w:rPr>
          <w:lang w:val="en-GB"/>
        </w:rPr>
        <w:t xml:space="preserve"> </w:t>
      </w:r>
      <w:r w:rsidR="002D02C2">
        <w:rPr>
          <w:lang w:val="en-GB"/>
        </w:rPr>
        <w:t>The</w:t>
      </w:r>
      <w:r w:rsidR="00135AEE">
        <w:rPr>
          <w:lang w:val="en-GB"/>
        </w:rPr>
        <w:t xml:space="preserve"> username is checked and if it matches</w:t>
      </w:r>
      <w:r w:rsidR="002D02C2">
        <w:rPr>
          <w:lang w:val="en-GB"/>
        </w:rPr>
        <w:t xml:space="preserve"> any usernames</w:t>
      </w:r>
      <w:r w:rsidR="001E74A4">
        <w:rPr>
          <w:lang w:val="en-GB"/>
        </w:rPr>
        <w:t xml:space="preserve"> within the database</w:t>
      </w:r>
      <w:r w:rsidR="00135AEE">
        <w:rPr>
          <w:lang w:val="en-GB"/>
        </w:rPr>
        <w:t>, the</w:t>
      </w:r>
      <w:r w:rsidR="00C0135E">
        <w:rPr>
          <w:lang w:val="en-GB"/>
        </w:rPr>
        <w:t xml:space="preserve"> user password</w:t>
      </w:r>
      <w:r w:rsidR="00135AEE">
        <w:rPr>
          <w:lang w:val="en-GB"/>
        </w:rPr>
        <w:t xml:space="preserve"> is then verified with </w:t>
      </w:r>
      <w:r w:rsidR="00E75DCE">
        <w:rPr>
          <w:lang w:val="en-GB"/>
        </w:rPr>
        <w:t xml:space="preserve">the </w:t>
      </w:r>
      <w:r w:rsidR="00A72BC8" w:rsidRPr="00A72BC8">
        <w:rPr>
          <w:lang w:val="en-GB"/>
        </w:rPr>
        <w:t>password_verify($password,$user['password'])</w:t>
      </w:r>
      <w:r w:rsidR="00A72BC8">
        <w:rPr>
          <w:lang w:val="en-GB"/>
        </w:rPr>
        <w:t xml:space="preserve"> function</w:t>
      </w:r>
      <w:r w:rsidR="00983C4E">
        <w:rPr>
          <w:lang w:val="en-GB"/>
        </w:rPr>
        <w:t xml:space="preserve">. </w:t>
      </w:r>
    </w:p>
    <w:p w14:paraId="573E62CA" w14:textId="16DD7527" w:rsidR="008C7084" w:rsidRDefault="00983C4E" w:rsidP="00F04AD0">
      <w:pPr>
        <w:ind w:left="720" w:firstLine="504"/>
        <w:rPr>
          <w:lang w:val="en-GB"/>
        </w:rPr>
      </w:pPr>
      <w:r>
        <w:rPr>
          <w:lang w:val="en-GB"/>
        </w:rPr>
        <w:t>Within the project</w:t>
      </w:r>
      <w:r w:rsidR="00ED652F">
        <w:rPr>
          <w:lang w:val="en-GB"/>
        </w:rPr>
        <w:t xml:space="preserve"> the password verifier</w:t>
      </w:r>
      <w:r w:rsidR="00752329">
        <w:rPr>
          <w:lang w:val="en-GB"/>
        </w:rPr>
        <w:t xml:space="preserve"> </w:t>
      </w:r>
      <w:r>
        <w:rPr>
          <w:lang w:val="en-GB"/>
        </w:rPr>
        <w:t>is used within an if statement</w:t>
      </w:r>
      <w:r w:rsidR="00752329">
        <w:rPr>
          <w:lang w:val="en-GB"/>
        </w:rPr>
        <w:t xml:space="preserve">. If this returns true, </w:t>
      </w:r>
      <w:r w:rsidR="009B485A">
        <w:rPr>
          <w:lang w:val="en-GB"/>
        </w:rPr>
        <w:t xml:space="preserve">the </w:t>
      </w:r>
      <w:r w:rsidR="00E46049">
        <w:rPr>
          <w:lang w:val="en-GB"/>
        </w:rPr>
        <w:t xml:space="preserve">login code continues, </w:t>
      </w:r>
      <w:r w:rsidR="00317A53">
        <w:rPr>
          <w:lang w:val="en-GB"/>
        </w:rPr>
        <w:t>otherwise</w:t>
      </w:r>
      <w:r w:rsidR="00E46049">
        <w:rPr>
          <w:lang w:val="en-GB"/>
        </w:rPr>
        <w:t xml:space="preserve"> it terminates. </w:t>
      </w:r>
      <w:r w:rsidR="0029764B">
        <w:rPr>
          <w:lang w:val="en-GB"/>
        </w:rPr>
        <w:t xml:space="preserve"> </w:t>
      </w:r>
      <w:r w:rsidR="00A66886">
        <w:rPr>
          <w:lang w:val="en-GB"/>
        </w:rPr>
        <w:t xml:space="preserve">After </w:t>
      </w:r>
      <w:r w:rsidR="00E4785F">
        <w:rPr>
          <w:lang w:val="en-GB"/>
        </w:rPr>
        <w:t>the</w:t>
      </w:r>
      <w:r w:rsidR="00A66886">
        <w:rPr>
          <w:lang w:val="en-GB"/>
        </w:rPr>
        <w:t xml:space="preserve"> </w:t>
      </w:r>
      <w:r w:rsidR="00E51B39">
        <w:rPr>
          <w:lang w:val="en-GB"/>
        </w:rPr>
        <w:t>verification,</w:t>
      </w:r>
      <w:r w:rsidR="00A66886">
        <w:rPr>
          <w:lang w:val="en-GB"/>
        </w:rPr>
        <w:t xml:space="preserve"> the</w:t>
      </w:r>
      <w:r w:rsidR="00E4785F">
        <w:rPr>
          <w:lang w:val="en-GB"/>
        </w:rPr>
        <w:t xml:space="preserve"> system </w:t>
      </w:r>
      <w:r w:rsidR="00317A53">
        <w:rPr>
          <w:lang w:val="en-GB"/>
        </w:rPr>
        <w:t>works</w:t>
      </w:r>
      <w:r w:rsidR="00D90EBE">
        <w:rPr>
          <w:lang w:val="en-GB"/>
        </w:rPr>
        <w:t xml:space="preserve"> out what account type the user is</w:t>
      </w:r>
      <w:r w:rsidR="007C5200">
        <w:rPr>
          <w:lang w:val="en-GB"/>
        </w:rPr>
        <w:t>, for example</w:t>
      </w:r>
      <w:r w:rsidR="00E1776B">
        <w:rPr>
          <w:lang w:val="en-GB"/>
        </w:rPr>
        <w:t xml:space="preserve"> an</w:t>
      </w:r>
      <w:r w:rsidR="007C5200">
        <w:rPr>
          <w:lang w:val="en-GB"/>
        </w:rPr>
        <w:t xml:space="preserve"> admin</w:t>
      </w:r>
      <w:r w:rsidR="00E1776B">
        <w:rPr>
          <w:lang w:val="en-GB"/>
        </w:rPr>
        <w:t xml:space="preserve"> or student</w:t>
      </w:r>
      <w:r w:rsidR="004F033E">
        <w:rPr>
          <w:lang w:val="en-GB"/>
        </w:rPr>
        <w:t>.</w:t>
      </w:r>
      <w:r w:rsidR="00E4785F">
        <w:rPr>
          <w:lang w:val="en-GB"/>
        </w:rPr>
        <w:t xml:space="preserve"> If </w:t>
      </w:r>
      <w:r w:rsidR="00E51B39">
        <w:rPr>
          <w:lang w:val="en-GB"/>
        </w:rPr>
        <w:t>the user</w:t>
      </w:r>
      <w:r w:rsidR="00E4785F">
        <w:rPr>
          <w:lang w:val="en-GB"/>
        </w:rPr>
        <w:t xml:space="preserve"> is an admin, the </w:t>
      </w:r>
      <w:r w:rsidR="004F033E">
        <w:rPr>
          <w:lang w:val="en-GB"/>
        </w:rPr>
        <w:t>system then checks what type of admin they are</w:t>
      </w:r>
      <w:r w:rsidR="008E41A3">
        <w:rPr>
          <w:lang w:val="en-GB"/>
        </w:rPr>
        <w:t xml:space="preserve">, e.g. </w:t>
      </w:r>
      <w:r w:rsidR="0020180F">
        <w:rPr>
          <w:lang w:val="en-GB"/>
        </w:rPr>
        <w:t>school</w:t>
      </w:r>
      <w:r w:rsidR="008E41A3">
        <w:rPr>
          <w:lang w:val="en-GB"/>
        </w:rPr>
        <w:t xml:space="preserve"> or global</w:t>
      </w:r>
      <w:r w:rsidR="00AB1C5F">
        <w:rPr>
          <w:lang w:val="en-GB"/>
        </w:rPr>
        <w:t xml:space="preserve"> admin</w:t>
      </w:r>
      <w:r w:rsidR="003B451C">
        <w:rPr>
          <w:lang w:val="en-GB"/>
        </w:rPr>
        <w:t>,</w:t>
      </w:r>
      <w:r w:rsidR="008C7084">
        <w:rPr>
          <w:lang w:val="en-GB"/>
        </w:rPr>
        <w:t xml:space="preserve"> and assigns the admin </w:t>
      </w:r>
      <w:r w:rsidR="00B77579">
        <w:rPr>
          <w:lang w:val="en-GB"/>
        </w:rPr>
        <w:t>their</w:t>
      </w:r>
      <w:r w:rsidR="008C7084">
        <w:rPr>
          <w:lang w:val="en-GB"/>
        </w:rPr>
        <w:t xml:space="preserve"> set of schools</w:t>
      </w:r>
      <w:r w:rsidR="003B451C">
        <w:rPr>
          <w:lang w:val="en-GB"/>
        </w:rPr>
        <w:t xml:space="preserve"> based on details they have filled in</w:t>
      </w:r>
      <w:r w:rsidR="008C7084">
        <w:rPr>
          <w:lang w:val="en-GB"/>
        </w:rPr>
        <w:t>.</w:t>
      </w:r>
    </w:p>
    <w:p w14:paraId="3ED927A0" w14:textId="2B46AA07" w:rsidR="008C7084" w:rsidRDefault="000C7E28" w:rsidP="001D6A15">
      <w:pPr>
        <w:ind w:left="720" w:firstLine="504"/>
        <w:rPr>
          <w:lang w:val="en-GB"/>
        </w:rPr>
      </w:pPr>
      <w:r>
        <w:rPr>
          <w:lang w:val="en-GB"/>
        </w:rPr>
        <w:t xml:space="preserve"> If it is a global admin, the </w:t>
      </w:r>
      <w:r w:rsidR="008066EE">
        <w:rPr>
          <w:lang w:val="en-GB"/>
        </w:rPr>
        <w:t>school</w:t>
      </w:r>
      <w:r>
        <w:rPr>
          <w:lang w:val="en-GB"/>
        </w:rPr>
        <w:t xml:space="preserve"> session gets set to </w:t>
      </w:r>
      <w:r w:rsidR="00111892">
        <w:rPr>
          <w:lang w:val="en-GB"/>
        </w:rPr>
        <w:t>the text that the</w:t>
      </w:r>
      <w:r>
        <w:rPr>
          <w:lang w:val="en-GB"/>
        </w:rPr>
        <w:t xml:space="preserve"> user </w:t>
      </w:r>
      <w:r w:rsidR="0094715E">
        <w:rPr>
          <w:lang w:val="en-GB"/>
        </w:rPr>
        <w:t xml:space="preserve">has </w:t>
      </w:r>
      <w:r>
        <w:rPr>
          <w:lang w:val="en-GB"/>
        </w:rPr>
        <w:t>entered into</w:t>
      </w:r>
      <w:r w:rsidR="00111892">
        <w:rPr>
          <w:lang w:val="en-GB"/>
        </w:rPr>
        <w:t xml:space="preserve"> the fourth textbox in the login form</w:t>
      </w:r>
      <w:r>
        <w:rPr>
          <w:lang w:val="en-GB"/>
        </w:rPr>
        <w:t>. If the user is a school admin, th</w:t>
      </w:r>
      <w:r w:rsidR="008202E6">
        <w:rPr>
          <w:lang w:val="en-GB"/>
        </w:rPr>
        <w:t xml:space="preserve">e </w:t>
      </w:r>
      <w:r w:rsidR="00C15623">
        <w:rPr>
          <w:lang w:val="en-GB"/>
        </w:rPr>
        <w:t>school</w:t>
      </w:r>
      <w:r w:rsidR="00C26D95">
        <w:rPr>
          <w:lang w:val="en-GB"/>
        </w:rPr>
        <w:t xml:space="preserve"> session is </w:t>
      </w:r>
      <w:r w:rsidR="008066EE">
        <w:rPr>
          <w:lang w:val="en-GB"/>
        </w:rPr>
        <w:t>se</w:t>
      </w:r>
      <w:r w:rsidR="00BA7E2A">
        <w:rPr>
          <w:lang w:val="en-GB"/>
        </w:rPr>
        <w:t>t to text that is in the first text box (school box).</w:t>
      </w:r>
      <w:r w:rsidR="00116FC8">
        <w:rPr>
          <w:lang w:val="en-GB"/>
        </w:rPr>
        <w:t xml:space="preserve"> The user is then </w:t>
      </w:r>
      <w:r w:rsidR="00116FC8">
        <w:rPr>
          <w:lang w:val="en-GB"/>
        </w:rPr>
        <w:lastRenderedPageBreak/>
        <w:t>taken to the staff page, where they will have more access than a teacher.</w:t>
      </w:r>
      <w:r w:rsidR="00AF51F7">
        <w:rPr>
          <w:lang w:val="en-GB"/>
        </w:rPr>
        <w:t xml:space="preserve"> If the user is not a global admin</w:t>
      </w:r>
      <w:r w:rsidR="004F2D74">
        <w:rPr>
          <w:lang w:val="en-GB"/>
        </w:rPr>
        <w:t>,</w:t>
      </w:r>
      <w:r w:rsidR="00185547">
        <w:rPr>
          <w:lang w:val="en-GB"/>
        </w:rPr>
        <w:t xml:space="preserve"> the fourth box is ignored</w:t>
      </w:r>
      <w:r w:rsidR="00AF51F7">
        <w:rPr>
          <w:lang w:val="en-GB"/>
        </w:rPr>
        <w:t>.</w:t>
      </w:r>
    </w:p>
    <w:p w14:paraId="6E45961F" w14:textId="7C541B41" w:rsidR="0025422F" w:rsidRDefault="008B6BB0" w:rsidP="000575DE">
      <w:pPr>
        <w:ind w:left="720" w:firstLine="504"/>
        <w:rPr>
          <w:lang w:val="en-GB"/>
        </w:rPr>
      </w:pPr>
      <w:r>
        <w:rPr>
          <w:lang w:val="en-GB"/>
        </w:rPr>
        <w:t xml:space="preserve">If the user is a teacher, a school session is set to the school they </w:t>
      </w:r>
      <w:r w:rsidR="00D8549A">
        <w:rPr>
          <w:lang w:val="en-GB"/>
        </w:rPr>
        <w:t>entered</w:t>
      </w:r>
      <w:r w:rsidR="001B6696">
        <w:rPr>
          <w:lang w:val="en-GB"/>
        </w:rPr>
        <w:t xml:space="preserve"> in the first input box</w:t>
      </w:r>
      <w:r w:rsidR="00D8549A">
        <w:rPr>
          <w:lang w:val="en-GB"/>
        </w:rPr>
        <w:t>,</w:t>
      </w:r>
      <w:r>
        <w:rPr>
          <w:lang w:val="en-GB"/>
        </w:rPr>
        <w:t xml:space="preserve"> and the admin is set </w:t>
      </w:r>
      <w:r w:rsidR="00E51B39">
        <w:rPr>
          <w:lang w:val="en-GB"/>
        </w:rPr>
        <w:t>to</w:t>
      </w:r>
      <w:r>
        <w:rPr>
          <w:lang w:val="en-GB"/>
        </w:rPr>
        <w:t xml:space="preserve"> be null</w:t>
      </w:r>
      <w:r w:rsidR="00D8549A">
        <w:rPr>
          <w:lang w:val="en-GB"/>
        </w:rPr>
        <w:t xml:space="preserve"> as they do not have admin privileges. </w:t>
      </w:r>
      <w:r w:rsidR="000332B7">
        <w:rPr>
          <w:lang w:val="en-GB"/>
        </w:rPr>
        <w:t xml:space="preserve">The user is then </w:t>
      </w:r>
      <w:r w:rsidR="0025422F">
        <w:rPr>
          <w:lang w:val="en-GB"/>
        </w:rPr>
        <w:t>navigated</w:t>
      </w:r>
      <w:r w:rsidR="000332B7">
        <w:rPr>
          <w:lang w:val="en-GB"/>
        </w:rPr>
        <w:t xml:space="preserve"> to the staff page</w:t>
      </w:r>
      <w:r w:rsidR="001076DC">
        <w:rPr>
          <w:lang w:val="en-GB"/>
        </w:rPr>
        <w:t xml:space="preserve"> automatically</w:t>
      </w:r>
      <w:r w:rsidR="000332B7">
        <w:rPr>
          <w:lang w:val="en-GB"/>
        </w:rPr>
        <w:t>.</w:t>
      </w:r>
    </w:p>
    <w:p w14:paraId="1A49318D" w14:textId="77777777" w:rsidR="00BE4181" w:rsidRDefault="00BE4181" w:rsidP="008200B3">
      <w:pPr>
        <w:keepNext/>
        <w:jc w:val="center"/>
      </w:pPr>
      <w:r>
        <w:rPr>
          <w:noProof/>
        </w:rPr>
        <w:drawing>
          <wp:inline distT="0" distB="0" distL="0" distR="0" wp14:anchorId="133C23F0" wp14:editId="7935A7B0">
            <wp:extent cx="5370757" cy="99391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181" cy="1050620"/>
                    </a:xfrm>
                    <a:prstGeom prst="rect">
                      <a:avLst/>
                    </a:prstGeom>
                  </pic:spPr>
                </pic:pic>
              </a:graphicData>
            </a:graphic>
          </wp:inline>
        </w:drawing>
      </w:r>
    </w:p>
    <w:p w14:paraId="59737FF2" w14:textId="4991FADD" w:rsidR="008223B3" w:rsidRDefault="00BE4181" w:rsidP="00BE4181">
      <w:pPr>
        <w:pStyle w:val="Caption"/>
        <w:jc w:val="center"/>
        <w:rPr>
          <w:lang w:val="en-GB"/>
        </w:rPr>
      </w:pPr>
      <w:r>
        <w:t xml:space="preserve">Figure </w:t>
      </w:r>
      <w:r>
        <w:fldChar w:fldCharType="begin"/>
      </w:r>
      <w:r>
        <w:instrText xml:space="preserve"> SEQ Figure \* ARABIC </w:instrText>
      </w:r>
      <w:r>
        <w:fldChar w:fldCharType="separate"/>
      </w:r>
      <w:r w:rsidR="005B6620">
        <w:rPr>
          <w:noProof/>
        </w:rPr>
        <w:t>13</w:t>
      </w:r>
      <w:r>
        <w:fldChar w:fldCharType="end"/>
      </w:r>
      <w:r>
        <w:t>: Student account login statement</w:t>
      </w:r>
    </w:p>
    <w:p w14:paraId="49F52DC7" w14:textId="4C8C742D" w:rsidR="00894F52" w:rsidRDefault="000332B7" w:rsidP="001D6A15">
      <w:pPr>
        <w:ind w:left="720" w:firstLine="504"/>
        <w:rPr>
          <w:lang w:val="en-GB"/>
        </w:rPr>
      </w:pPr>
      <w:r>
        <w:rPr>
          <w:lang w:val="en-GB"/>
        </w:rPr>
        <w:t xml:space="preserve"> </w:t>
      </w:r>
      <w:r w:rsidR="009A20BB" w:rsidRPr="00B20A01">
        <w:rPr>
          <w:lang w:val="en-GB"/>
        </w:rPr>
        <w:t xml:space="preserve">The students will login the same way as the </w:t>
      </w:r>
      <w:r w:rsidR="00981B49">
        <w:rPr>
          <w:lang w:val="en-GB"/>
        </w:rPr>
        <w:t>staff members,</w:t>
      </w:r>
      <w:r w:rsidR="009A20BB">
        <w:rPr>
          <w:lang w:val="en-GB"/>
        </w:rPr>
        <w:t xml:space="preserve"> </w:t>
      </w:r>
      <w:r w:rsidR="009A20BB" w:rsidRPr="00B20A01">
        <w:rPr>
          <w:lang w:val="en-GB"/>
        </w:rPr>
        <w:t>and the code runs in the</w:t>
      </w:r>
      <w:r w:rsidR="009A20BB" w:rsidRPr="00B20A01" w:rsidDel="009B3CFF">
        <w:rPr>
          <w:lang w:val="en-GB"/>
        </w:rPr>
        <w:t xml:space="preserve"> same </w:t>
      </w:r>
      <w:r w:rsidR="009B3CFF" w:rsidRPr="00B20A01">
        <w:rPr>
          <w:lang w:val="en-GB"/>
        </w:rPr>
        <w:t>method</w:t>
      </w:r>
      <w:r w:rsidR="009A20BB" w:rsidRPr="00B20A01">
        <w:rPr>
          <w:lang w:val="en-GB"/>
        </w:rPr>
        <w:t xml:space="preserve">, </w:t>
      </w:r>
      <w:r w:rsidR="00102F8A">
        <w:rPr>
          <w:lang w:val="en-GB"/>
        </w:rPr>
        <w:t xml:space="preserve">being split up through an </w:t>
      </w:r>
      <w:r w:rsidR="0089236C">
        <w:rPr>
          <w:lang w:val="en-GB"/>
        </w:rPr>
        <w:t>‘</w:t>
      </w:r>
      <w:r w:rsidR="00102F8A">
        <w:rPr>
          <w:lang w:val="en-GB"/>
        </w:rPr>
        <w:t>if</w:t>
      </w:r>
      <w:r w:rsidR="0089236C">
        <w:rPr>
          <w:lang w:val="en-GB"/>
        </w:rPr>
        <w:t>’</w:t>
      </w:r>
      <w:r w:rsidR="00102F8A">
        <w:rPr>
          <w:lang w:val="en-GB"/>
        </w:rPr>
        <w:t xml:space="preserve"> statement depending on their type.</w:t>
      </w:r>
      <w:r w:rsidR="00C100B0">
        <w:rPr>
          <w:lang w:val="en-GB"/>
        </w:rPr>
        <w:t xml:space="preserve"> </w:t>
      </w:r>
      <w:r w:rsidR="0089236C">
        <w:rPr>
          <w:lang w:val="en-GB"/>
        </w:rPr>
        <w:t>T</w:t>
      </w:r>
      <w:r w:rsidR="00C100B0">
        <w:rPr>
          <w:lang w:val="en-GB"/>
        </w:rPr>
        <w:t>he system also</w:t>
      </w:r>
      <w:r w:rsidR="00102F8A">
        <w:rPr>
          <w:lang w:val="en-GB"/>
        </w:rPr>
        <w:t xml:space="preserve"> </w:t>
      </w:r>
      <w:r w:rsidR="009A20BB" w:rsidRPr="00B20A01">
        <w:rPr>
          <w:lang w:val="en-GB"/>
        </w:rPr>
        <w:t>set</w:t>
      </w:r>
      <w:r w:rsidR="001151C7">
        <w:rPr>
          <w:lang w:val="en-GB"/>
        </w:rPr>
        <w:t>s</w:t>
      </w:r>
      <w:r w:rsidR="009A20BB" w:rsidRPr="00B20A01">
        <w:rPr>
          <w:lang w:val="en-GB"/>
        </w:rPr>
        <w:t xml:space="preserve"> sessions for the school and</w:t>
      </w:r>
      <w:r w:rsidR="001151C7">
        <w:rPr>
          <w:lang w:val="en-GB"/>
        </w:rPr>
        <w:t xml:space="preserve"> the </w:t>
      </w:r>
      <w:r w:rsidR="009A20BB" w:rsidRPr="00B20A01">
        <w:rPr>
          <w:lang w:val="en-GB"/>
        </w:rPr>
        <w:t>username they entered.</w:t>
      </w:r>
      <w:r w:rsidR="001151C7">
        <w:rPr>
          <w:lang w:val="en-GB"/>
        </w:rPr>
        <w:t xml:space="preserve"> T</w:t>
      </w:r>
      <w:r w:rsidR="009A20BB" w:rsidRPr="00B20A01">
        <w:rPr>
          <w:lang w:val="en-GB"/>
        </w:rPr>
        <w:t xml:space="preserve">he student will </w:t>
      </w:r>
      <w:r w:rsidR="00657E19">
        <w:rPr>
          <w:lang w:val="en-GB"/>
        </w:rPr>
        <w:t>be</w:t>
      </w:r>
      <w:r w:rsidR="009A20BB" w:rsidRPr="00B20A01">
        <w:rPr>
          <w:lang w:val="en-GB"/>
        </w:rPr>
        <w:t xml:space="preserve"> take</w:t>
      </w:r>
      <w:r w:rsidR="00657E19">
        <w:rPr>
          <w:lang w:val="en-GB"/>
        </w:rPr>
        <w:t>n</w:t>
      </w:r>
      <w:r w:rsidR="009A20BB" w:rsidRPr="00B20A01">
        <w:rPr>
          <w:lang w:val="en-GB"/>
        </w:rPr>
        <w:t xml:space="preserve"> to the game page, not the staff page.</w:t>
      </w:r>
      <w:r w:rsidR="00B741D5">
        <w:rPr>
          <w:lang w:val="en-GB"/>
        </w:rPr>
        <w:t xml:space="preserve"> Figure 13 shows the statement that will run if the user is a </w:t>
      </w:r>
      <w:r w:rsidR="007929DD">
        <w:rPr>
          <w:lang w:val="en-GB"/>
        </w:rPr>
        <w:t>category</w:t>
      </w:r>
      <w:r w:rsidR="00B741D5">
        <w:rPr>
          <w:lang w:val="en-GB"/>
        </w:rPr>
        <w:t xml:space="preserve"> one user (Student);</w:t>
      </w:r>
    </w:p>
    <w:p w14:paraId="296FF86D" w14:textId="66DA9E5E" w:rsidR="00895B8D" w:rsidRDefault="000039E4" w:rsidP="001D6A15">
      <w:pPr>
        <w:ind w:left="720" w:firstLine="504"/>
        <w:rPr>
          <w:lang w:val="en-GB"/>
        </w:rPr>
      </w:pPr>
      <w:r w:rsidRPr="00B20A01">
        <w:rPr>
          <w:lang w:val="en-GB"/>
        </w:rPr>
        <w:t xml:space="preserve">The </w:t>
      </w:r>
      <w:r w:rsidR="005E1A2E" w:rsidRPr="00B20A01">
        <w:rPr>
          <w:lang w:val="en-GB"/>
        </w:rPr>
        <w:t>users</w:t>
      </w:r>
      <w:r w:rsidR="00A21C74">
        <w:rPr>
          <w:lang w:val="en-GB"/>
        </w:rPr>
        <w:t xml:space="preserve"> types that are stored</w:t>
      </w:r>
      <w:r w:rsidR="005E1A2E" w:rsidRPr="00B20A01">
        <w:rPr>
          <w:lang w:val="en-GB"/>
        </w:rPr>
        <w:t xml:space="preserve"> on the database</w:t>
      </w:r>
      <w:r w:rsidR="00091B43" w:rsidRPr="00B20A01">
        <w:rPr>
          <w:lang w:val="en-GB"/>
        </w:rPr>
        <w:t>’s</w:t>
      </w:r>
      <w:r w:rsidRPr="00B20A01">
        <w:rPr>
          <w:lang w:val="en-GB"/>
        </w:rPr>
        <w:t xml:space="preserve"> </w:t>
      </w:r>
      <w:r w:rsidR="001076DC">
        <w:rPr>
          <w:lang w:val="en-GB"/>
        </w:rPr>
        <w:t>category column</w:t>
      </w:r>
      <w:r w:rsidR="00091B43" w:rsidRPr="00B20A01">
        <w:rPr>
          <w:lang w:val="en-GB"/>
        </w:rPr>
        <w:t>, e.g. staff member, student or admin</w:t>
      </w:r>
      <w:r w:rsidR="00987211" w:rsidRPr="00B20A01">
        <w:rPr>
          <w:lang w:val="en-GB"/>
        </w:rPr>
        <w:t>,</w:t>
      </w:r>
      <w:r w:rsidRPr="00B20A01">
        <w:rPr>
          <w:lang w:val="en-GB"/>
        </w:rPr>
        <w:t xml:space="preserve"> is all stored as integers</w:t>
      </w:r>
      <w:r w:rsidR="003171CC" w:rsidRPr="00B20A01">
        <w:rPr>
          <w:lang w:val="en-GB"/>
        </w:rPr>
        <w:t xml:space="preserve">, 2 being for admin accounts. 0 being for the teachers and 1 being for the </w:t>
      </w:r>
      <w:r w:rsidR="002849FD" w:rsidRPr="00B20A01">
        <w:rPr>
          <w:lang w:val="en-GB"/>
        </w:rPr>
        <w:t xml:space="preserve">students. </w:t>
      </w:r>
      <w:r w:rsidR="00B94706">
        <w:rPr>
          <w:lang w:val="en-GB"/>
        </w:rPr>
        <w:t xml:space="preserve">User roles </w:t>
      </w:r>
      <w:r w:rsidR="00B20A01">
        <w:rPr>
          <w:lang w:val="en-GB"/>
        </w:rPr>
        <w:t>are</w:t>
      </w:r>
      <w:r w:rsidR="00B94706">
        <w:rPr>
          <w:lang w:val="en-GB"/>
        </w:rPr>
        <w:t xml:space="preserve"> stored in this way to save server storage to resolve possible errors</w:t>
      </w:r>
      <w:r w:rsidR="008C62D5">
        <w:rPr>
          <w:lang w:val="en-GB"/>
        </w:rPr>
        <w:t>, e.g. spelling errors</w:t>
      </w:r>
      <w:r w:rsidR="00B94706">
        <w:rPr>
          <w:lang w:val="en-GB"/>
        </w:rPr>
        <w:t xml:space="preserve">. </w:t>
      </w:r>
    </w:p>
    <w:p w14:paraId="278E1A4E" w14:textId="77777777" w:rsidR="006714DC" w:rsidRDefault="00E862DA" w:rsidP="006714DC">
      <w:pPr>
        <w:keepNext/>
        <w:ind w:left="720" w:firstLine="504"/>
        <w:jc w:val="center"/>
      </w:pPr>
      <w:r>
        <w:rPr>
          <w:noProof/>
        </w:rPr>
        <w:drawing>
          <wp:inline distT="0" distB="0" distL="0" distR="0" wp14:anchorId="2ABD88C4" wp14:editId="08EA0C2F">
            <wp:extent cx="2560320" cy="142820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2570" cy="1440618"/>
                    </a:xfrm>
                    <a:prstGeom prst="rect">
                      <a:avLst/>
                    </a:prstGeom>
                  </pic:spPr>
                </pic:pic>
              </a:graphicData>
            </a:graphic>
          </wp:inline>
        </w:drawing>
      </w:r>
    </w:p>
    <w:p w14:paraId="6BFA6C63" w14:textId="7C375690" w:rsidR="00E862DA" w:rsidRPr="00797FF8" w:rsidRDefault="006714DC" w:rsidP="006714DC">
      <w:pPr>
        <w:pStyle w:val="Caption"/>
        <w:jc w:val="center"/>
        <w:rPr>
          <w:lang w:val="en-GB"/>
        </w:rPr>
      </w:pPr>
      <w:r>
        <w:t xml:space="preserve">Figure </w:t>
      </w:r>
      <w:r>
        <w:fldChar w:fldCharType="begin"/>
      </w:r>
      <w:r>
        <w:instrText xml:space="preserve"> SEQ Figure \* ARABIC </w:instrText>
      </w:r>
      <w:r>
        <w:fldChar w:fldCharType="separate"/>
      </w:r>
      <w:r w:rsidR="005B6620">
        <w:rPr>
          <w:noProof/>
        </w:rPr>
        <w:t>14</w:t>
      </w:r>
      <w:r>
        <w:fldChar w:fldCharType="end"/>
      </w:r>
      <w:r>
        <w:t>: Guest button on login screen</w:t>
      </w:r>
    </w:p>
    <w:p w14:paraId="7EC41045" w14:textId="355B8421" w:rsidR="00BC64D1" w:rsidRDefault="00BC64D1" w:rsidP="00BC64D1">
      <w:pPr>
        <w:ind w:left="720" w:firstLine="504"/>
        <w:rPr>
          <w:lang w:val="en-GB"/>
        </w:rPr>
      </w:pPr>
      <w:r>
        <w:rPr>
          <w:lang w:val="en-GB"/>
        </w:rPr>
        <w:t>The login page also has</w:t>
      </w:r>
      <w:r w:rsidR="00657E19">
        <w:rPr>
          <w:lang w:val="en-GB"/>
        </w:rPr>
        <w:t xml:space="preserve"> a</w:t>
      </w:r>
      <w:r>
        <w:rPr>
          <w:lang w:val="en-GB"/>
        </w:rPr>
        <w:t xml:space="preserve"> button under the login form, called the guest button</w:t>
      </w:r>
      <w:r w:rsidR="00230758">
        <w:rPr>
          <w:lang w:val="en-GB"/>
        </w:rPr>
        <w:t>.</w:t>
      </w:r>
      <w:r>
        <w:rPr>
          <w:lang w:val="en-GB"/>
        </w:rPr>
        <w:t xml:space="preserve"> This is the button that a user would use to test</w:t>
      </w:r>
      <w:r w:rsidR="00BC767B">
        <w:rPr>
          <w:lang w:val="en-GB"/>
        </w:rPr>
        <w:t xml:space="preserve"> the site</w:t>
      </w:r>
      <w:r>
        <w:rPr>
          <w:lang w:val="en-GB"/>
        </w:rPr>
        <w:t xml:space="preserve"> </w:t>
      </w:r>
      <w:r w:rsidR="00895B8D">
        <w:rPr>
          <w:lang w:val="en-GB"/>
        </w:rPr>
        <w:t xml:space="preserve">and to </w:t>
      </w:r>
      <w:r w:rsidR="00A71AEB">
        <w:rPr>
          <w:lang w:val="en-GB"/>
        </w:rPr>
        <w:t xml:space="preserve">be able </w:t>
      </w:r>
      <w:r w:rsidR="00391537">
        <w:rPr>
          <w:lang w:val="en-GB"/>
        </w:rPr>
        <w:t xml:space="preserve">use the system </w:t>
      </w:r>
      <w:r w:rsidR="00123AE7">
        <w:rPr>
          <w:lang w:val="en-GB"/>
        </w:rPr>
        <w:t>without logging in. The intended case for this is to allow a potential user to see whether they want to use the system</w:t>
      </w:r>
      <w:r w:rsidR="0085053D">
        <w:rPr>
          <w:lang w:val="en-GB"/>
        </w:rPr>
        <w:t xml:space="preserve"> or not</w:t>
      </w:r>
      <w:r>
        <w:rPr>
          <w:lang w:val="en-GB"/>
        </w:rPr>
        <w:t>.</w:t>
      </w:r>
      <w:r w:rsidR="00916321">
        <w:rPr>
          <w:lang w:val="en-GB"/>
        </w:rPr>
        <w:t xml:space="preserve"> The guest section works by setting </w:t>
      </w:r>
      <w:r w:rsidR="00657E19">
        <w:rPr>
          <w:lang w:val="en-GB"/>
        </w:rPr>
        <w:t xml:space="preserve">just </w:t>
      </w:r>
      <w:r w:rsidR="00916321">
        <w:rPr>
          <w:lang w:val="en-GB"/>
        </w:rPr>
        <w:t>two sessions, the username and school both to the string of guest.</w:t>
      </w:r>
      <w:r w:rsidR="00567755">
        <w:rPr>
          <w:lang w:val="en-GB"/>
        </w:rPr>
        <w:t xml:space="preserve"> The user then gets sent to the game page where they can test the game.</w:t>
      </w:r>
      <w:r w:rsidR="00C64C88">
        <w:rPr>
          <w:lang w:val="en-GB"/>
        </w:rPr>
        <w:t xml:space="preserve"> They cannot access the staff page however</w:t>
      </w:r>
      <w:r w:rsidR="0087388A">
        <w:rPr>
          <w:lang w:val="en-GB"/>
        </w:rPr>
        <w:t>, since it would be empty for them anyway.</w:t>
      </w:r>
      <w:r w:rsidR="005A65A8">
        <w:rPr>
          <w:lang w:val="en-GB"/>
        </w:rPr>
        <w:t xml:space="preserve"> Figure 14 shows the guest button on the login page</w:t>
      </w:r>
      <w:r w:rsidR="009F74AC">
        <w:rPr>
          <w:lang w:val="en-GB"/>
        </w:rPr>
        <w:t>.</w:t>
      </w:r>
    </w:p>
    <w:p w14:paraId="2979FD3E" w14:textId="77777777" w:rsidR="006A1B74" w:rsidRDefault="006A1B74" w:rsidP="006A1B74">
      <w:pPr>
        <w:pStyle w:val="Heading3"/>
        <w:rPr>
          <w:lang w:val="en-GB"/>
        </w:rPr>
      </w:pPr>
      <w:bookmarkStart w:id="34" w:name="_Toc40241929"/>
      <w:r>
        <w:rPr>
          <w:lang w:val="en-GB"/>
        </w:rPr>
        <w:lastRenderedPageBreak/>
        <w:t>Game Page</w:t>
      </w:r>
      <w:bookmarkEnd w:id="34"/>
    </w:p>
    <w:p w14:paraId="47D2AC0C" w14:textId="7938A243" w:rsidR="009A3BA0" w:rsidRDefault="00CD0917" w:rsidP="008200B3">
      <w:pPr>
        <w:keepNext/>
        <w:jc w:val="center"/>
      </w:pPr>
      <w:r>
        <w:rPr>
          <w:noProof/>
        </w:rPr>
        <w:drawing>
          <wp:inline distT="0" distB="0" distL="0" distR="0" wp14:anchorId="0CB5E093" wp14:editId="4AB6D3A9">
            <wp:extent cx="5270500" cy="257492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74925"/>
                    </a:xfrm>
                    <a:prstGeom prst="rect">
                      <a:avLst/>
                    </a:prstGeom>
                  </pic:spPr>
                </pic:pic>
              </a:graphicData>
            </a:graphic>
          </wp:inline>
        </w:drawing>
      </w:r>
    </w:p>
    <w:p w14:paraId="1B2FA5E9" w14:textId="3CC6E8CC" w:rsidR="00B47299" w:rsidRPr="00B47299" w:rsidRDefault="009A3BA0" w:rsidP="009A3BA0">
      <w:pPr>
        <w:pStyle w:val="Caption"/>
        <w:jc w:val="center"/>
        <w:rPr>
          <w:lang w:val="en-GB"/>
        </w:rPr>
      </w:pPr>
      <w:r>
        <w:t xml:space="preserve">Figure </w:t>
      </w:r>
      <w:r>
        <w:fldChar w:fldCharType="begin"/>
      </w:r>
      <w:r>
        <w:instrText xml:space="preserve"> SEQ Figure \* ARABIC </w:instrText>
      </w:r>
      <w:r>
        <w:fldChar w:fldCharType="separate"/>
      </w:r>
      <w:r w:rsidR="005B6620">
        <w:rPr>
          <w:noProof/>
        </w:rPr>
        <w:t>15</w:t>
      </w:r>
      <w:r>
        <w:fldChar w:fldCharType="end"/>
      </w:r>
      <w:r>
        <w:t>: The game page</w:t>
      </w:r>
    </w:p>
    <w:p w14:paraId="1BE0C5C5" w14:textId="1679C091" w:rsidR="00621726" w:rsidRDefault="001447E1" w:rsidP="000575DE">
      <w:pPr>
        <w:ind w:left="720" w:firstLine="504"/>
        <w:rPr>
          <w:lang w:val="en-GB"/>
        </w:rPr>
      </w:pPr>
      <w:r>
        <w:rPr>
          <w:lang w:val="en-GB"/>
        </w:rPr>
        <w:t>The Game screen was</w:t>
      </w:r>
      <w:r w:rsidR="00280748">
        <w:rPr>
          <w:lang w:val="en-GB"/>
        </w:rPr>
        <w:t xml:space="preserve"> designed to be easy to use</w:t>
      </w:r>
      <w:r>
        <w:rPr>
          <w:lang w:val="en-GB"/>
        </w:rPr>
        <w:t>.</w:t>
      </w:r>
      <w:r w:rsidR="00280748">
        <w:rPr>
          <w:lang w:val="en-GB"/>
        </w:rPr>
        <w:t xml:space="preserve"> The game page works by </w:t>
      </w:r>
      <w:r>
        <w:rPr>
          <w:lang w:val="en-GB"/>
        </w:rPr>
        <w:t xml:space="preserve">requiring the user to click on </w:t>
      </w:r>
      <w:r w:rsidR="0079254E">
        <w:rPr>
          <w:lang w:val="en-GB"/>
        </w:rPr>
        <w:t>a</w:t>
      </w:r>
      <w:r>
        <w:rPr>
          <w:lang w:val="en-GB"/>
        </w:rPr>
        <w:t xml:space="preserve"> ‘click me’ button</w:t>
      </w:r>
      <w:r w:rsidR="00206CF6">
        <w:rPr>
          <w:lang w:val="en-GB"/>
        </w:rPr>
        <w:t xml:space="preserve">, </w:t>
      </w:r>
      <w:r w:rsidR="00781C05">
        <w:rPr>
          <w:lang w:val="en-GB"/>
        </w:rPr>
        <w:t>which</w:t>
      </w:r>
      <w:r w:rsidR="00206CF6">
        <w:rPr>
          <w:lang w:val="en-GB"/>
        </w:rPr>
        <w:t xml:space="preserve"> allows the user to have time to load the page before the questions begin</w:t>
      </w:r>
      <w:r w:rsidR="003B299B">
        <w:rPr>
          <w:lang w:val="en-GB"/>
        </w:rPr>
        <w:t xml:space="preserve">, e.g. if the game </w:t>
      </w:r>
      <w:r w:rsidR="00230171">
        <w:rPr>
          <w:lang w:val="en-GB"/>
        </w:rPr>
        <w:t xml:space="preserve">starts to use canvases, slower connections could </w:t>
      </w:r>
      <w:r w:rsidR="00C84EEB">
        <w:rPr>
          <w:lang w:val="en-GB"/>
        </w:rPr>
        <w:t>become an issue if time was</w:t>
      </w:r>
      <w:r w:rsidR="00E027F7">
        <w:rPr>
          <w:lang w:val="en-GB"/>
        </w:rPr>
        <w:t xml:space="preserve"> </w:t>
      </w:r>
      <w:r w:rsidR="00030BB5">
        <w:rPr>
          <w:lang w:val="en-GB"/>
        </w:rPr>
        <w:t>limited</w:t>
      </w:r>
      <w:r w:rsidR="0079254E">
        <w:rPr>
          <w:lang w:val="en-GB"/>
        </w:rPr>
        <w:t xml:space="preserve">.  Once pressed the </w:t>
      </w:r>
      <w:r w:rsidR="00253A25">
        <w:rPr>
          <w:lang w:val="en-GB"/>
        </w:rPr>
        <w:t>user clicks on one of the coloured boxes to answer</w:t>
      </w:r>
      <w:r w:rsidR="008329D8">
        <w:rPr>
          <w:lang w:val="en-GB"/>
        </w:rPr>
        <w:t xml:space="preserve"> </w:t>
      </w:r>
      <w:r w:rsidR="0025202A">
        <w:rPr>
          <w:lang w:val="en-GB"/>
        </w:rPr>
        <w:t>a</w:t>
      </w:r>
      <w:r w:rsidR="008329D8">
        <w:rPr>
          <w:lang w:val="en-GB"/>
        </w:rPr>
        <w:t xml:space="preserve"> question</w:t>
      </w:r>
      <w:r w:rsidR="0016364D">
        <w:rPr>
          <w:lang w:val="en-GB"/>
        </w:rPr>
        <w:t xml:space="preserve"> and</w:t>
      </w:r>
      <w:r w:rsidR="0025202A">
        <w:rPr>
          <w:lang w:val="en-GB"/>
        </w:rPr>
        <w:t xml:space="preserve"> the score i</w:t>
      </w:r>
      <w:r w:rsidR="00076094">
        <w:rPr>
          <w:lang w:val="en-GB"/>
        </w:rPr>
        <w:t>s totalled up based on the amount of answers th</w:t>
      </w:r>
      <w:r w:rsidR="00596DB8">
        <w:rPr>
          <w:lang w:val="en-GB"/>
        </w:rPr>
        <w:t>y answered correctly</w:t>
      </w:r>
      <w:r w:rsidR="0025202A">
        <w:rPr>
          <w:lang w:val="en-GB"/>
        </w:rPr>
        <w:t xml:space="preserve">. </w:t>
      </w:r>
      <w:r w:rsidR="00253A25">
        <w:rPr>
          <w:lang w:val="en-GB"/>
        </w:rPr>
        <w:t xml:space="preserve"> </w:t>
      </w:r>
      <w:r w:rsidR="0025202A">
        <w:rPr>
          <w:lang w:val="en-GB"/>
        </w:rPr>
        <w:t>The game page is set in the centre of</w:t>
      </w:r>
      <w:r w:rsidR="00DF2024">
        <w:rPr>
          <w:lang w:val="en-GB"/>
        </w:rPr>
        <w:t xml:space="preserve"> the </w:t>
      </w:r>
      <w:r w:rsidR="00892F75">
        <w:rPr>
          <w:lang w:val="en-GB"/>
        </w:rPr>
        <w:t>screen, the</w:t>
      </w:r>
      <w:r w:rsidR="004B30CD">
        <w:rPr>
          <w:lang w:val="en-GB"/>
        </w:rPr>
        <w:t xml:space="preserve"> question </w:t>
      </w:r>
      <w:r w:rsidR="00570332">
        <w:rPr>
          <w:lang w:val="en-GB"/>
        </w:rPr>
        <w:t xml:space="preserve">being </w:t>
      </w:r>
      <w:r w:rsidR="008A383C">
        <w:rPr>
          <w:lang w:val="en-GB"/>
        </w:rPr>
        <w:t>i</w:t>
      </w:r>
      <w:r w:rsidR="004B30CD">
        <w:rPr>
          <w:lang w:val="en-GB"/>
        </w:rPr>
        <w:t xml:space="preserve">n the top </w:t>
      </w:r>
      <w:r w:rsidR="00591CB8">
        <w:rPr>
          <w:lang w:val="en-GB"/>
        </w:rPr>
        <w:t>centre</w:t>
      </w:r>
      <w:r w:rsidR="004B30CD">
        <w:rPr>
          <w:lang w:val="en-GB"/>
        </w:rPr>
        <w:t xml:space="preserve"> of the page and possible answers below the question</w:t>
      </w:r>
      <w:r w:rsidR="00835147">
        <w:rPr>
          <w:lang w:val="en-GB"/>
        </w:rPr>
        <w:t>, m</w:t>
      </w:r>
      <w:r w:rsidR="0057438A">
        <w:rPr>
          <w:lang w:val="en-GB"/>
        </w:rPr>
        <w:t xml:space="preserve">aking it </w:t>
      </w:r>
      <w:r w:rsidR="00484D61">
        <w:rPr>
          <w:lang w:val="en-GB"/>
        </w:rPr>
        <w:t>easier</w:t>
      </w:r>
      <w:r w:rsidR="0057438A">
        <w:rPr>
          <w:lang w:val="en-GB"/>
        </w:rPr>
        <w:t xml:space="preserve"> for the user to </w:t>
      </w:r>
      <w:r w:rsidR="008D5EB4">
        <w:rPr>
          <w:lang w:val="en-GB"/>
        </w:rPr>
        <w:t>recognise</w:t>
      </w:r>
      <w:r w:rsidR="00C7489B">
        <w:rPr>
          <w:lang w:val="en-GB"/>
        </w:rPr>
        <w:t xml:space="preserve"> </w:t>
      </w:r>
      <w:r w:rsidR="008D5EB4">
        <w:rPr>
          <w:lang w:val="en-GB"/>
        </w:rPr>
        <w:t xml:space="preserve">the correct </w:t>
      </w:r>
      <w:r w:rsidR="0057438A">
        <w:rPr>
          <w:lang w:val="en-GB"/>
        </w:rPr>
        <w:t>box to click on to give their answer.</w:t>
      </w:r>
      <w:r w:rsidR="00DC4899">
        <w:rPr>
          <w:lang w:val="en-GB"/>
        </w:rPr>
        <w:t xml:space="preserve"> </w:t>
      </w:r>
      <w:r w:rsidR="00216562">
        <w:rPr>
          <w:lang w:val="en-GB"/>
        </w:rPr>
        <w:t>The boxes</w:t>
      </w:r>
      <w:r w:rsidR="004B30CD">
        <w:rPr>
          <w:lang w:val="en-GB"/>
        </w:rPr>
        <w:t xml:space="preserve"> </w:t>
      </w:r>
      <w:r w:rsidR="00596DB8">
        <w:rPr>
          <w:lang w:val="en-GB"/>
        </w:rPr>
        <w:t xml:space="preserve">that </w:t>
      </w:r>
      <w:r w:rsidR="00570332">
        <w:rPr>
          <w:lang w:val="en-GB"/>
        </w:rPr>
        <w:t>include</w:t>
      </w:r>
      <w:r w:rsidR="004B30CD">
        <w:rPr>
          <w:lang w:val="en-GB"/>
        </w:rPr>
        <w:t xml:space="preserve"> text</w:t>
      </w:r>
      <w:r w:rsidR="00216562">
        <w:rPr>
          <w:lang w:val="en-GB"/>
        </w:rPr>
        <w:t xml:space="preserve"> </w:t>
      </w:r>
      <w:r w:rsidR="00E5219A">
        <w:rPr>
          <w:lang w:val="en-GB"/>
        </w:rPr>
        <w:t>are</w:t>
      </w:r>
      <w:r w:rsidR="00216562">
        <w:rPr>
          <w:lang w:val="en-GB"/>
        </w:rPr>
        <w:t xml:space="preserve"> reasonably sized for the user to</w:t>
      </w:r>
      <w:r w:rsidR="00484D61">
        <w:t xml:space="preserve"> </w:t>
      </w:r>
      <w:r w:rsidR="00AF08DF">
        <w:t>identify</w:t>
      </w:r>
      <w:r w:rsidR="00484D61">
        <w:t xml:space="preserve"> the answer</w:t>
      </w:r>
      <w:r w:rsidR="00584C68">
        <w:t>s</w:t>
      </w:r>
      <w:r w:rsidR="006A09C5">
        <w:t>.</w:t>
      </w:r>
      <w:r w:rsidR="00742730">
        <w:t xml:space="preserve"> </w:t>
      </w:r>
      <w:r w:rsidR="003618D1">
        <w:t>Figure 15 shows the game page that the user will play the game on.</w:t>
      </w:r>
    </w:p>
    <w:p w14:paraId="47F50B57" w14:textId="4477C373" w:rsidR="006A1B74" w:rsidRPr="009415FA" w:rsidRDefault="004F1321" w:rsidP="000575DE">
      <w:pPr>
        <w:ind w:left="720" w:firstLine="504"/>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lang w:val="en-GB"/>
        </w:rPr>
        <w:t xml:space="preserve">JavaScript is used within the page to add interactivity. </w:t>
      </w:r>
      <w:r w:rsidR="00520A10">
        <w:rPr>
          <w:lang w:val="en-GB"/>
        </w:rPr>
        <w:t xml:space="preserve">By creating the squares in </w:t>
      </w:r>
      <w:r w:rsidR="007000BB">
        <w:rPr>
          <w:lang w:val="en-GB"/>
        </w:rPr>
        <w:t>JavaScript</w:t>
      </w:r>
      <w:r w:rsidR="00520A10">
        <w:rPr>
          <w:lang w:val="en-GB"/>
        </w:rPr>
        <w:t xml:space="preserve">, the developer </w:t>
      </w:r>
      <w:r w:rsidR="0021729D">
        <w:rPr>
          <w:lang w:val="en-GB"/>
        </w:rPr>
        <w:t>can</w:t>
      </w:r>
      <w:r w:rsidR="00520A10">
        <w:rPr>
          <w:lang w:val="en-GB"/>
        </w:rPr>
        <w:t xml:space="preserve"> easily change how many squares appear on the screen at once</w:t>
      </w:r>
      <w:r w:rsidR="008C742C">
        <w:rPr>
          <w:lang w:val="en-GB"/>
        </w:rPr>
        <w:t>,</w:t>
      </w:r>
      <w:r w:rsidR="0021729D">
        <w:rPr>
          <w:lang w:val="en-GB"/>
        </w:rPr>
        <w:t xml:space="preserve"> such as having more</w:t>
      </w:r>
      <w:r w:rsidR="00B3659D">
        <w:rPr>
          <w:lang w:val="en-GB"/>
        </w:rPr>
        <w:t xml:space="preserve"> or </w:t>
      </w:r>
      <w:r w:rsidR="00D12E11">
        <w:rPr>
          <w:lang w:val="en-GB"/>
        </w:rPr>
        <w:t>fewer squares</w:t>
      </w:r>
      <w:r w:rsidR="0021729D">
        <w:rPr>
          <w:lang w:val="en-GB"/>
        </w:rPr>
        <w:t xml:space="preserve"> in the page. </w:t>
      </w:r>
      <w:r w:rsidR="005E2C2C">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9415FA">
        <w:rPr>
          <w:color w:val="4F81BD" w:themeColor="accent1"/>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C561C2F" w14:textId="1D11514A" w:rsidR="00283D04" w:rsidRDefault="00DB5E08" w:rsidP="002B067F">
      <w:pPr>
        <w:ind w:left="720" w:firstLine="504"/>
        <w:rPr>
          <w:lang w:val="en-GB"/>
        </w:rPr>
      </w:pPr>
      <w:r>
        <w:rPr>
          <w:lang w:val="en-GB"/>
        </w:rPr>
        <w:t xml:space="preserve">The users score is sent to the database </w:t>
      </w:r>
      <w:r w:rsidR="006A1D89">
        <w:rPr>
          <w:lang w:val="en-GB"/>
        </w:rPr>
        <w:t>through a form</w:t>
      </w:r>
      <w:r w:rsidR="005E0245">
        <w:rPr>
          <w:lang w:val="en-GB"/>
        </w:rPr>
        <w:t xml:space="preserve"> </w:t>
      </w:r>
      <w:r w:rsidR="00D02139">
        <w:rPr>
          <w:lang w:val="en-GB"/>
        </w:rPr>
        <w:t>o</w:t>
      </w:r>
      <w:r w:rsidR="005E0245">
        <w:rPr>
          <w:lang w:val="en-GB"/>
        </w:rPr>
        <w:t xml:space="preserve">nce </w:t>
      </w:r>
      <w:r w:rsidR="00D02139">
        <w:rPr>
          <w:lang w:val="en-GB"/>
        </w:rPr>
        <w:t>they have</w:t>
      </w:r>
      <w:r w:rsidR="005E0245">
        <w:rPr>
          <w:lang w:val="en-GB"/>
        </w:rPr>
        <w:t xml:space="preserve"> </w:t>
      </w:r>
      <w:r w:rsidR="005E0245" w:rsidRPr="00B94706">
        <w:rPr>
          <w:lang w:val="en-GB"/>
        </w:rPr>
        <w:t>co</w:t>
      </w:r>
      <w:r w:rsidR="005E0245" w:rsidRPr="00F640C5">
        <w:rPr>
          <w:lang w:val="en-GB"/>
        </w:rPr>
        <w:t>mpleted</w:t>
      </w:r>
      <w:r w:rsidR="00D02139" w:rsidRPr="00F640C5">
        <w:rPr>
          <w:lang w:val="en-GB"/>
        </w:rPr>
        <w:t xml:space="preserve"> the game.</w:t>
      </w:r>
      <w:r w:rsidR="002C094E" w:rsidRPr="00B94706">
        <w:rPr>
          <w:lang w:val="en-GB"/>
        </w:rPr>
        <w:t xml:space="preserve"> </w:t>
      </w:r>
      <w:r w:rsidR="00AF3390" w:rsidRPr="00B94706" w:rsidDel="00B94706">
        <w:rPr>
          <w:lang w:val="en-GB"/>
        </w:rPr>
        <w:t>However</w:t>
      </w:r>
      <w:r w:rsidR="00B94706" w:rsidRPr="00B94706">
        <w:rPr>
          <w:lang w:val="en-GB"/>
        </w:rPr>
        <w:t>,</w:t>
      </w:r>
      <w:r w:rsidR="002C094E" w:rsidRPr="00B94706">
        <w:rPr>
          <w:lang w:val="en-GB"/>
        </w:rPr>
        <w:t xml:space="preserve"> this </w:t>
      </w:r>
      <w:r w:rsidR="00512BAD" w:rsidRPr="00B94706">
        <w:rPr>
          <w:lang w:val="en-GB"/>
        </w:rPr>
        <w:t xml:space="preserve">form is not </w:t>
      </w:r>
      <w:r w:rsidR="00E56305" w:rsidRPr="00B94706">
        <w:rPr>
          <w:lang w:val="en-GB"/>
        </w:rPr>
        <w:t xml:space="preserve">is not </w:t>
      </w:r>
      <w:r w:rsidR="00AF3390" w:rsidRPr="00B94706">
        <w:rPr>
          <w:lang w:val="en-GB"/>
        </w:rPr>
        <w:t>visible</w:t>
      </w:r>
      <w:r w:rsidR="00E56305" w:rsidRPr="00B94706">
        <w:rPr>
          <w:lang w:val="en-GB"/>
        </w:rPr>
        <w:t xml:space="preserve"> to the user as it is hidden. </w:t>
      </w:r>
      <w:r w:rsidR="00B94706" w:rsidRPr="00130233">
        <w:rPr>
          <w:lang w:val="en-GB"/>
        </w:rPr>
        <w:t>The form is</w:t>
      </w:r>
      <w:r w:rsidR="00E56305" w:rsidRPr="00130233">
        <w:rPr>
          <w:lang w:val="en-GB"/>
        </w:rPr>
        <w:t xml:space="preserve"> </w:t>
      </w:r>
      <w:r w:rsidR="00014F77" w:rsidRPr="00130233">
        <w:rPr>
          <w:lang w:val="en-GB"/>
        </w:rPr>
        <w:t>filled</w:t>
      </w:r>
      <w:r w:rsidR="00E56305" w:rsidRPr="00130233">
        <w:rPr>
          <w:lang w:val="en-GB"/>
        </w:rPr>
        <w:t xml:space="preserve"> in and submitted automatically</w:t>
      </w:r>
      <w:r w:rsidR="00014F77" w:rsidRPr="00130233">
        <w:rPr>
          <w:lang w:val="en-GB"/>
        </w:rPr>
        <w:t>, by the JavaScript</w:t>
      </w:r>
      <w:r w:rsidR="005078C3" w:rsidRPr="00130233">
        <w:rPr>
          <w:lang w:val="en-GB"/>
        </w:rPr>
        <w:t>.</w:t>
      </w:r>
      <w:r w:rsidR="00375B14" w:rsidRPr="00130233">
        <w:rPr>
          <w:lang w:val="en-GB"/>
        </w:rPr>
        <w:t xml:space="preserve"> If this was a manual procedure, someone could </w:t>
      </w:r>
      <w:r w:rsidR="00B94706" w:rsidRPr="00130233">
        <w:rPr>
          <w:lang w:val="en-GB"/>
        </w:rPr>
        <w:t xml:space="preserve">lie about </w:t>
      </w:r>
      <w:r w:rsidR="00375B14" w:rsidRPr="00130233">
        <w:rPr>
          <w:lang w:val="en-GB"/>
        </w:rPr>
        <w:t xml:space="preserve">their </w:t>
      </w:r>
      <w:r w:rsidR="00375B14" w:rsidRPr="00B94706" w:rsidDel="00B94706">
        <w:rPr>
          <w:lang w:val="en-GB"/>
        </w:rPr>
        <w:t>score</w:t>
      </w:r>
      <w:r w:rsidR="00B94706" w:rsidRPr="00B94706">
        <w:rPr>
          <w:lang w:val="en-GB"/>
        </w:rPr>
        <w:t xml:space="preserve"> or</w:t>
      </w:r>
      <w:r w:rsidR="00375B14" w:rsidRPr="00F4416E">
        <w:rPr>
          <w:lang w:val="en-GB"/>
        </w:rPr>
        <w:t xml:space="preserve"> could just forget to click the submit button to save their score.</w:t>
      </w:r>
      <w:r w:rsidR="005078C3">
        <w:rPr>
          <w:lang w:val="en-GB"/>
        </w:rPr>
        <w:t xml:space="preserve"> </w:t>
      </w:r>
    </w:p>
    <w:p w14:paraId="7C494065" w14:textId="63DBCBE8" w:rsidR="00283D04" w:rsidRDefault="00F54C1C" w:rsidP="000575DE">
      <w:pPr>
        <w:ind w:left="720" w:firstLine="504"/>
        <w:rPr>
          <w:lang w:val="en-GB"/>
        </w:rPr>
      </w:pPr>
      <w:r>
        <w:rPr>
          <w:lang w:val="en-GB"/>
        </w:rPr>
        <w:t>The game works by giving the player a random question</w:t>
      </w:r>
      <w:r w:rsidR="00283D04">
        <w:rPr>
          <w:lang w:val="en-GB"/>
        </w:rPr>
        <w:t xml:space="preserve"> and not stored questions</w:t>
      </w:r>
      <w:r>
        <w:rPr>
          <w:lang w:val="en-GB"/>
        </w:rPr>
        <w:t>. This lowers the chance of a use</w:t>
      </w:r>
      <w:r w:rsidR="008C742C">
        <w:rPr>
          <w:lang w:val="en-GB"/>
        </w:rPr>
        <w:t>r</w:t>
      </w:r>
      <w:r>
        <w:rPr>
          <w:lang w:val="en-GB"/>
        </w:rPr>
        <w:t xml:space="preserve"> getting a repeat question </w:t>
      </w:r>
      <w:r w:rsidR="006E2FAF">
        <w:rPr>
          <w:lang w:val="en-GB"/>
        </w:rPr>
        <w:t>and does not require a user to put every possible question they want into a database</w:t>
      </w:r>
      <w:r w:rsidR="005F2E3B">
        <w:rPr>
          <w:lang w:val="en-GB"/>
        </w:rPr>
        <w:t>.</w:t>
      </w:r>
      <w:r w:rsidR="009C4D1F">
        <w:rPr>
          <w:lang w:val="en-GB"/>
        </w:rPr>
        <w:t xml:space="preserve"> </w:t>
      </w:r>
    </w:p>
    <w:p w14:paraId="10EB7612" w14:textId="2FD70192" w:rsidR="009C4D1F" w:rsidRDefault="009C4D1F" w:rsidP="000575DE">
      <w:pPr>
        <w:ind w:left="720" w:firstLine="504"/>
        <w:rPr>
          <w:lang w:val="en-GB"/>
        </w:rPr>
      </w:pPr>
      <w:r>
        <w:rPr>
          <w:lang w:val="en-GB"/>
        </w:rPr>
        <w:t>The question algorithm works by creating two random numbers, the two random numbers are then shown to the user with the game</w:t>
      </w:r>
      <w:r w:rsidR="00AD50D6">
        <w:rPr>
          <w:lang w:val="en-GB"/>
        </w:rPr>
        <w:t xml:space="preserve"> mode</w:t>
      </w:r>
      <w:r w:rsidR="00B47229">
        <w:rPr>
          <w:lang w:val="en-GB"/>
        </w:rPr>
        <w:t>’s type between, e.g. 3 (first random number) + (game mode) 2 (second random number). The two numbers are then</w:t>
      </w:r>
      <w:r w:rsidR="00DA44D6">
        <w:rPr>
          <w:lang w:val="en-GB"/>
        </w:rPr>
        <w:t xml:space="preserve"> processed to create an answer</w:t>
      </w:r>
      <w:r w:rsidR="00596DB8">
        <w:rPr>
          <w:lang w:val="en-GB"/>
        </w:rPr>
        <w:t xml:space="preserve"> w</w:t>
      </w:r>
      <w:r w:rsidR="00DA44D6">
        <w:rPr>
          <w:lang w:val="en-GB"/>
        </w:rPr>
        <w:t>hich is then used within the application as an answer to the question.</w:t>
      </w:r>
    </w:p>
    <w:p w14:paraId="01533A6A" w14:textId="77777777" w:rsidR="00BA38B0" w:rsidRDefault="00BA38B0" w:rsidP="00F4416E">
      <w:pPr>
        <w:keepNext/>
        <w:jc w:val="center"/>
      </w:pPr>
      <w:r>
        <w:rPr>
          <w:noProof/>
        </w:rPr>
        <w:lastRenderedPageBreak/>
        <w:drawing>
          <wp:inline distT="0" distB="0" distL="0" distR="0" wp14:anchorId="2E138AE3" wp14:editId="55D88FD9">
            <wp:extent cx="5034794" cy="1399430"/>
            <wp:effectExtent l="0" t="0" r="0" b="0"/>
            <wp:docPr id="1701127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049522" cy="1403524"/>
                    </a:xfrm>
                    <a:prstGeom prst="rect">
                      <a:avLst/>
                    </a:prstGeom>
                  </pic:spPr>
                </pic:pic>
              </a:graphicData>
            </a:graphic>
          </wp:inline>
        </w:drawing>
      </w:r>
    </w:p>
    <w:p w14:paraId="6DA34C55" w14:textId="42DB6ED5" w:rsidR="00BA38B0" w:rsidRDefault="00BA38B0" w:rsidP="001D6A15">
      <w:pPr>
        <w:pStyle w:val="Caption"/>
        <w:jc w:val="center"/>
        <w:rPr>
          <w:lang w:val="en-GB"/>
        </w:rPr>
      </w:pPr>
      <w:r>
        <w:t xml:space="preserve">Figure </w:t>
      </w:r>
      <w:r>
        <w:fldChar w:fldCharType="begin"/>
      </w:r>
      <w:r>
        <w:instrText xml:space="preserve"> SEQ Figure \* ARABIC </w:instrText>
      </w:r>
      <w:r>
        <w:fldChar w:fldCharType="separate"/>
      </w:r>
      <w:r w:rsidR="005B6620">
        <w:rPr>
          <w:noProof/>
        </w:rPr>
        <w:t>16</w:t>
      </w:r>
      <w:r>
        <w:fldChar w:fldCharType="end"/>
      </w:r>
      <w:r>
        <w:t>:</w:t>
      </w:r>
      <w:r w:rsidRPr="00340468">
        <w:t xml:space="preserve"> Array for the colored button's details to be stored</w:t>
      </w:r>
    </w:p>
    <w:p w14:paraId="5329C3C6" w14:textId="5E7F2288" w:rsidR="00394968" w:rsidRDefault="002502EA" w:rsidP="001D6A15">
      <w:pPr>
        <w:ind w:left="720" w:firstLine="504"/>
        <w:rPr>
          <w:lang w:val="en-GB"/>
        </w:rPr>
      </w:pPr>
      <w:r>
        <w:rPr>
          <w:lang w:val="en-GB"/>
        </w:rPr>
        <w:t xml:space="preserve"> The game is based </w:t>
      </w:r>
      <w:r w:rsidR="008C742C">
        <w:rPr>
          <w:lang w:val="en-GB"/>
        </w:rPr>
        <w:t>on</w:t>
      </w:r>
      <w:r>
        <w:rPr>
          <w:lang w:val="en-GB"/>
        </w:rPr>
        <w:t xml:space="preserve"> users </w:t>
      </w:r>
      <w:r w:rsidR="001D29CC">
        <w:rPr>
          <w:lang w:val="en-GB"/>
        </w:rPr>
        <w:t xml:space="preserve">selecting an answer </w:t>
      </w:r>
      <w:r w:rsidR="00D12E11">
        <w:rPr>
          <w:lang w:val="en-GB"/>
        </w:rPr>
        <w:t xml:space="preserve">that is </w:t>
      </w:r>
      <w:r w:rsidR="0065398C">
        <w:rPr>
          <w:lang w:val="en-GB"/>
        </w:rPr>
        <w:t>printed</w:t>
      </w:r>
      <w:r>
        <w:rPr>
          <w:lang w:val="en-GB"/>
        </w:rPr>
        <w:t xml:space="preserve"> on</w:t>
      </w:r>
      <w:r w:rsidR="0065398C">
        <w:rPr>
          <w:lang w:val="en-GB"/>
        </w:rPr>
        <w:t>to</w:t>
      </w:r>
      <w:r>
        <w:rPr>
          <w:lang w:val="en-GB"/>
        </w:rPr>
        <w:t xml:space="preserve"> 6 coloured squares</w:t>
      </w:r>
      <w:r w:rsidR="0065398C">
        <w:rPr>
          <w:lang w:val="en-GB"/>
        </w:rPr>
        <w:t>.</w:t>
      </w:r>
      <w:r w:rsidR="00F74868">
        <w:rPr>
          <w:lang w:val="en-GB"/>
        </w:rPr>
        <w:t xml:space="preserve"> </w:t>
      </w:r>
      <w:r w:rsidR="0065398C">
        <w:rPr>
          <w:lang w:val="en-GB"/>
        </w:rPr>
        <w:t>These</w:t>
      </w:r>
      <w:r w:rsidR="00F74868">
        <w:rPr>
          <w:lang w:val="en-GB"/>
        </w:rPr>
        <w:t xml:space="preserve"> square</w:t>
      </w:r>
      <w:r w:rsidR="0065398C">
        <w:rPr>
          <w:lang w:val="en-GB"/>
        </w:rPr>
        <w:t xml:space="preserve">s are </w:t>
      </w:r>
      <w:r w:rsidR="00F74868">
        <w:rPr>
          <w:lang w:val="en-GB"/>
        </w:rPr>
        <w:t>not coded onto the HTML</w:t>
      </w:r>
      <w:r w:rsidR="00D46293">
        <w:rPr>
          <w:lang w:val="en-GB"/>
        </w:rPr>
        <w:t xml:space="preserve"> </w:t>
      </w:r>
      <w:r w:rsidR="001F7DE2">
        <w:rPr>
          <w:lang w:val="en-GB"/>
        </w:rPr>
        <w:t>itself;</w:t>
      </w:r>
      <w:r w:rsidR="00D46293">
        <w:rPr>
          <w:lang w:val="en-GB"/>
        </w:rPr>
        <w:t xml:space="preserve"> t</w:t>
      </w:r>
      <w:r w:rsidR="00F74868">
        <w:rPr>
          <w:lang w:val="en-GB"/>
        </w:rPr>
        <w:t xml:space="preserve">hey are instead </w:t>
      </w:r>
      <w:r w:rsidR="008C742C">
        <w:rPr>
          <w:lang w:val="en-GB"/>
        </w:rPr>
        <w:t xml:space="preserve">inserted </w:t>
      </w:r>
      <w:r w:rsidR="00A61CA1">
        <w:rPr>
          <w:lang w:val="en-GB"/>
        </w:rPr>
        <w:t>into</w:t>
      </w:r>
      <w:r w:rsidR="00411B47">
        <w:rPr>
          <w:lang w:val="en-GB"/>
        </w:rPr>
        <w:t xml:space="preserve"> the HTML by JavaScript once the page has loaded.</w:t>
      </w:r>
      <w:r w:rsidR="00F74868">
        <w:rPr>
          <w:lang w:val="en-GB"/>
        </w:rPr>
        <w:t xml:space="preserve"> </w:t>
      </w:r>
      <w:r w:rsidR="00A61CA1">
        <w:rPr>
          <w:lang w:val="en-GB"/>
        </w:rPr>
        <w:t xml:space="preserve">The array </w:t>
      </w:r>
      <w:r w:rsidR="0019274A">
        <w:rPr>
          <w:lang w:val="en-GB"/>
        </w:rPr>
        <w:t>stores the coordinates for the squares, the h</w:t>
      </w:r>
      <w:r w:rsidR="00596DB8">
        <w:rPr>
          <w:lang w:val="en-GB"/>
        </w:rPr>
        <w:t>e</w:t>
      </w:r>
      <w:r w:rsidR="0019274A">
        <w:rPr>
          <w:lang w:val="en-GB"/>
        </w:rPr>
        <w:t xml:space="preserve">ight, width and colour of the squares. This allows the </w:t>
      </w:r>
      <w:r w:rsidR="00E429E6">
        <w:rPr>
          <w:lang w:val="en-GB"/>
        </w:rPr>
        <w:t>developer</w:t>
      </w:r>
      <w:r w:rsidR="0019274A">
        <w:rPr>
          <w:lang w:val="en-GB"/>
        </w:rPr>
        <w:t xml:space="preserve"> to add more or remove the </w:t>
      </w:r>
      <w:r w:rsidR="0077714C">
        <w:rPr>
          <w:lang w:val="en-GB"/>
        </w:rPr>
        <w:t>number</w:t>
      </w:r>
      <w:r w:rsidR="0019274A">
        <w:rPr>
          <w:lang w:val="en-GB"/>
        </w:rPr>
        <w:t xml:space="preserve"> of squares when needed. </w:t>
      </w:r>
      <w:r w:rsidR="00394968">
        <w:rPr>
          <w:lang w:val="en-GB"/>
        </w:rPr>
        <w:t xml:space="preserve">Adding and removing squares </w:t>
      </w:r>
      <w:r w:rsidR="00FC7A80">
        <w:rPr>
          <w:lang w:val="en-GB"/>
        </w:rPr>
        <w:t>would</w:t>
      </w:r>
      <w:r w:rsidR="00394968">
        <w:rPr>
          <w:lang w:val="en-GB"/>
        </w:rPr>
        <w:t xml:space="preserve"> be used </w:t>
      </w:r>
      <w:r w:rsidR="00537BB7">
        <w:rPr>
          <w:lang w:val="en-GB"/>
        </w:rPr>
        <w:t>with</w:t>
      </w:r>
      <w:r w:rsidR="00394968">
        <w:rPr>
          <w:lang w:val="en-GB"/>
        </w:rPr>
        <w:t xml:space="preserve"> the difficulty</w:t>
      </w:r>
      <w:r w:rsidR="00537BB7">
        <w:rPr>
          <w:lang w:val="en-GB"/>
        </w:rPr>
        <w:t xml:space="preserve"> scale</w:t>
      </w:r>
      <w:r w:rsidR="00E429E6">
        <w:rPr>
          <w:lang w:val="en-GB"/>
        </w:rPr>
        <w:t xml:space="preserve"> that the teacher sets</w:t>
      </w:r>
      <w:r w:rsidR="00394968">
        <w:rPr>
          <w:lang w:val="en-GB"/>
        </w:rPr>
        <w:t>, however this is something we consider</w:t>
      </w:r>
      <w:r w:rsidR="00596DB8">
        <w:rPr>
          <w:lang w:val="en-GB"/>
        </w:rPr>
        <w:t>ed</w:t>
      </w:r>
      <w:r w:rsidR="00394968">
        <w:rPr>
          <w:lang w:val="en-GB"/>
        </w:rPr>
        <w:t xml:space="preserve"> for future works.</w:t>
      </w:r>
      <w:r w:rsidR="0079129B">
        <w:rPr>
          <w:lang w:val="en-GB"/>
        </w:rPr>
        <w:t xml:space="preserve"> Figure 16 shows the array that holds the details for the squares</w:t>
      </w:r>
    </w:p>
    <w:p w14:paraId="6DCDD565" w14:textId="77777777" w:rsidR="00A87DD1" w:rsidRDefault="00A87DD1" w:rsidP="00F4416E">
      <w:pPr>
        <w:keepNext/>
        <w:jc w:val="center"/>
      </w:pPr>
      <w:r>
        <w:rPr>
          <w:noProof/>
        </w:rPr>
        <w:drawing>
          <wp:inline distT="0" distB="0" distL="0" distR="0" wp14:anchorId="732734EF" wp14:editId="107B8AEF">
            <wp:extent cx="3824578" cy="4077553"/>
            <wp:effectExtent l="0" t="0" r="5080" b="0"/>
            <wp:docPr id="784138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3846362" cy="4100778"/>
                    </a:xfrm>
                    <a:prstGeom prst="rect">
                      <a:avLst/>
                    </a:prstGeom>
                  </pic:spPr>
                </pic:pic>
              </a:graphicData>
            </a:graphic>
          </wp:inline>
        </w:drawing>
      </w:r>
    </w:p>
    <w:p w14:paraId="259B00FE" w14:textId="43958E92" w:rsidR="00394968" w:rsidRDefault="00A87DD1" w:rsidP="001D6A15">
      <w:pPr>
        <w:pStyle w:val="Caption"/>
        <w:jc w:val="center"/>
        <w:rPr>
          <w:lang w:val="en-GB"/>
        </w:rPr>
      </w:pPr>
      <w:r>
        <w:t xml:space="preserve">Figure </w:t>
      </w:r>
      <w:r>
        <w:fldChar w:fldCharType="begin"/>
      </w:r>
      <w:r>
        <w:instrText xml:space="preserve"> SEQ Figure \* ARABIC </w:instrText>
      </w:r>
      <w:r>
        <w:fldChar w:fldCharType="separate"/>
      </w:r>
      <w:r w:rsidR="005B6620">
        <w:rPr>
          <w:noProof/>
        </w:rPr>
        <w:t>17</w:t>
      </w:r>
      <w:r>
        <w:fldChar w:fldCharType="end"/>
      </w:r>
      <w:r>
        <w:t>: DivMaker function</w:t>
      </w:r>
    </w:p>
    <w:p w14:paraId="78DA7EBD" w14:textId="01AA62FA" w:rsidR="009457AF" w:rsidRDefault="0077714C" w:rsidP="00F02857">
      <w:pPr>
        <w:ind w:left="720" w:firstLine="720"/>
        <w:rPr>
          <w:lang w:val="en-GB"/>
        </w:rPr>
      </w:pPr>
      <w:r>
        <w:rPr>
          <w:lang w:val="en-GB"/>
        </w:rPr>
        <w:t>Since the squares are not created within the HTML</w:t>
      </w:r>
      <w:r w:rsidR="005009BD">
        <w:rPr>
          <w:lang w:val="en-GB"/>
        </w:rPr>
        <w:t>,</w:t>
      </w:r>
      <w:r>
        <w:rPr>
          <w:lang w:val="en-GB"/>
        </w:rPr>
        <w:t xml:space="preserve"> the </w:t>
      </w:r>
      <w:r w:rsidR="0031153E">
        <w:rPr>
          <w:lang w:val="en-GB"/>
        </w:rPr>
        <w:t>JavaScript must create them instead,</w:t>
      </w:r>
      <w:r w:rsidR="00F5232D">
        <w:rPr>
          <w:lang w:val="en-GB"/>
        </w:rPr>
        <w:t xml:space="preserve"> function DivMaker</w:t>
      </w:r>
      <w:r w:rsidR="005009BD">
        <w:rPr>
          <w:lang w:val="en-GB"/>
        </w:rPr>
        <w:t>()</w:t>
      </w:r>
      <w:r w:rsidR="00F5232D">
        <w:rPr>
          <w:lang w:val="en-GB"/>
        </w:rPr>
        <w:t xml:space="preserve"> was called. </w:t>
      </w:r>
      <w:r w:rsidR="008922A9">
        <w:rPr>
          <w:lang w:val="en-GB"/>
        </w:rPr>
        <w:t xml:space="preserve">DivMaker() </w:t>
      </w:r>
      <w:r w:rsidR="002B6107">
        <w:rPr>
          <w:lang w:val="en-GB"/>
        </w:rPr>
        <w:t>i</w:t>
      </w:r>
      <w:r w:rsidR="00176143">
        <w:rPr>
          <w:lang w:val="en-GB"/>
        </w:rPr>
        <w:t xml:space="preserve">s a function that loops over the array </w:t>
      </w:r>
      <w:r w:rsidR="002832C5">
        <w:rPr>
          <w:lang w:val="en-GB"/>
        </w:rPr>
        <w:t>‘</w:t>
      </w:r>
      <w:r w:rsidR="00176143">
        <w:rPr>
          <w:lang w:val="en-GB"/>
        </w:rPr>
        <w:t>rects</w:t>
      </w:r>
      <w:r w:rsidR="002832C5">
        <w:rPr>
          <w:lang w:val="en-GB"/>
        </w:rPr>
        <w:t>’</w:t>
      </w:r>
      <w:r w:rsidR="00176143">
        <w:rPr>
          <w:lang w:val="en-GB"/>
        </w:rPr>
        <w:t xml:space="preserve"> and places them in the correct space </w:t>
      </w:r>
      <w:r w:rsidR="00DA4785">
        <w:rPr>
          <w:lang w:val="en-GB"/>
        </w:rPr>
        <w:t>depending</w:t>
      </w:r>
      <w:r w:rsidR="00176143">
        <w:rPr>
          <w:lang w:val="en-GB"/>
        </w:rPr>
        <w:t xml:space="preserve"> on the values of the objects within the array</w:t>
      </w:r>
      <w:r w:rsidR="00FE2DCC">
        <w:rPr>
          <w:lang w:val="en-GB"/>
        </w:rPr>
        <w:t xml:space="preserve"> with the array being seen in figure </w:t>
      </w:r>
      <w:r w:rsidR="00BA5FB1">
        <w:rPr>
          <w:lang w:val="en-GB"/>
        </w:rPr>
        <w:t>16</w:t>
      </w:r>
      <w:r w:rsidR="00055ACA">
        <w:rPr>
          <w:lang w:val="en-GB"/>
        </w:rPr>
        <w:t>.</w:t>
      </w:r>
      <w:r w:rsidR="00202D2E">
        <w:rPr>
          <w:lang w:val="en-GB"/>
        </w:rPr>
        <w:t xml:space="preserve"> </w:t>
      </w:r>
      <w:r w:rsidR="00E2459C">
        <w:rPr>
          <w:lang w:val="en-GB"/>
        </w:rPr>
        <w:t xml:space="preserve">The DivMaker() </w:t>
      </w:r>
      <w:r w:rsidR="003C1333">
        <w:rPr>
          <w:lang w:val="en-GB"/>
        </w:rPr>
        <w:t xml:space="preserve">function can be seen in figure </w:t>
      </w:r>
      <w:r w:rsidR="00BA5FB1">
        <w:rPr>
          <w:lang w:val="en-GB"/>
        </w:rPr>
        <w:t>17</w:t>
      </w:r>
      <w:r w:rsidR="003C1333">
        <w:rPr>
          <w:lang w:val="en-GB"/>
        </w:rPr>
        <w:t>.</w:t>
      </w:r>
      <w:r w:rsidR="00FE425E">
        <w:rPr>
          <w:lang w:val="en-GB"/>
        </w:rPr>
        <w:t xml:space="preserve"> The squares are drawn into the</w:t>
      </w:r>
      <w:r w:rsidR="00202D2E">
        <w:rPr>
          <w:lang w:val="en-GB"/>
        </w:rPr>
        <w:t xml:space="preserve"> </w:t>
      </w:r>
      <w:r w:rsidR="00185D51">
        <w:rPr>
          <w:lang w:val="en-GB"/>
        </w:rPr>
        <w:t xml:space="preserve">‘JavaGame’ </w:t>
      </w:r>
      <w:r w:rsidR="00FE425E">
        <w:rPr>
          <w:lang w:val="en-GB"/>
        </w:rPr>
        <w:t>element</w:t>
      </w:r>
      <w:r w:rsidR="00185D51">
        <w:rPr>
          <w:lang w:val="en-GB"/>
        </w:rPr>
        <w:t xml:space="preserve"> a</w:t>
      </w:r>
      <w:r w:rsidR="00FE425E">
        <w:rPr>
          <w:lang w:val="en-GB"/>
        </w:rPr>
        <w:t>s new divider</w:t>
      </w:r>
      <w:r w:rsidR="000D664D">
        <w:rPr>
          <w:lang w:val="en-GB"/>
        </w:rPr>
        <w:t>s, placing them in the correct place on the web page</w:t>
      </w:r>
      <w:r w:rsidR="00FE425E">
        <w:rPr>
          <w:lang w:val="en-GB"/>
        </w:rPr>
        <w:t xml:space="preserve">. </w:t>
      </w:r>
    </w:p>
    <w:p w14:paraId="031C900E" w14:textId="6995D7AB" w:rsidR="009457AF" w:rsidRDefault="009457AF" w:rsidP="000575DE">
      <w:pPr>
        <w:ind w:left="720" w:firstLine="720"/>
        <w:rPr>
          <w:lang w:val="en-GB"/>
        </w:rPr>
      </w:pPr>
      <w:r>
        <w:rPr>
          <w:lang w:val="en-GB"/>
        </w:rPr>
        <w:lastRenderedPageBreak/>
        <w:t xml:space="preserve">A </w:t>
      </w:r>
      <w:r w:rsidR="00F02857">
        <w:rPr>
          <w:lang w:val="en-GB"/>
        </w:rPr>
        <w:t>‘</w:t>
      </w:r>
      <w:r>
        <w:rPr>
          <w:lang w:val="en-GB"/>
        </w:rPr>
        <w:t>switch</w:t>
      </w:r>
      <w:r w:rsidR="00F02857">
        <w:rPr>
          <w:lang w:val="en-GB"/>
        </w:rPr>
        <w:t>’</w:t>
      </w:r>
      <w:r>
        <w:rPr>
          <w:lang w:val="en-GB"/>
        </w:rPr>
        <w:t xml:space="preserve"> statement is utilised by the program to work out what mode that the gameMode variable should be assigned. The statement </w:t>
      </w:r>
      <w:r w:rsidR="00F52BB0">
        <w:rPr>
          <w:lang w:val="en-GB"/>
        </w:rPr>
        <w:t xml:space="preserve">calculates the </w:t>
      </w:r>
      <w:r w:rsidR="002820F5">
        <w:rPr>
          <w:lang w:val="en-GB"/>
        </w:rPr>
        <w:t>difficulty</w:t>
      </w:r>
      <w:r w:rsidR="00F52BB0">
        <w:rPr>
          <w:lang w:val="en-GB"/>
        </w:rPr>
        <w:t xml:space="preserve"> </w:t>
      </w:r>
      <w:r w:rsidR="00596DB8">
        <w:rPr>
          <w:lang w:val="en-GB"/>
        </w:rPr>
        <w:t xml:space="preserve">level </w:t>
      </w:r>
      <w:r w:rsidR="00F52BB0">
        <w:rPr>
          <w:lang w:val="en-GB"/>
        </w:rPr>
        <w:t>that the user</w:t>
      </w:r>
      <w:r w:rsidR="00596DB8">
        <w:rPr>
          <w:lang w:val="en-GB"/>
        </w:rPr>
        <w:t xml:space="preserve"> is challenged with</w:t>
      </w:r>
      <w:r w:rsidR="00BD6E96">
        <w:rPr>
          <w:lang w:val="en-GB"/>
        </w:rPr>
        <w:t xml:space="preserve">. </w:t>
      </w:r>
      <w:r w:rsidR="002820F5">
        <w:rPr>
          <w:lang w:val="en-GB"/>
        </w:rPr>
        <w:t xml:space="preserve">Difficulty is controlled by significant figures. </w:t>
      </w:r>
      <w:r w:rsidR="002832C5">
        <w:rPr>
          <w:lang w:val="en-GB"/>
        </w:rPr>
        <w:t>f</w:t>
      </w:r>
      <w:r w:rsidR="002820F5">
        <w:rPr>
          <w:lang w:val="en-GB"/>
        </w:rPr>
        <w:t>or example</w:t>
      </w:r>
      <w:r w:rsidR="002832C5">
        <w:rPr>
          <w:lang w:val="en-GB"/>
        </w:rPr>
        <w:t xml:space="preserve"> for</w:t>
      </w:r>
      <w:r w:rsidR="002820F5">
        <w:rPr>
          <w:lang w:val="en-GB"/>
        </w:rPr>
        <w:t xml:space="preserve"> a difficulty of 1 the player would be asked </w:t>
      </w:r>
      <w:r w:rsidR="002832C5">
        <w:rPr>
          <w:lang w:val="en-GB"/>
        </w:rPr>
        <w:t>questions to one</w:t>
      </w:r>
      <w:r w:rsidR="00176CF7">
        <w:rPr>
          <w:lang w:val="en-GB"/>
        </w:rPr>
        <w:t xml:space="preserve"> significant figure</w:t>
      </w:r>
      <w:r w:rsidR="00234715">
        <w:rPr>
          <w:lang w:val="en-GB"/>
        </w:rPr>
        <w:t xml:space="preserve"> </w:t>
      </w:r>
      <w:r w:rsidR="00176CF7">
        <w:rPr>
          <w:lang w:val="en-GB"/>
        </w:rPr>
        <w:t xml:space="preserve">(for example 5 + 9) and </w:t>
      </w:r>
      <w:r w:rsidR="00596DB8">
        <w:rPr>
          <w:lang w:val="en-GB"/>
        </w:rPr>
        <w:t xml:space="preserve">with </w:t>
      </w:r>
      <w:r w:rsidR="00176CF7">
        <w:rPr>
          <w:lang w:val="en-GB"/>
        </w:rPr>
        <w:t>a difficulty of 2 the player will be asked a</w:t>
      </w:r>
      <w:r w:rsidR="00927BF5">
        <w:rPr>
          <w:lang w:val="en-GB"/>
        </w:rPr>
        <w:t xml:space="preserve"> question</w:t>
      </w:r>
      <w:r w:rsidR="00176CF7">
        <w:rPr>
          <w:lang w:val="en-GB"/>
        </w:rPr>
        <w:t xml:space="preserve"> </w:t>
      </w:r>
      <w:r w:rsidR="00596DB8">
        <w:rPr>
          <w:lang w:val="en-GB"/>
        </w:rPr>
        <w:t xml:space="preserve">to </w:t>
      </w:r>
      <w:r w:rsidR="00176CF7">
        <w:rPr>
          <w:lang w:val="en-GB"/>
        </w:rPr>
        <w:t xml:space="preserve">two significant figure(for example 10+45). </w:t>
      </w:r>
      <w:r w:rsidR="00E40A71">
        <w:rPr>
          <w:lang w:val="en-GB"/>
        </w:rPr>
        <w:t xml:space="preserve"> This switch is also used to control the end of the game by utilising an exit function which cleans the screen and displays the user score. </w:t>
      </w:r>
    </w:p>
    <w:p w14:paraId="0C677FFB" w14:textId="262EB8B6" w:rsidR="005F5968" w:rsidRDefault="005F5968" w:rsidP="008200B3">
      <w:pPr>
        <w:keepNext/>
        <w:jc w:val="center"/>
      </w:pPr>
      <w:r>
        <w:rPr>
          <w:noProof/>
        </w:rPr>
        <w:drawing>
          <wp:inline distT="0" distB="0" distL="0" distR="0" wp14:anchorId="7BA2533F" wp14:editId="56F3115B">
            <wp:extent cx="5609825" cy="12483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2398" cy="1262279"/>
                    </a:xfrm>
                    <a:prstGeom prst="rect">
                      <a:avLst/>
                    </a:prstGeom>
                  </pic:spPr>
                </pic:pic>
              </a:graphicData>
            </a:graphic>
          </wp:inline>
        </w:drawing>
      </w:r>
    </w:p>
    <w:p w14:paraId="767F5CDB" w14:textId="7E53206A" w:rsidR="00AC4EF3" w:rsidRDefault="005F5968" w:rsidP="005F5968">
      <w:pPr>
        <w:pStyle w:val="Caption"/>
        <w:jc w:val="center"/>
        <w:rPr>
          <w:lang w:val="en-GB"/>
        </w:rPr>
      </w:pPr>
      <w:r>
        <w:t xml:space="preserve">Figure </w:t>
      </w:r>
      <w:r>
        <w:fldChar w:fldCharType="begin"/>
      </w:r>
      <w:r>
        <w:instrText xml:space="preserve"> SEQ Figure \* ARABIC </w:instrText>
      </w:r>
      <w:r>
        <w:fldChar w:fldCharType="separate"/>
      </w:r>
      <w:r w:rsidR="005B6620">
        <w:rPr>
          <w:noProof/>
        </w:rPr>
        <w:t>18</w:t>
      </w:r>
      <w:r>
        <w:fldChar w:fldCharType="end"/>
      </w:r>
      <w:r>
        <w:t>: Random Question Generator for addition</w:t>
      </w:r>
    </w:p>
    <w:p w14:paraId="797FC501" w14:textId="0C657DD3" w:rsidR="00A67661" w:rsidRDefault="00E924AB" w:rsidP="00B0562E">
      <w:pPr>
        <w:ind w:left="720" w:firstLine="720"/>
        <w:rPr>
          <w:lang w:val="en-GB"/>
        </w:rPr>
      </w:pPr>
      <w:r>
        <w:rPr>
          <w:lang w:val="en-GB"/>
        </w:rPr>
        <w:t xml:space="preserve">To generate the questions, a random number generator was required. </w:t>
      </w:r>
      <w:r w:rsidR="009125C2">
        <w:rPr>
          <w:lang w:val="en-GB"/>
        </w:rPr>
        <w:t xml:space="preserve"> We utilised the </w:t>
      </w:r>
      <w:r w:rsidR="00B2177C">
        <w:rPr>
          <w:lang w:val="en-GB"/>
        </w:rPr>
        <w:t>built-in</w:t>
      </w:r>
      <w:r w:rsidR="009125C2">
        <w:rPr>
          <w:lang w:val="en-GB"/>
        </w:rPr>
        <w:t xml:space="preserve"> number generator in </w:t>
      </w:r>
      <w:r w:rsidR="00251CE6">
        <w:rPr>
          <w:lang w:val="en-GB"/>
        </w:rPr>
        <w:t>JavaScript</w:t>
      </w:r>
      <w:r w:rsidR="009125C2">
        <w:rPr>
          <w:lang w:val="en-GB"/>
        </w:rPr>
        <w:t xml:space="preserve">, Math.random </w:t>
      </w:r>
      <w:sdt>
        <w:sdtPr>
          <w:rPr>
            <w:lang w:val="en-GB"/>
          </w:rPr>
          <w:id w:val="774989252"/>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9125C2">
        <w:rPr>
          <w:lang w:val="en-GB"/>
        </w:rPr>
        <w:t xml:space="preserve"> to produce the numbers. </w:t>
      </w:r>
      <w:r w:rsidR="00B2177C">
        <w:rPr>
          <w:lang w:val="en-GB"/>
        </w:rPr>
        <w:t>However,</w:t>
      </w:r>
      <w:r w:rsidR="009125C2">
        <w:rPr>
          <w:lang w:val="en-GB"/>
        </w:rPr>
        <w:t xml:space="preserve"> </w:t>
      </w:r>
      <w:r w:rsidR="00E46C47">
        <w:rPr>
          <w:lang w:val="en-GB"/>
        </w:rPr>
        <w:t>Math.</w:t>
      </w:r>
      <w:r w:rsidR="00026972">
        <w:rPr>
          <w:lang w:val="en-GB"/>
        </w:rPr>
        <w:t>R</w:t>
      </w:r>
      <w:r w:rsidR="00E46C47">
        <w:rPr>
          <w:lang w:val="en-GB"/>
        </w:rPr>
        <w:t xml:space="preserve">andom() produces </w:t>
      </w:r>
      <w:r w:rsidR="008C04FD">
        <w:rPr>
          <w:lang w:val="en-GB"/>
        </w:rPr>
        <w:t xml:space="preserve">floats </w:t>
      </w:r>
      <w:r w:rsidR="006363C8">
        <w:rPr>
          <w:lang w:val="en-GB"/>
        </w:rPr>
        <w:t xml:space="preserve">between 0 and 1 </w:t>
      </w:r>
      <w:sdt>
        <w:sdtPr>
          <w:rPr>
            <w:lang w:val="en-GB"/>
          </w:rPr>
          <w:id w:val="1532379184"/>
          <w:citation/>
        </w:sdtPr>
        <w:sdtContent>
          <w:r w:rsidR="00653992">
            <w:rPr>
              <w:lang w:val="en-GB"/>
            </w:rPr>
            <w:fldChar w:fldCharType="begin"/>
          </w:r>
          <w:r w:rsidR="00653992">
            <w:rPr>
              <w:lang w:val="en-GB"/>
            </w:rPr>
            <w:instrText xml:space="preserve"> CITATION Moz20 \l 2057 </w:instrText>
          </w:r>
          <w:r w:rsidR="00653992">
            <w:rPr>
              <w:lang w:val="en-GB"/>
            </w:rPr>
            <w:fldChar w:fldCharType="separate"/>
          </w:r>
          <w:r w:rsidR="00140CCB" w:rsidRPr="00140CCB">
            <w:rPr>
              <w:noProof/>
              <w:lang w:val="en-GB"/>
            </w:rPr>
            <w:t>[24]</w:t>
          </w:r>
          <w:r w:rsidR="00653992">
            <w:rPr>
              <w:lang w:val="en-GB"/>
            </w:rPr>
            <w:fldChar w:fldCharType="end"/>
          </w:r>
        </w:sdtContent>
      </w:sdt>
      <w:r w:rsidR="0037475A">
        <w:rPr>
          <w:lang w:val="en-GB"/>
        </w:rPr>
        <w:t xml:space="preserve"> and t</w:t>
      </w:r>
      <w:r w:rsidR="006363C8">
        <w:rPr>
          <w:lang w:val="en-GB"/>
        </w:rPr>
        <w:t xml:space="preserve">o compensate we used the following </w:t>
      </w:r>
      <w:r w:rsidR="004C7587">
        <w:rPr>
          <w:lang w:val="en-GB"/>
        </w:rPr>
        <w:t>algorithm</w:t>
      </w:r>
      <w:r w:rsidR="006363C8">
        <w:rPr>
          <w:lang w:val="en-GB"/>
        </w:rPr>
        <w:t xml:space="preserve">: </w:t>
      </w:r>
    </w:p>
    <w:p w14:paraId="1EE22981" w14:textId="77777777" w:rsidR="007E706F" w:rsidRDefault="007E706F" w:rsidP="00B0562E">
      <w:pPr>
        <w:ind w:left="720" w:firstLine="720"/>
        <w:rPr>
          <w:lang w:val="en-GB"/>
        </w:rPr>
      </w:pPr>
    </w:p>
    <w:p w14:paraId="0193AD37" w14:textId="12156000" w:rsidR="00285E32" w:rsidRDefault="00026972" w:rsidP="00285E32">
      <w:pPr>
        <w:ind w:left="720" w:firstLine="720"/>
        <w:rPr>
          <w:lang w:val="en-GB"/>
        </w:rPr>
      </w:pPr>
      <w:r>
        <w:rPr>
          <w:lang w:val="en-GB"/>
        </w:rPr>
        <w:t>randomNumber</w:t>
      </w:r>
      <w:r w:rsidR="00F02857" w:rsidRPr="00F02857">
        <w:rPr>
          <w:lang w:val="en-GB"/>
        </w:rPr>
        <w:t>=Math.Floor(Math.Random × randomNumberOfDifficulty)</w:t>
      </w:r>
    </w:p>
    <w:p w14:paraId="59109460" w14:textId="77777777" w:rsidR="007E706F" w:rsidRDefault="007E706F" w:rsidP="00285E32">
      <w:pPr>
        <w:ind w:left="720" w:firstLine="720"/>
        <w:rPr>
          <w:lang w:val="en-GB"/>
        </w:rPr>
      </w:pPr>
    </w:p>
    <w:p w14:paraId="763DE684" w14:textId="4CCE6F92" w:rsidR="00DD33DB" w:rsidRDefault="00FF7935" w:rsidP="00C65FE0">
      <w:pPr>
        <w:ind w:left="720" w:firstLine="720"/>
        <w:rPr>
          <w:lang w:val="en-GB"/>
        </w:rPr>
      </w:pPr>
      <w:r>
        <w:rPr>
          <w:lang w:val="en-GB"/>
        </w:rPr>
        <w:t xml:space="preserve">Where </w:t>
      </w:r>
      <w:r w:rsidR="00C044AC">
        <w:rPr>
          <w:lang w:val="en-GB"/>
        </w:rPr>
        <w:t>‘</w:t>
      </w:r>
      <w:r>
        <w:rPr>
          <w:lang w:val="en-GB"/>
        </w:rPr>
        <w:t>Math.</w:t>
      </w:r>
      <w:r w:rsidR="00026972">
        <w:rPr>
          <w:lang w:val="en-GB"/>
        </w:rPr>
        <w:t>Random()</w:t>
      </w:r>
      <w:r w:rsidR="00C044AC">
        <w:rPr>
          <w:lang w:val="en-GB"/>
        </w:rPr>
        <w:t>’</w:t>
      </w:r>
      <w:r w:rsidR="00026972">
        <w:rPr>
          <w:lang w:val="en-GB"/>
        </w:rPr>
        <w:t xml:space="preserve"> returns a random integer, and </w:t>
      </w:r>
      <w:r w:rsidR="00C044AC">
        <w:rPr>
          <w:lang w:val="en-GB"/>
        </w:rPr>
        <w:t>‘</w:t>
      </w:r>
      <w:r w:rsidR="00026972">
        <w:rPr>
          <w:lang w:val="en-GB"/>
        </w:rPr>
        <w:t>Math.Floor()</w:t>
      </w:r>
      <w:r w:rsidR="00C044AC">
        <w:rPr>
          <w:lang w:val="en-GB"/>
        </w:rPr>
        <w:t>’</w:t>
      </w:r>
      <w:r w:rsidR="004E2FE1">
        <w:rPr>
          <w:lang w:val="en-GB"/>
        </w:rPr>
        <w:t xml:space="preserve"> function</w:t>
      </w:r>
      <w:r>
        <w:rPr>
          <w:lang w:val="en-GB"/>
        </w:rPr>
        <w:t xml:space="preserve"> </w:t>
      </w:r>
      <w:r w:rsidR="00026972">
        <w:rPr>
          <w:lang w:val="en-GB"/>
        </w:rPr>
        <w:t>rounds that integer to the closest</w:t>
      </w:r>
      <w:r w:rsidR="00596DB8">
        <w:rPr>
          <w:lang w:val="en-GB"/>
        </w:rPr>
        <w:t xml:space="preserve"> w</w:t>
      </w:r>
      <w:r w:rsidR="00026972">
        <w:rPr>
          <w:lang w:val="en-GB"/>
        </w:rPr>
        <w:t xml:space="preserve">hole number and </w:t>
      </w:r>
      <w:r w:rsidR="007E706F">
        <w:rPr>
          <w:lang w:val="en-GB"/>
        </w:rPr>
        <w:t xml:space="preserve">then </w:t>
      </w:r>
      <w:r w:rsidR="00C327B8">
        <w:rPr>
          <w:lang w:val="en-GB"/>
        </w:rPr>
        <w:t xml:space="preserve">returns the </w:t>
      </w:r>
      <w:r w:rsidR="00251CE6">
        <w:rPr>
          <w:lang w:val="en-GB"/>
        </w:rPr>
        <w:t>integer</w:t>
      </w:r>
      <w:r w:rsidR="007E706F">
        <w:rPr>
          <w:lang w:val="en-GB"/>
        </w:rPr>
        <w:t xml:space="preserve">. Before the </w:t>
      </w:r>
      <w:r w:rsidR="00C044AC">
        <w:rPr>
          <w:lang w:val="en-GB"/>
        </w:rPr>
        <w:t>‘</w:t>
      </w:r>
      <w:r w:rsidR="007E706F">
        <w:rPr>
          <w:lang w:val="en-GB"/>
        </w:rPr>
        <w:t>randomNumber</w:t>
      </w:r>
      <w:r w:rsidR="00C044AC">
        <w:rPr>
          <w:lang w:val="en-GB"/>
        </w:rPr>
        <w:t>’</w:t>
      </w:r>
      <w:r w:rsidR="007E706F">
        <w:rPr>
          <w:lang w:val="en-GB"/>
        </w:rPr>
        <w:t xml:space="preserve"> is chosen </w:t>
      </w:r>
      <w:r w:rsidR="00C044AC">
        <w:rPr>
          <w:lang w:val="en-GB"/>
        </w:rPr>
        <w:t>‘</w:t>
      </w:r>
      <w:r w:rsidR="005C70DB" w:rsidRPr="005C70DB">
        <w:rPr>
          <w:lang w:val="en-GB"/>
        </w:rPr>
        <w:t>randomNumberOfDifficulty</w:t>
      </w:r>
      <w:r w:rsidR="00C044AC">
        <w:rPr>
          <w:lang w:val="en-GB"/>
        </w:rPr>
        <w:t>’</w:t>
      </w:r>
      <w:r w:rsidR="005C70DB">
        <w:rPr>
          <w:lang w:val="en-GB"/>
        </w:rPr>
        <w:t xml:space="preserve"> is</w:t>
      </w:r>
      <w:r w:rsidR="007E706F">
        <w:rPr>
          <w:lang w:val="en-GB"/>
        </w:rPr>
        <w:t xml:space="preserve"> multiplied to the number</w:t>
      </w:r>
      <w:r w:rsidR="006D7F94">
        <w:rPr>
          <w:lang w:val="en-GB"/>
        </w:rPr>
        <w:t>.</w:t>
      </w:r>
      <w:r w:rsidR="00C044AC">
        <w:rPr>
          <w:lang w:val="en-GB"/>
        </w:rPr>
        <w:t xml:space="preserve"> ‘</w:t>
      </w:r>
      <w:r w:rsidR="00C044AC" w:rsidRPr="005C70DB">
        <w:rPr>
          <w:lang w:val="en-GB"/>
        </w:rPr>
        <w:t>randomNumberOfDifficulty</w:t>
      </w:r>
      <w:r w:rsidR="00C044AC">
        <w:rPr>
          <w:lang w:val="en-GB"/>
        </w:rPr>
        <w:t>’</w:t>
      </w:r>
      <w:r w:rsidR="00627DBC">
        <w:rPr>
          <w:lang w:val="en-GB"/>
        </w:rPr>
        <w:t xml:space="preserve"> is the difficulty </w:t>
      </w:r>
      <w:r w:rsidR="00FB2D6A">
        <w:rPr>
          <w:lang w:val="en-GB"/>
        </w:rPr>
        <w:t>for that user.</w:t>
      </w:r>
      <w:r w:rsidR="00470B57">
        <w:rPr>
          <w:lang w:val="en-GB"/>
        </w:rPr>
        <w:t xml:space="preserve"> </w:t>
      </w:r>
      <w:r w:rsidR="001C010B">
        <w:rPr>
          <w:lang w:val="en-GB"/>
        </w:rPr>
        <w:t>Its</w:t>
      </w:r>
      <w:r w:rsidR="00470B57">
        <w:rPr>
          <w:lang w:val="en-GB"/>
        </w:rPr>
        <w:t xml:space="preserve"> multiples the Math.Random()’s number to create a larger number</w:t>
      </w:r>
      <w:r w:rsidR="001C010B">
        <w:rPr>
          <w:lang w:val="en-GB"/>
        </w:rPr>
        <w:t xml:space="preserve">, e.g. after the function fully runs, </w:t>
      </w:r>
      <w:r w:rsidR="00D064D2">
        <w:rPr>
          <w:lang w:val="en-GB"/>
        </w:rPr>
        <w:t>if the difficulty was set to two, this means ‘</w:t>
      </w:r>
      <w:r w:rsidR="00D064D2" w:rsidRPr="005C70DB">
        <w:rPr>
          <w:lang w:val="en-GB"/>
        </w:rPr>
        <w:t>randomNumberOfDifficulty</w:t>
      </w:r>
      <w:r w:rsidR="00D064D2">
        <w:rPr>
          <w:lang w:val="en-GB"/>
        </w:rPr>
        <w:t xml:space="preserve">’ would be </w:t>
      </w:r>
      <w:r w:rsidR="001A34E6">
        <w:rPr>
          <w:lang w:val="en-GB"/>
        </w:rPr>
        <w:t>set too 100.</w:t>
      </w:r>
      <w:r w:rsidR="004B6B88">
        <w:rPr>
          <w:lang w:val="en-GB"/>
        </w:rPr>
        <w:t xml:space="preserve"> This results in a figure that can go into double digits.</w:t>
      </w:r>
      <w:r w:rsidR="00DD33DB">
        <w:rPr>
          <w:lang w:val="en-GB"/>
        </w:rPr>
        <w:t xml:space="preserve"> </w:t>
      </w:r>
      <w:r w:rsidR="009230BF">
        <w:rPr>
          <w:lang w:val="en-GB"/>
        </w:rPr>
        <w:t>Figure 18 shows the random question generating code for the project.</w:t>
      </w:r>
    </w:p>
    <w:p w14:paraId="69FF9AFA" w14:textId="1E74F096" w:rsidR="004C7587" w:rsidRDefault="00DD33DB" w:rsidP="00C65FE0">
      <w:pPr>
        <w:ind w:left="720" w:firstLine="720"/>
        <w:rPr>
          <w:lang w:val="en-GB"/>
        </w:rPr>
      </w:pPr>
      <w:r>
        <w:rPr>
          <w:lang w:val="en-GB"/>
        </w:rPr>
        <w:t>This function runs twice for the question</w:t>
      </w:r>
      <w:r w:rsidR="00F56B48">
        <w:rPr>
          <w:lang w:val="en-GB"/>
        </w:rPr>
        <w:t>, the first time for the first question and the second time it runs for the second question.</w:t>
      </w:r>
      <w:r w:rsidR="00F30176">
        <w:rPr>
          <w:lang w:val="en-GB"/>
        </w:rPr>
        <w:t xml:space="preserve"> This</w:t>
      </w:r>
      <w:r w:rsidR="004C7587">
        <w:rPr>
          <w:lang w:val="en-GB"/>
        </w:rPr>
        <w:t xml:space="preserve"> algorithm was utilised to generate incorrect answers</w:t>
      </w:r>
      <w:r w:rsidR="00740912">
        <w:rPr>
          <w:lang w:val="en-GB"/>
        </w:rPr>
        <w:t xml:space="preserve"> within the project</w:t>
      </w:r>
      <w:r w:rsidR="004C7587">
        <w:rPr>
          <w:lang w:val="en-GB"/>
        </w:rPr>
        <w:t xml:space="preserve">. </w:t>
      </w:r>
    </w:p>
    <w:p w14:paraId="6026B0B5" w14:textId="30F6A711" w:rsidR="005A2675" w:rsidRPr="00C65FE0" w:rsidRDefault="00AE0F10" w:rsidP="00C65FE0">
      <w:pPr>
        <w:ind w:left="720" w:firstLine="720"/>
        <w:rPr>
          <w:lang w:val="en-GB"/>
        </w:rPr>
      </w:pPr>
      <w:r>
        <w:rPr>
          <w:lang w:val="en-GB"/>
        </w:rPr>
        <w:t xml:space="preserve">If two squares in the game ended up having two of the same </w:t>
      </w:r>
      <w:r w:rsidR="00596DB8">
        <w:rPr>
          <w:lang w:val="en-GB"/>
        </w:rPr>
        <w:t>values</w:t>
      </w:r>
      <w:r>
        <w:rPr>
          <w:lang w:val="en-GB"/>
        </w:rPr>
        <w:t>, and one was</w:t>
      </w:r>
      <w:r w:rsidR="00596DB8">
        <w:rPr>
          <w:lang w:val="en-GB"/>
        </w:rPr>
        <w:t xml:space="preserve"> square is set to</w:t>
      </w:r>
      <w:r>
        <w:rPr>
          <w:lang w:val="en-GB"/>
        </w:rPr>
        <w:t xml:space="preserve"> the correct answer</w:t>
      </w:r>
      <w:r w:rsidR="00596DB8">
        <w:rPr>
          <w:lang w:val="en-GB"/>
        </w:rPr>
        <w:t xml:space="preserve">, </w:t>
      </w:r>
      <w:r w:rsidR="001A3EFD">
        <w:rPr>
          <w:lang w:val="en-GB"/>
        </w:rPr>
        <w:t xml:space="preserve">the </w:t>
      </w:r>
      <w:r w:rsidR="009A174A">
        <w:rPr>
          <w:lang w:val="en-GB"/>
        </w:rPr>
        <w:t>other</w:t>
      </w:r>
      <w:r w:rsidR="00B53536">
        <w:rPr>
          <w:lang w:val="en-GB"/>
        </w:rPr>
        <w:t xml:space="preserve"> answer would be </w:t>
      </w:r>
      <w:r w:rsidR="0037475A">
        <w:rPr>
          <w:lang w:val="en-GB"/>
        </w:rPr>
        <w:t>remade,</w:t>
      </w:r>
      <w:r w:rsidR="00CE15F1">
        <w:rPr>
          <w:lang w:val="en-GB"/>
        </w:rPr>
        <w:t xml:space="preserve"> and t</w:t>
      </w:r>
      <w:r w:rsidR="00B53536">
        <w:rPr>
          <w:lang w:val="en-GB"/>
        </w:rPr>
        <w:t xml:space="preserve">he correct </w:t>
      </w:r>
      <w:r w:rsidR="009A174A">
        <w:rPr>
          <w:lang w:val="en-GB"/>
        </w:rPr>
        <w:t xml:space="preserve">correct </w:t>
      </w:r>
      <w:r w:rsidR="00B53536">
        <w:rPr>
          <w:lang w:val="en-GB"/>
        </w:rPr>
        <w:t xml:space="preserve">would be retained. </w:t>
      </w:r>
      <w:r w:rsidR="00CD5491">
        <w:rPr>
          <w:lang w:val="en-GB"/>
        </w:rPr>
        <w:t>This was done by using a</w:t>
      </w:r>
      <w:r w:rsidR="009A174A">
        <w:rPr>
          <w:lang w:val="en-GB"/>
        </w:rPr>
        <w:t xml:space="preserve"> </w:t>
      </w:r>
      <w:r w:rsidR="00CD5491">
        <w:rPr>
          <w:lang w:val="en-GB"/>
        </w:rPr>
        <w:t xml:space="preserve"> </w:t>
      </w:r>
      <w:r w:rsidR="009A174A">
        <w:rPr>
          <w:lang w:val="en-GB"/>
        </w:rPr>
        <w:t>‘</w:t>
      </w:r>
      <w:r w:rsidR="00CD5491">
        <w:rPr>
          <w:lang w:val="en-GB"/>
        </w:rPr>
        <w:t>for each</w:t>
      </w:r>
      <w:r w:rsidR="009A174A">
        <w:rPr>
          <w:lang w:val="en-GB"/>
        </w:rPr>
        <w:t>’</w:t>
      </w:r>
      <w:r w:rsidR="00CD5491">
        <w:rPr>
          <w:lang w:val="en-GB"/>
        </w:rPr>
        <w:t xml:space="preserve"> loop that ran for the </w:t>
      </w:r>
      <w:r w:rsidR="00251CE6">
        <w:rPr>
          <w:lang w:val="en-GB"/>
        </w:rPr>
        <w:t>number</w:t>
      </w:r>
      <w:r w:rsidR="00CD5491">
        <w:rPr>
          <w:lang w:val="en-GB"/>
        </w:rPr>
        <w:t xml:space="preserve"> of items in the array that stores the rectangles, </w:t>
      </w:r>
    </w:p>
    <w:p w14:paraId="23B27C18" w14:textId="481980D1" w:rsidR="00F545AF" w:rsidRDefault="005A2675" w:rsidP="00C65FE0">
      <w:pPr>
        <w:ind w:left="720" w:firstLine="720"/>
      </w:pPr>
      <w:r>
        <w:t xml:space="preserve">Currently within the game there is an addition and subtraction option that can be set for gameplay. </w:t>
      </w:r>
      <w:r w:rsidR="00A7705B">
        <w:t>The game is currently limited to 2 significant figures at the moment. However</w:t>
      </w:r>
      <w:r w:rsidR="009A174A">
        <w:t>,</w:t>
      </w:r>
      <w:r w:rsidR="00A7705B">
        <w:t xml:space="preserve"> future </w:t>
      </w:r>
      <w:r w:rsidR="0037475A">
        <w:t>additions</w:t>
      </w:r>
      <w:r w:rsidR="00A7705B">
        <w:t xml:space="preserve"> for this work would be to implement </w:t>
      </w:r>
      <w:r w:rsidR="0037475A">
        <w:t xml:space="preserve">a </w:t>
      </w:r>
      <w:r w:rsidR="00A7705B">
        <w:t>divide and multiply</w:t>
      </w:r>
      <w:r w:rsidR="00BA74A8">
        <w:t xml:space="preserve"> feature</w:t>
      </w:r>
      <w:r w:rsidR="00A7705B">
        <w:t>.</w:t>
      </w:r>
      <w:r w:rsidR="00765A24">
        <w:t xml:space="preserve"> </w:t>
      </w:r>
    </w:p>
    <w:p w14:paraId="2E40B0F6" w14:textId="64F5D737" w:rsidR="00DA1C3F" w:rsidRPr="00C65FE0" w:rsidRDefault="00765A24" w:rsidP="00F545AF">
      <w:pPr>
        <w:ind w:left="720" w:firstLine="720"/>
      </w:pPr>
      <w:r>
        <w:t xml:space="preserve">The add or subtract questions are </w:t>
      </w:r>
      <w:r w:rsidR="00F545AF">
        <w:t>created</w:t>
      </w:r>
      <w:r>
        <w:t xml:space="preserve"> by using the math.random function</w:t>
      </w:r>
      <w:r w:rsidR="004119AA">
        <w:t xml:space="preserve"> and the math.floor function</w:t>
      </w:r>
      <w:r>
        <w:t xml:space="preserve">. If </w:t>
      </w:r>
      <w:r w:rsidR="00F47A10">
        <w:t xml:space="preserve">the random number </w:t>
      </w:r>
      <w:r w:rsidR="00175C97">
        <w:t xml:space="preserve">that is generated </w:t>
      </w:r>
      <w:r w:rsidR="00F47A10">
        <w:t>is higher than 0.5 it</w:t>
      </w:r>
      <w:r w:rsidR="00275B6F">
        <w:t xml:space="preserve"> rounds the number up,</w:t>
      </w:r>
      <w:r w:rsidR="00F47A10">
        <w:t xml:space="preserve"> otherwise its </w:t>
      </w:r>
      <w:r w:rsidR="00275B6F">
        <w:t>rounded down</w:t>
      </w:r>
      <w:r w:rsidR="00BF5FDA">
        <w:t xml:space="preserve">.  If the </w:t>
      </w:r>
      <w:r w:rsidR="00042A59">
        <w:t>game mod</w:t>
      </w:r>
      <w:r w:rsidR="009A174A">
        <w:t>e</w:t>
      </w:r>
      <w:r w:rsidR="00BF5FDA">
        <w:t xml:space="preserve"> is </w:t>
      </w:r>
      <w:r w:rsidR="00042A59">
        <w:t xml:space="preserve">set to </w:t>
      </w:r>
      <w:r w:rsidR="00BF5FDA">
        <w:t>subtract,</w:t>
      </w:r>
      <w:r w:rsidR="006A22C8">
        <w:t xml:space="preserve"> we </w:t>
      </w:r>
      <w:r w:rsidR="002F7622">
        <w:t xml:space="preserve">ensure that </w:t>
      </w:r>
      <w:r w:rsidR="001472AC">
        <w:t>all answers are smaller than the question and larger for addition</w:t>
      </w:r>
      <w:r w:rsidR="00E43BFB">
        <w:t xml:space="preserve"> game mode</w:t>
      </w:r>
      <w:r w:rsidR="001472AC">
        <w:t xml:space="preserve">. </w:t>
      </w:r>
    </w:p>
    <w:p w14:paraId="6EFC6EA1" w14:textId="71F32A7B" w:rsidR="00EB2BA9" w:rsidRDefault="001472AC" w:rsidP="00F02857">
      <w:pPr>
        <w:ind w:left="720" w:firstLine="720"/>
        <w:rPr>
          <w:lang w:val="en-GB"/>
        </w:rPr>
      </w:pPr>
      <w:r>
        <w:rPr>
          <w:lang w:val="en-GB"/>
        </w:rPr>
        <w:lastRenderedPageBreak/>
        <w:t xml:space="preserve">When </w:t>
      </w:r>
      <w:r w:rsidR="00887465">
        <w:rPr>
          <w:lang w:val="en-GB"/>
        </w:rPr>
        <w:t xml:space="preserve">the user presses a </w:t>
      </w:r>
      <w:r w:rsidR="00E72FC3">
        <w:rPr>
          <w:lang w:val="en-GB"/>
        </w:rPr>
        <w:t>square</w:t>
      </w:r>
      <w:r w:rsidR="00887465">
        <w:rPr>
          <w:lang w:val="en-GB"/>
        </w:rPr>
        <w:t xml:space="preserve"> the </w:t>
      </w:r>
      <w:r w:rsidR="00887465" w:rsidRPr="007A5929">
        <w:rPr>
          <w:lang w:val="en-GB"/>
        </w:rPr>
        <w:t>AnswerChecker</w:t>
      </w:r>
      <w:r w:rsidR="00887465">
        <w:rPr>
          <w:lang w:val="en-GB"/>
        </w:rPr>
        <w:t xml:space="preserve"> is called. </w:t>
      </w:r>
      <w:r w:rsidR="00887465" w:rsidRPr="007A5929">
        <w:rPr>
          <w:lang w:val="en-GB"/>
        </w:rPr>
        <w:t>AnswerChecker</w:t>
      </w:r>
      <w:r w:rsidR="00887465">
        <w:rPr>
          <w:lang w:val="en-GB"/>
        </w:rPr>
        <w:t xml:space="preserve"> checks to see whether the </w:t>
      </w:r>
      <w:r w:rsidR="00251CE6">
        <w:rPr>
          <w:lang w:val="en-GB"/>
        </w:rPr>
        <w:t>selected</w:t>
      </w:r>
      <w:r w:rsidR="00887465">
        <w:rPr>
          <w:lang w:val="en-GB"/>
        </w:rPr>
        <w:t xml:space="preserve"> answer was correct</w:t>
      </w:r>
      <w:r w:rsidR="00AA4779">
        <w:rPr>
          <w:lang w:val="en-GB"/>
        </w:rPr>
        <w:t xml:space="preserve">. It checks whether the question was correct by checking the correctAnswerSquare variable that contains the </w:t>
      </w:r>
      <w:r w:rsidR="001A0FFD">
        <w:rPr>
          <w:lang w:val="en-GB"/>
        </w:rPr>
        <w:t>answer.</w:t>
      </w:r>
      <w:r w:rsidR="00350B01">
        <w:rPr>
          <w:lang w:val="en-GB"/>
        </w:rPr>
        <w:t xml:space="preserve"> ScoreUpdater is then</w:t>
      </w:r>
      <w:r w:rsidR="00057072">
        <w:rPr>
          <w:lang w:val="en-GB"/>
        </w:rPr>
        <w:t xml:space="preserve"> called </w:t>
      </w:r>
      <w:r w:rsidR="00350B01">
        <w:rPr>
          <w:lang w:val="en-GB"/>
        </w:rPr>
        <w:t>which updates the correct score</w:t>
      </w:r>
      <w:r w:rsidR="00057072">
        <w:rPr>
          <w:lang w:val="en-GB"/>
        </w:rPr>
        <w:t>,</w:t>
      </w:r>
      <w:r w:rsidR="00350B01">
        <w:rPr>
          <w:lang w:val="en-GB"/>
        </w:rPr>
        <w:t xml:space="preserve"> before calling RandomQuestionGenerator to generate new questions or to exit the game.  </w:t>
      </w:r>
      <w:r w:rsidR="003E4A94">
        <w:rPr>
          <w:lang w:val="en-GB"/>
        </w:rPr>
        <w:t xml:space="preserve">The user is then </w:t>
      </w:r>
      <w:r w:rsidR="00633889">
        <w:rPr>
          <w:lang w:val="en-GB"/>
        </w:rPr>
        <w:t>informed</w:t>
      </w:r>
      <w:r w:rsidR="003E4A94">
        <w:rPr>
          <w:lang w:val="en-GB"/>
        </w:rPr>
        <w:t xml:space="preserve"> whether they</w:t>
      </w:r>
      <w:r w:rsidR="00EB2BA9">
        <w:rPr>
          <w:lang w:val="en-GB"/>
        </w:rPr>
        <w:t xml:space="preserve"> were correct or not</w:t>
      </w:r>
      <w:r w:rsidR="00057072">
        <w:rPr>
          <w:lang w:val="en-GB"/>
        </w:rPr>
        <w:t xml:space="preserve"> through seeing their score increase or stay the same</w:t>
      </w:r>
      <w:r w:rsidR="00EB2BA9">
        <w:rPr>
          <w:lang w:val="en-GB"/>
        </w:rPr>
        <w:t xml:space="preserve">. </w:t>
      </w:r>
      <w:r w:rsidR="001A0FFD">
        <w:rPr>
          <w:lang w:val="en-GB"/>
        </w:rPr>
        <w:t xml:space="preserve"> </w:t>
      </w:r>
    </w:p>
    <w:p w14:paraId="5C76F150" w14:textId="79961F09" w:rsidR="00DA3D68" w:rsidRPr="00DA3D68" w:rsidRDefault="00EB2BA9" w:rsidP="00633889">
      <w:pPr>
        <w:ind w:left="720" w:firstLine="720"/>
        <w:rPr>
          <w:lang w:val="en-GB"/>
        </w:rPr>
      </w:pPr>
      <w:r>
        <w:rPr>
          <w:lang w:val="en-GB"/>
        </w:rPr>
        <w:t>If the user is</w:t>
      </w:r>
      <w:r w:rsidR="0072607E">
        <w:rPr>
          <w:lang w:val="en-GB"/>
        </w:rPr>
        <w:t xml:space="preserve"> a</w:t>
      </w:r>
      <w:r>
        <w:rPr>
          <w:lang w:val="en-GB"/>
        </w:rPr>
        <w:t xml:space="preserve"> guest, no</w:t>
      </w:r>
      <w:r w:rsidR="00633889">
        <w:rPr>
          <w:lang w:val="en-GB"/>
        </w:rPr>
        <w:t xml:space="preserve"> data</w:t>
      </w:r>
      <w:r>
        <w:rPr>
          <w:lang w:val="en-GB"/>
        </w:rPr>
        <w:t xml:space="preserve"> is saved </w:t>
      </w:r>
      <w:r w:rsidR="00096FD0">
        <w:rPr>
          <w:lang w:val="en-GB"/>
        </w:rPr>
        <w:t xml:space="preserve">from the game </w:t>
      </w:r>
      <w:r>
        <w:rPr>
          <w:lang w:val="en-GB"/>
        </w:rPr>
        <w:t>to the Database</w:t>
      </w:r>
      <w:r w:rsidR="00613618">
        <w:rPr>
          <w:lang w:val="en-GB"/>
        </w:rPr>
        <w:t xml:space="preserve"> as o</w:t>
      </w:r>
      <w:r>
        <w:rPr>
          <w:lang w:val="en-GB"/>
        </w:rPr>
        <w:t xml:space="preserve">nly </w:t>
      </w:r>
      <w:r w:rsidR="005027D2">
        <w:rPr>
          <w:lang w:val="en-GB"/>
        </w:rPr>
        <w:t xml:space="preserve">logged in </w:t>
      </w:r>
      <w:r>
        <w:rPr>
          <w:lang w:val="en-GB"/>
        </w:rPr>
        <w:t>users have data added to the database.</w:t>
      </w:r>
      <w:r w:rsidR="003256A9">
        <w:rPr>
          <w:lang w:val="en-GB"/>
        </w:rPr>
        <w:t xml:space="preserve"> This is because no one would be able to view the </w:t>
      </w:r>
      <w:r w:rsidR="00C65FE0">
        <w:rPr>
          <w:lang w:val="en-GB"/>
        </w:rPr>
        <w:t>guest’s</w:t>
      </w:r>
      <w:r w:rsidR="003256A9">
        <w:rPr>
          <w:lang w:val="en-GB"/>
        </w:rPr>
        <w:t xml:space="preserve"> progression</w:t>
      </w:r>
      <w:r w:rsidR="00A03225">
        <w:rPr>
          <w:lang w:val="en-GB"/>
        </w:rPr>
        <w:t>, meaning there would be no need to record the progress of the guests</w:t>
      </w:r>
    </w:p>
    <w:p w14:paraId="1EC0DDF3" w14:textId="13075E48" w:rsidR="006A1B74" w:rsidRDefault="006A1B74" w:rsidP="006A1B74">
      <w:pPr>
        <w:pStyle w:val="Heading3"/>
        <w:rPr>
          <w:lang w:val="en-GB"/>
        </w:rPr>
      </w:pPr>
      <w:bookmarkStart w:id="35" w:name="_Toc40241930"/>
      <w:r>
        <w:rPr>
          <w:lang w:val="en-GB"/>
        </w:rPr>
        <w:t>Staff and Admin Page</w:t>
      </w:r>
      <w:bookmarkEnd w:id="35"/>
      <w:r w:rsidR="00E021FB">
        <w:rPr>
          <w:lang w:val="en-GB"/>
        </w:rPr>
        <w:t xml:space="preserve"> </w:t>
      </w:r>
    </w:p>
    <w:p w14:paraId="05D9EC55" w14:textId="2C7DBF68" w:rsidR="00326C18" w:rsidRDefault="001250DD" w:rsidP="008200B3">
      <w:pPr>
        <w:keepNext/>
        <w:jc w:val="center"/>
      </w:pPr>
      <w:r>
        <w:rPr>
          <w:noProof/>
        </w:rPr>
        <w:drawing>
          <wp:inline distT="0" distB="0" distL="0" distR="0" wp14:anchorId="6F24BFEC" wp14:editId="3B4B7039">
            <wp:extent cx="6041069" cy="2949934"/>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2110" cy="2955326"/>
                    </a:xfrm>
                    <a:prstGeom prst="rect">
                      <a:avLst/>
                    </a:prstGeom>
                  </pic:spPr>
                </pic:pic>
              </a:graphicData>
            </a:graphic>
          </wp:inline>
        </w:drawing>
      </w:r>
    </w:p>
    <w:p w14:paraId="755413FB" w14:textId="46BB2CFE" w:rsidR="009B53DE" w:rsidRPr="009A3BA0" w:rsidRDefault="00326C18" w:rsidP="009A3BA0">
      <w:pPr>
        <w:pStyle w:val="Caption"/>
        <w:jc w:val="center"/>
      </w:pPr>
      <w:r>
        <w:t xml:space="preserve">Figure </w:t>
      </w:r>
      <w:r>
        <w:fldChar w:fldCharType="begin"/>
      </w:r>
      <w:r>
        <w:instrText xml:space="preserve"> SEQ Figure \* ARABIC </w:instrText>
      </w:r>
      <w:r>
        <w:fldChar w:fldCharType="separate"/>
      </w:r>
      <w:r w:rsidR="005B6620">
        <w:rPr>
          <w:noProof/>
        </w:rPr>
        <w:t>19</w:t>
      </w:r>
      <w:r>
        <w:fldChar w:fldCharType="end"/>
      </w:r>
      <w:r>
        <w:t>: Staff and Admin Page</w:t>
      </w:r>
    </w:p>
    <w:p w14:paraId="06FCF2E4" w14:textId="3C422E03" w:rsidR="00D66AB2" w:rsidRDefault="002B37FC" w:rsidP="00EE5769">
      <w:pPr>
        <w:ind w:left="720" w:firstLine="504"/>
        <w:rPr>
          <w:lang w:val="en-GB"/>
        </w:rPr>
      </w:pPr>
      <w:r>
        <w:rPr>
          <w:lang w:val="en-GB"/>
        </w:rPr>
        <w:t>The staff and admin pages consist of a table</w:t>
      </w:r>
      <w:r w:rsidR="00233C2C">
        <w:rPr>
          <w:lang w:val="en-GB"/>
        </w:rPr>
        <w:t xml:space="preserve"> which contains students</w:t>
      </w:r>
      <w:r w:rsidR="00A95ECF">
        <w:rPr>
          <w:lang w:val="en-GB"/>
        </w:rPr>
        <w:t xml:space="preserve"> as seen in figure </w:t>
      </w:r>
      <w:r w:rsidR="007B284E">
        <w:rPr>
          <w:lang w:val="en-GB"/>
        </w:rPr>
        <w:t>19</w:t>
      </w:r>
      <w:r w:rsidR="00A95ECF">
        <w:rPr>
          <w:lang w:val="en-GB"/>
        </w:rPr>
        <w:t xml:space="preserve">. </w:t>
      </w:r>
      <w:r w:rsidR="00BF3DDD">
        <w:rPr>
          <w:lang w:val="en-GB"/>
        </w:rPr>
        <w:t xml:space="preserve">All data relating to the student with the exception of </w:t>
      </w:r>
      <w:r w:rsidR="00C66FB5">
        <w:rPr>
          <w:lang w:val="en-GB"/>
        </w:rPr>
        <w:t>users</w:t>
      </w:r>
      <w:r w:rsidR="00BF3DDD">
        <w:rPr>
          <w:lang w:val="en-GB"/>
        </w:rPr>
        <w:t xml:space="preserve"> ID</w:t>
      </w:r>
      <w:r w:rsidR="00C65C81">
        <w:rPr>
          <w:lang w:val="en-GB"/>
        </w:rPr>
        <w:t xml:space="preserve"> </w:t>
      </w:r>
      <w:r w:rsidR="002119CB">
        <w:rPr>
          <w:lang w:val="en-GB"/>
        </w:rPr>
        <w:t>number and</w:t>
      </w:r>
      <w:r w:rsidR="00C65C81">
        <w:rPr>
          <w:lang w:val="en-GB"/>
        </w:rPr>
        <w:t xml:space="preserve"> password</w:t>
      </w:r>
      <w:r w:rsidR="00BF3DDD">
        <w:rPr>
          <w:lang w:val="en-GB"/>
        </w:rPr>
        <w:t xml:space="preserve"> is displayed </w:t>
      </w:r>
      <w:r w:rsidR="009A174A">
        <w:rPr>
          <w:lang w:val="en-GB"/>
        </w:rPr>
        <w:t>o</w:t>
      </w:r>
      <w:r w:rsidR="00BF3DDD">
        <w:rPr>
          <w:lang w:val="en-GB"/>
        </w:rPr>
        <w:t xml:space="preserve">n this form.  </w:t>
      </w:r>
      <w:r w:rsidR="0066181E">
        <w:rPr>
          <w:lang w:val="en-GB"/>
        </w:rPr>
        <w:t xml:space="preserve">The </w:t>
      </w:r>
      <w:r w:rsidR="002119CB">
        <w:rPr>
          <w:lang w:val="en-GB"/>
        </w:rPr>
        <w:t>users ID numbers</w:t>
      </w:r>
      <w:r w:rsidR="00BF3DDD">
        <w:rPr>
          <w:lang w:val="en-GB"/>
        </w:rPr>
        <w:t xml:space="preserve"> are not displayed to eliminate confusion</w:t>
      </w:r>
      <w:r w:rsidR="000E48DF">
        <w:rPr>
          <w:lang w:val="en-GB"/>
        </w:rPr>
        <w:t xml:space="preserve"> as this cannot be </w:t>
      </w:r>
      <w:r w:rsidR="00DC7516">
        <w:rPr>
          <w:lang w:val="en-GB"/>
        </w:rPr>
        <w:t>changed</w:t>
      </w:r>
      <w:r w:rsidR="000E48DF">
        <w:rPr>
          <w:lang w:val="en-GB"/>
        </w:rPr>
        <w:t xml:space="preserve"> by the user</w:t>
      </w:r>
      <w:r w:rsidR="009F67A4">
        <w:rPr>
          <w:lang w:val="en-GB"/>
        </w:rPr>
        <w:t xml:space="preserve"> and would not make sense to the user</w:t>
      </w:r>
      <w:r w:rsidR="009E2EA5">
        <w:rPr>
          <w:lang w:val="en-GB"/>
        </w:rPr>
        <w:t xml:space="preserve">. </w:t>
      </w:r>
      <w:r w:rsidR="00A95ECF">
        <w:rPr>
          <w:lang w:val="en-GB"/>
        </w:rPr>
        <w:t xml:space="preserve">Staff and admins can edit the students details </w:t>
      </w:r>
      <w:r w:rsidR="00A6078C">
        <w:rPr>
          <w:lang w:val="en-GB"/>
        </w:rPr>
        <w:t xml:space="preserve">by selecting the edit button on </w:t>
      </w:r>
      <w:r w:rsidR="004B510F">
        <w:rPr>
          <w:lang w:val="en-GB"/>
        </w:rPr>
        <w:t>students’</w:t>
      </w:r>
      <w:r w:rsidR="001A37B7">
        <w:rPr>
          <w:lang w:val="en-GB"/>
        </w:rPr>
        <w:t xml:space="preserve"> pop up form</w:t>
      </w:r>
      <w:r w:rsidR="00A6078C">
        <w:rPr>
          <w:lang w:val="en-GB"/>
        </w:rPr>
        <w:t xml:space="preserve">.  When a </w:t>
      </w:r>
      <w:r w:rsidR="00242B51">
        <w:rPr>
          <w:lang w:val="en-GB"/>
        </w:rPr>
        <w:t>student’s</w:t>
      </w:r>
      <w:r w:rsidR="003C5CAA">
        <w:rPr>
          <w:lang w:val="en-GB"/>
        </w:rPr>
        <w:t xml:space="preserve"> row</w:t>
      </w:r>
      <w:r w:rsidR="00A6078C">
        <w:rPr>
          <w:lang w:val="en-GB"/>
        </w:rPr>
        <w:t xml:space="preserve"> is clicked on, a form comes up with details that can be changed. If the </w:t>
      </w:r>
      <w:r w:rsidR="008E267F">
        <w:rPr>
          <w:lang w:val="en-GB"/>
        </w:rPr>
        <w:t>user</w:t>
      </w:r>
      <w:r w:rsidR="00A6078C">
        <w:rPr>
          <w:lang w:val="en-GB"/>
        </w:rPr>
        <w:t xml:space="preserve"> is an </w:t>
      </w:r>
      <w:r w:rsidR="00242B51">
        <w:rPr>
          <w:lang w:val="en-GB"/>
        </w:rPr>
        <w:t>admin,</w:t>
      </w:r>
      <w:r w:rsidR="00A6078C">
        <w:rPr>
          <w:lang w:val="en-GB"/>
        </w:rPr>
        <w:t xml:space="preserve"> they can change all details and add and remove </w:t>
      </w:r>
      <w:r w:rsidR="009A174A">
        <w:rPr>
          <w:lang w:val="en-GB"/>
        </w:rPr>
        <w:t>students</w:t>
      </w:r>
      <w:r w:rsidR="00A6078C">
        <w:rPr>
          <w:lang w:val="en-GB"/>
        </w:rPr>
        <w:t>. If the user is not an admin (such as a teacher) they can only change the</w:t>
      </w:r>
      <w:r w:rsidR="00E0462B">
        <w:rPr>
          <w:lang w:val="en-GB"/>
        </w:rPr>
        <w:t xml:space="preserve"> level of</w:t>
      </w:r>
      <w:r w:rsidR="00A6078C">
        <w:rPr>
          <w:lang w:val="en-GB"/>
        </w:rPr>
        <w:t xml:space="preserve"> difficulty</w:t>
      </w:r>
      <w:r w:rsidR="00F56D6E">
        <w:rPr>
          <w:lang w:val="en-GB"/>
        </w:rPr>
        <w:t xml:space="preserve"> </w:t>
      </w:r>
      <w:r w:rsidR="00A6078C">
        <w:rPr>
          <w:lang w:val="en-GB"/>
        </w:rPr>
        <w:t xml:space="preserve">of the game for the student.  </w:t>
      </w:r>
      <w:r w:rsidR="00073480">
        <w:rPr>
          <w:lang w:val="en-GB"/>
        </w:rPr>
        <w:t>Admins can change all the details of the user within the database other than their number</w:t>
      </w:r>
    </w:p>
    <w:p w14:paraId="5FA34419" w14:textId="04B53039" w:rsidR="00620A2C" w:rsidRDefault="00B54046" w:rsidP="00EE5769">
      <w:pPr>
        <w:ind w:left="720" w:firstLine="504"/>
        <w:rPr>
          <w:lang w:val="en-GB"/>
        </w:rPr>
      </w:pPr>
      <w:r>
        <w:rPr>
          <w:lang w:val="en-GB"/>
        </w:rPr>
        <w:t xml:space="preserve"> When details are changed, the details are pushed to the server via a POST</w:t>
      </w:r>
      <w:r w:rsidR="00BA1875">
        <w:rPr>
          <w:lang w:val="en-GB"/>
        </w:rPr>
        <w:t xml:space="preserve">. This is then written to the database by PHP on the server side. </w:t>
      </w:r>
      <w:r w:rsidR="00890A6A">
        <w:rPr>
          <w:lang w:val="en-GB"/>
        </w:rPr>
        <w:t>If the user selected “remove” a hard delete is carried out where the individual is deleted entirely from the database</w:t>
      </w:r>
      <w:r w:rsidR="002E18CC">
        <w:rPr>
          <w:lang w:val="en-GB"/>
        </w:rPr>
        <w:t>, which in turn removes them from the table</w:t>
      </w:r>
      <w:r w:rsidR="00890A6A">
        <w:rPr>
          <w:lang w:val="en-GB"/>
        </w:rPr>
        <w:t xml:space="preserve">. </w:t>
      </w:r>
    </w:p>
    <w:p w14:paraId="0E96E9A9" w14:textId="0CAF4C72" w:rsidR="00272F5C" w:rsidRDefault="00620A2C" w:rsidP="00272F5C">
      <w:pPr>
        <w:ind w:left="720" w:firstLine="504"/>
        <w:rPr>
          <w:lang w:val="en-GB"/>
        </w:rPr>
      </w:pPr>
      <w:r>
        <w:rPr>
          <w:lang w:val="en-GB"/>
        </w:rPr>
        <w:t xml:space="preserve">The table is generated on the server side before being sent to the client. The server </w:t>
      </w:r>
      <w:r w:rsidR="00A8358B">
        <w:rPr>
          <w:lang w:val="en-GB"/>
        </w:rPr>
        <w:t>uses PHP</w:t>
      </w:r>
      <w:r w:rsidR="00226CB6">
        <w:rPr>
          <w:lang w:val="en-GB"/>
        </w:rPr>
        <w:t xml:space="preserve"> to</w:t>
      </w:r>
      <w:r w:rsidR="00A8358B">
        <w:rPr>
          <w:lang w:val="en-GB"/>
        </w:rPr>
        <w:t xml:space="preserve"> query the database for students before</w:t>
      </w:r>
      <w:r w:rsidR="00785EAF">
        <w:rPr>
          <w:lang w:val="en-GB"/>
        </w:rPr>
        <w:t xml:space="preserve"> looping over every student</w:t>
      </w:r>
      <w:r w:rsidR="00A8358B">
        <w:rPr>
          <w:lang w:val="en-GB"/>
        </w:rPr>
        <w:t xml:space="preserve"> </w:t>
      </w:r>
      <w:r w:rsidR="0041319A">
        <w:rPr>
          <w:lang w:val="en-GB"/>
        </w:rPr>
        <w:t>in the database,</w:t>
      </w:r>
      <w:r w:rsidR="00617FE4">
        <w:rPr>
          <w:lang w:val="en-GB"/>
        </w:rPr>
        <w:t xml:space="preserve"> </w:t>
      </w:r>
      <w:r w:rsidR="00785EAF">
        <w:rPr>
          <w:lang w:val="en-GB"/>
        </w:rPr>
        <w:t xml:space="preserve">echoing the text into the correct </w:t>
      </w:r>
      <w:r w:rsidR="00445421">
        <w:rPr>
          <w:lang w:val="en-GB"/>
        </w:rPr>
        <w:t>columns in</w:t>
      </w:r>
      <w:r w:rsidR="00785EAF">
        <w:rPr>
          <w:lang w:val="en-GB"/>
        </w:rPr>
        <w:t xml:space="preserve"> </w:t>
      </w:r>
      <w:r w:rsidR="00702236">
        <w:rPr>
          <w:lang w:val="en-GB"/>
        </w:rPr>
        <w:t>the</w:t>
      </w:r>
      <w:r w:rsidR="00785EAF">
        <w:rPr>
          <w:lang w:val="en-GB"/>
        </w:rPr>
        <w:t xml:space="preserve"> HTML page before </w:t>
      </w:r>
      <w:r w:rsidR="00785EAF">
        <w:rPr>
          <w:lang w:val="en-GB"/>
        </w:rPr>
        <w:lastRenderedPageBreak/>
        <w:t>transferring to the user</w:t>
      </w:r>
      <w:r w:rsidR="00272F5C">
        <w:rPr>
          <w:lang w:val="en-GB"/>
        </w:rPr>
        <w:t xml:space="preserve">. </w:t>
      </w:r>
      <w:r w:rsidR="002F135F">
        <w:rPr>
          <w:lang w:val="en-GB"/>
        </w:rPr>
        <w:t xml:space="preserve">If the user is </w:t>
      </w:r>
      <w:r w:rsidR="009A174A">
        <w:rPr>
          <w:lang w:val="en-GB"/>
        </w:rPr>
        <w:t>a staff member</w:t>
      </w:r>
      <w:r w:rsidR="002F135F">
        <w:rPr>
          <w:lang w:val="en-GB"/>
        </w:rPr>
        <w:t xml:space="preserve">, </w:t>
      </w:r>
      <w:r w:rsidR="00A10047">
        <w:rPr>
          <w:lang w:val="en-GB"/>
        </w:rPr>
        <w:t>they can only see the students however admin can see everyone on the database</w:t>
      </w:r>
    </w:p>
    <w:p w14:paraId="27738969" w14:textId="77777777" w:rsidR="00437A82" w:rsidRDefault="00437A82" w:rsidP="008200B3">
      <w:pPr>
        <w:keepNext/>
        <w:jc w:val="center"/>
      </w:pPr>
      <w:r>
        <w:rPr>
          <w:noProof/>
        </w:rPr>
        <w:drawing>
          <wp:inline distT="0" distB="0" distL="0" distR="0" wp14:anchorId="2328175F" wp14:editId="7B76809B">
            <wp:extent cx="4738978" cy="740537"/>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0727" cy="764250"/>
                    </a:xfrm>
                    <a:prstGeom prst="rect">
                      <a:avLst/>
                    </a:prstGeom>
                  </pic:spPr>
                </pic:pic>
              </a:graphicData>
            </a:graphic>
          </wp:inline>
        </w:drawing>
      </w:r>
    </w:p>
    <w:p w14:paraId="0C3E5C97" w14:textId="05BCD1FC" w:rsidR="00EB2B1B" w:rsidRDefault="00437A82" w:rsidP="00437A82">
      <w:pPr>
        <w:pStyle w:val="Caption"/>
        <w:jc w:val="center"/>
      </w:pPr>
      <w:r>
        <w:t xml:space="preserve">Figure </w:t>
      </w:r>
      <w:r>
        <w:fldChar w:fldCharType="begin"/>
      </w:r>
      <w:r>
        <w:instrText xml:space="preserve"> SEQ Figure \* ARABIC </w:instrText>
      </w:r>
      <w:r>
        <w:fldChar w:fldCharType="separate"/>
      </w:r>
      <w:r w:rsidR="005B6620">
        <w:rPr>
          <w:noProof/>
        </w:rPr>
        <w:t>20</w:t>
      </w:r>
      <w:r>
        <w:fldChar w:fldCharType="end"/>
      </w:r>
      <w:r>
        <w:t>: Hashing the passwords</w:t>
      </w:r>
    </w:p>
    <w:p w14:paraId="1C044A18" w14:textId="77777777" w:rsidR="00BD028E" w:rsidRDefault="00BD028E" w:rsidP="00BD028E">
      <w:pPr>
        <w:keepNext/>
        <w:ind w:left="720" w:firstLine="504"/>
        <w:jc w:val="center"/>
      </w:pPr>
      <w:r>
        <w:rPr>
          <w:noProof/>
        </w:rPr>
        <w:drawing>
          <wp:inline distT="0" distB="0" distL="0" distR="0" wp14:anchorId="3B08C8AF" wp14:editId="5B07A289">
            <wp:extent cx="3713259" cy="1528252"/>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4374" cy="1545173"/>
                    </a:xfrm>
                    <a:prstGeom prst="rect">
                      <a:avLst/>
                    </a:prstGeom>
                  </pic:spPr>
                </pic:pic>
              </a:graphicData>
            </a:graphic>
          </wp:inline>
        </w:drawing>
      </w:r>
    </w:p>
    <w:p w14:paraId="2110D1A0" w14:textId="19125132" w:rsidR="00BD028E" w:rsidRPr="00B41D57" w:rsidRDefault="00BD028E" w:rsidP="00B41D57">
      <w:pPr>
        <w:pStyle w:val="Caption"/>
        <w:jc w:val="center"/>
        <w:rPr>
          <w:lang w:val="en-GB"/>
        </w:rPr>
      </w:pPr>
      <w:r>
        <w:t xml:space="preserve">Figure </w:t>
      </w:r>
      <w:r>
        <w:fldChar w:fldCharType="begin"/>
      </w:r>
      <w:r>
        <w:instrText xml:space="preserve"> SEQ Figure \* ARABIC </w:instrText>
      </w:r>
      <w:r>
        <w:fldChar w:fldCharType="separate"/>
      </w:r>
      <w:r w:rsidR="005B6620">
        <w:rPr>
          <w:noProof/>
        </w:rPr>
        <w:t>21</w:t>
      </w:r>
      <w:r>
        <w:fldChar w:fldCharType="end"/>
      </w:r>
      <w:r>
        <w:t>: Image of the reset password pop-up box</w:t>
      </w:r>
    </w:p>
    <w:p w14:paraId="6094A30D" w14:textId="3E69C3B4" w:rsidR="00272F5C" w:rsidRDefault="00EB2B1B" w:rsidP="00EE5769">
      <w:pPr>
        <w:ind w:left="720" w:firstLine="504"/>
        <w:rPr>
          <w:lang w:val="en-GB"/>
        </w:rPr>
      </w:pPr>
      <w:r>
        <w:rPr>
          <w:lang w:val="en-GB"/>
        </w:rPr>
        <w:t xml:space="preserve">The admin can also allow </w:t>
      </w:r>
      <w:r w:rsidR="0065504B">
        <w:rPr>
          <w:lang w:val="en-GB"/>
        </w:rPr>
        <w:t xml:space="preserve">users to change their passwords, which is useful if users forget their password. </w:t>
      </w:r>
      <w:r w:rsidR="00BC6690">
        <w:rPr>
          <w:lang w:val="en-GB"/>
        </w:rPr>
        <w:t>They</w:t>
      </w:r>
      <w:r w:rsidR="0065504B">
        <w:rPr>
          <w:lang w:val="en-GB"/>
        </w:rPr>
        <w:t xml:space="preserve"> also </w:t>
      </w:r>
      <w:r w:rsidR="00533BD9">
        <w:rPr>
          <w:lang w:val="en-GB"/>
        </w:rPr>
        <w:t>give new users passwords</w:t>
      </w:r>
      <w:r w:rsidR="00DA617D">
        <w:rPr>
          <w:lang w:val="en-GB"/>
        </w:rPr>
        <w:t xml:space="preserve"> when they are created</w:t>
      </w:r>
      <w:r w:rsidR="00533BD9">
        <w:rPr>
          <w:lang w:val="en-GB"/>
        </w:rPr>
        <w:t xml:space="preserve">.  </w:t>
      </w:r>
      <w:r w:rsidR="004E613F">
        <w:rPr>
          <w:lang w:val="en-GB"/>
        </w:rPr>
        <w:t>P</w:t>
      </w:r>
      <w:r w:rsidR="00533BD9">
        <w:rPr>
          <w:lang w:val="en-GB"/>
        </w:rPr>
        <w:t>asswords are given in plain text which are then hashed</w:t>
      </w:r>
      <w:r w:rsidR="00A52534">
        <w:rPr>
          <w:lang w:val="en-GB"/>
        </w:rPr>
        <w:t xml:space="preserve"> before being sent to</w:t>
      </w:r>
      <w:r w:rsidR="00533BD9">
        <w:rPr>
          <w:lang w:val="en-GB"/>
        </w:rPr>
        <w:t xml:space="preserve"> the database.</w:t>
      </w:r>
      <w:r w:rsidR="001E330B">
        <w:rPr>
          <w:lang w:val="en-GB"/>
        </w:rPr>
        <w:t xml:space="preserve"> Figure 21 shows the function that is used to hash the passwords and set the new has</w:t>
      </w:r>
      <w:r w:rsidR="00F2647C">
        <w:rPr>
          <w:lang w:val="en-GB"/>
        </w:rPr>
        <w:t>h</w:t>
      </w:r>
      <w:r w:rsidR="001E330B">
        <w:rPr>
          <w:lang w:val="en-GB"/>
        </w:rPr>
        <w:t>ed passwords on the database</w:t>
      </w:r>
      <w:r w:rsidR="00C5686F">
        <w:rPr>
          <w:lang w:val="en-GB"/>
        </w:rPr>
        <w:t xml:space="preserve">. Figure 22 shows the </w:t>
      </w:r>
      <w:r w:rsidR="000823E6">
        <w:rPr>
          <w:lang w:val="en-GB"/>
        </w:rPr>
        <w:t>reset</w:t>
      </w:r>
      <w:r w:rsidR="00C5686F">
        <w:rPr>
          <w:lang w:val="en-GB"/>
        </w:rPr>
        <w:t xml:space="preserve"> password section of the webpage</w:t>
      </w:r>
      <w:r w:rsidR="000823E6">
        <w:rPr>
          <w:lang w:val="en-GB"/>
        </w:rPr>
        <w:t>.</w:t>
      </w:r>
    </w:p>
    <w:p w14:paraId="7BAF4D23" w14:textId="5DE5FB9E" w:rsidR="00C279EB" w:rsidRDefault="00DD6F6E" w:rsidP="00D71CA9">
      <w:pPr>
        <w:pStyle w:val="Heading3"/>
        <w:rPr>
          <w:lang w:val="en-GB"/>
        </w:rPr>
      </w:pPr>
      <w:bookmarkStart w:id="36" w:name="_Toc40241931"/>
      <w:r w:rsidRPr="00C279EB">
        <w:rPr>
          <w:lang w:val="en-GB"/>
        </w:rPr>
        <w:t xml:space="preserve">Logout </w:t>
      </w:r>
      <w:r w:rsidR="00533BD9" w:rsidRPr="00C279EB">
        <w:rPr>
          <w:lang w:val="en-GB"/>
        </w:rPr>
        <w:t>function</w:t>
      </w:r>
      <w:bookmarkEnd w:id="36"/>
    </w:p>
    <w:p w14:paraId="3317E970" w14:textId="77777777" w:rsidR="00597C56" w:rsidRDefault="00597C56" w:rsidP="00597C56">
      <w:pPr>
        <w:keepNext/>
        <w:jc w:val="center"/>
      </w:pPr>
      <w:r>
        <w:rPr>
          <w:noProof/>
        </w:rPr>
        <w:drawing>
          <wp:inline distT="0" distB="0" distL="0" distR="0" wp14:anchorId="14B8C84A" wp14:editId="43F19F63">
            <wp:extent cx="5390984" cy="1019740"/>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4305" cy="1027935"/>
                    </a:xfrm>
                    <a:prstGeom prst="rect">
                      <a:avLst/>
                    </a:prstGeom>
                  </pic:spPr>
                </pic:pic>
              </a:graphicData>
            </a:graphic>
          </wp:inline>
        </w:drawing>
      </w:r>
    </w:p>
    <w:p w14:paraId="5AF2C5D2" w14:textId="40DCCCE0" w:rsidR="00597C56" w:rsidRPr="00597C56" w:rsidRDefault="00597C56" w:rsidP="00597C56">
      <w:pPr>
        <w:pStyle w:val="Caption"/>
        <w:jc w:val="center"/>
        <w:rPr>
          <w:lang w:val="en-GB"/>
        </w:rPr>
      </w:pPr>
      <w:r>
        <w:t xml:space="preserve">Figure </w:t>
      </w:r>
      <w:r>
        <w:fldChar w:fldCharType="begin"/>
      </w:r>
      <w:r>
        <w:instrText xml:space="preserve"> SEQ Figure \* ARABIC </w:instrText>
      </w:r>
      <w:r>
        <w:fldChar w:fldCharType="separate"/>
      </w:r>
      <w:r w:rsidR="005B6620">
        <w:rPr>
          <w:noProof/>
        </w:rPr>
        <w:t>22</w:t>
      </w:r>
      <w:r>
        <w:fldChar w:fldCharType="end"/>
      </w:r>
      <w:r>
        <w:t>: Logout functions code</w:t>
      </w:r>
    </w:p>
    <w:p w14:paraId="6D776645" w14:textId="36D17A1C" w:rsidR="000575DE" w:rsidRPr="00C279EB" w:rsidRDefault="00B80F82" w:rsidP="0037238E">
      <w:pPr>
        <w:ind w:left="720" w:firstLine="504"/>
        <w:rPr>
          <w:lang w:val="en-GB"/>
        </w:rPr>
      </w:pPr>
      <w:r w:rsidRPr="00C279EB">
        <w:rPr>
          <w:lang w:val="en-GB"/>
        </w:rPr>
        <w:t xml:space="preserve">The logout function is contained within its own file. </w:t>
      </w:r>
      <w:r w:rsidR="00EA4FA2" w:rsidRPr="00C279EB">
        <w:rPr>
          <w:lang w:val="en-GB"/>
        </w:rPr>
        <w:t>This function</w:t>
      </w:r>
      <w:r w:rsidR="00A62D79" w:rsidRPr="00C279EB">
        <w:rPr>
          <w:lang w:val="en-GB"/>
        </w:rPr>
        <w:t xml:space="preserve"> </w:t>
      </w:r>
      <w:r w:rsidR="00EA4FA2" w:rsidRPr="00C279EB">
        <w:rPr>
          <w:lang w:val="en-GB"/>
        </w:rPr>
        <w:t>simply destroy</w:t>
      </w:r>
      <w:r w:rsidR="000C504A" w:rsidRPr="00C279EB">
        <w:rPr>
          <w:lang w:val="en-GB"/>
        </w:rPr>
        <w:t>s</w:t>
      </w:r>
      <w:r w:rsidR="00EA4FA2" w:rsidRPr="00C279EB">
        <w:rPr>
          <w:lang w:val="en-GB"/>
        </w:rPr>
        <w:t xml:space="preserve"> </w:t>
      </w:r>
      <w:r w:rsidR="00F16C42" w:rsidRPr="00C279EB">
        <w:rPr>
          <w:lang w:val="en-GB"/>
        </w:rPr>
        <w:t xml:space="preserve">all </w:t>
      </w:r>
      <w:r w:rsidR="00EA4FA2" w:rsidRPr="00C279EB">
        <w:rPr>
          <w:lang w:val="en-GB"/>
        </w:rPr>
        <w:t xml:space="preserve">the active session </w:t>
      </w:r>
      <w:r w:rsidR="009049D0" w:rsidRPr="00C279EB">
        <w:rPr>
          <w:lang w:val="en-GB"/>
        </w:rPr>
        <w:t xml:space="preserve">that have been created, </w:t>
      </w:r>
      <w:r w:rsidR="00EA4FA2" w:rsidRPr="00C279EB">
        <w:rPr>
          <w:lang w:val="en-GB"/>
        </w:rPr>
        <w:t xml:space="preserve">before redirecting the user back to the log in page. </w:t>
      </w:r>
      <w:r w:rsidR="005E225E" w:rsidRPr="00C279EB">
        <w:rPr>
          <w:lang w:val="en-GB"/>
        </w:rPr>
        <w:t>The session must be destroyed to ensure an</w:t>
      </w:r>
      <w:r w:rsidR="008B7E84" w:rsidRPr="00C279EB">
        <w:rPr>
          <w:lang w:val="en-GB"/>
        </w:rPr>
        <w:t>other</w:t>
      </w:r>
      <w:r w:rsidR="005E225E" w:rsidRPr="00C279EB">
        <w:rPr>
          <w:lang w:val="en-GB"/>
        </w:rPr>
        <w:t xml:space="preserve"> individual cannot use an active session of </w:t>
      </w:r>
      <w:r w:rsidR="00C14CE9" w:rsidRPr="00C279EB">
        <w:rPr>
          <w:lang w:val="en-GB"/>
        </w:rPr>
        <w:t xml:space="preserve">someone </w:t>
      </w:r>
      <w:r w:rsidR="00242B51" w:rsidRPr="00C279EB">
        <w:rPr>
          <w:lang w:val="en-GB"/>
        </w:rPr>
        <w:t>else’s</w:t>
      </w:r>
      <w:r w:rsidR="00C14CE9" w:rsidRPr="00C279EB">
        <w:rPr>
          <w:lang w:val="en-GB"/>
        </w:rPr>
        <w:t xml:space="preserve"> account</w:t>
      </w:r>
      <w:r w:rsidR="0035126F" w:rsidRPr="00C279EB">
        <w:rPr>
          <w:lang w:val="en-GB"/>
        </w:rPr>
        <w:t xml:space="preserve"> to cause malicious damage</w:t>
      </w:r>
      <w:r w:rsidR="00C14CE9" w:rsidRPr="00C279EB">
        <w:rPr>
          <w:lang w:val="en-GB"/>
        </w:rPr>
        <w:t xml:space="preserve">. Each page has a logout button that is contained within the </w:t>
      </w:r>
      <w:r w:rsidR="00242B51" w:rsidRPr="00C279EB">
        <w:rPr>
          <w:lang w:val="en-GB"/>
        </w:rPr>
        <w:t>footer</w:t>
      </w:r>
      <w:r w:rsidR="00C14CE9" w:rsidRPr="00C279EB">
        <w:rPr>
          <w:lang w:val="en-GB"/>
        </w:rPr>
        <w:t xml:space="preserve"> of the page. </w:t>
      </w:r>
      <w:r w:rsidR="00F24748" w:rsidRPr="00C279EB">
        <w:rPr>
          <w:lang w:val="en-GB"/>
        </w:rPr>
        <w:t xml:space="preserve">This is needed for security within the website as without this, someone </w:t>
      </w:r>
      <w:r w:rsidR="009A174A">
        <w:rPr>
          <w:lang w:val="en-GB"/>
        </w:rPr>
        <w:t>w</w:t>
      </w:r>
      <w:r w:rsidR="00F24748" w:rsidRPr="00C279EB">
        <w:rPr>
          <w:lang w:val="en-GB"/>
        </w:rPr>
        <w:t>ould be able to access someone else’s account if the sessions ha</w:t>
      </w:r>
      <w:r w:rsidR="009A174A">
        <w:rPr>
          <w:lang w:val="en-GB"/>
        </w:rPr>
        <w:t>d</w:t>
      </w:r>
      <w:r w:rsidR="00F24748" w:rsidRPr="00C279EB">
        <w:rPr>
          <w:lang w:val="en-GB"/>
        </w:rPr>
        <w:t xml:space="preserve"> not ended yet.</w:t>
      </w:r>
      <w:r w:rsidR="00917949" w:rsidRPr="00C279EB">
        <w:rPr>
          <w:lang w:val="en-GB"/>
        </w:rPr>
        <w:t xml:space="preserve"> </w:t>
      </w:r>
      <w:r w:rsidR="00FC4640">
        <w:rPr>
          <w:lang w:val="en-GB"/>
        </w:rPr>
        <w:t>The code of the logout can be seen in function 22</w:t>
      </w:r>
      <w:r w:rsidR="003E04AF">
        <w:rPr>
          <w:lang w:val="en-GB"/>
        </w:rPr>
        <w:t>.</w:t>
      </w:r>
    </w:p>
    <w:p w14:paraId="2B36E02F" w14:textId="5BEAFB71" w:rsidR="009242FA" w:rsidRPr="00CA799D" w:rsidRDefault="00A636E0" w:rsidP="009242FA">
      <w:pPr>
        <w:pStyle w:val="Heading3"/>
        <w:rPr>
          <w:lang w:val="en-GB"/>
        </w:rPr>
      </w:pPr>
      <w:bookmarkStart w:id="37" w:name="_Toc40241932"/>
      <w:r>
        <w:rPr>
          <w:lang w:val="en-GB"/>
        </w:rPr>
        <w:t>Database connection</w:t>
      </w:r>
      <w:bookmarkEnd w:id="37"/>
    </w:p>
    <w:p w14:paraId="03C63D4B" w14:textId="43E43DE7" w:rsidR="00785851" w:rsidRDefault="00692A4F" w:rsidP="00527A0F">
      <w:pPr>
        <w:ind w:left="720" w:firstLine="504"/>
        <w:rPr>
          <w:lang w:val="en-GB"/>
        </w:rPr>
      </w:pPr>
      <w:r>
        <w:rPr>
          <w:lang w:val="en-GB"/>
        </w:rPr>
        <w:t xml:space="preserve">The database connection </w:t>
      </w:r>
      <w:r w:rsidR="006F324E">
        <w:rPr>
          <w:lang w:val="en-GB"/>
        </w:rPr>
        <w:t>file</w:t>
      </w:r>
      <w:r>
        <w:rPr>
          <w:lang w:val="en-GB"/>
        </w:rPr>
        <w:t xml:space="preserve"> </w:t>
      </w:r>
      <w:r w:rsidR="00D266E5">
        <w:rPr>
          <w:lang w:val="en-GB"/>
        </w:rPr>
        <w:t xml:space="preserve">allows the website to connect to the </w:t>
      </w:r>
      <w:r w:rsidR="00A63CD4">
        <w:rPr>
          <w:lang w:val="en-GB"/>
        </w:rPr>
        <w:t>database</w:t>
      </w:r>
      <w:r w:rsidR="00D266E5">
        <w:rPr>
          <w:lang w:val="en-GB"/>
        </w:rPr>
        <w:t xml:space="preserve">. It severs two function, </w:t>
      </w:r>
      <w:r w:rsidR="00AC3357">
        <w:rPr>
          <w:lang w:val="en-GB"/>
        </w:rPr>
        <w:t>firstly</w:t>
      </w:r>
      <w:r w:rsidR="00D266E5">
        <w:rPr>
          <w:lang w:val="en-GB"/>
        </w:rPr>
        <w:t xml:space="preserve"> allowing</w:t>
      </w:r>
      <w:r w:rsidR="00AC3357">
        <w:rPr>
          <w:lang w:val="en-GB"/>
        </w:rPr>
        <w:t xml:space="preserve"> </w:t>
      </w:r>
      <w:r w:rsidR="00847EA7">
        <w:rPr>
          <w:lang w:val="en-GB"/>
        </w:rPr>
        <w:t>a</w:t>
      </w:r>
      <w:r w:rsidR="00AC3357">
        <w:rPr>
          <w:lang w:val="en-GB"/>
        </w:rPr>
        <w:t xml:space="preserve"> connection to the database</w:t>
      </w:r>
      <w:r w:rsidR="00785851">
        <w:rPr>
          <w:lang w:val="en-GB"/>
        </w:rPr>
        <w:t xml:space="preserve"> via </w:t>
      </w:r>
      <w:r w:rsidR="00CA1845">
        <w:rPr>
          <w:lang w:val="en-GB"/>
        </w:rPr>
        <w:t xml:space="preserve">the </w:t>
      </w:r>
      <w:r w:rsidR="00785851">
        <w:rPr>
          <w:lang w:val="en-GB"/>
        </w:rPr>
        <w:t>OpenCon</w:t>
      </w:r>
      <w:r w:rsidR="00AC47CC">
        <w:rPr>
          <w:lang w:val="en-GB"/>
        </w:rPr>
        <w:t>()</w:t>
      </w:r>
      <w:r w:rsidR="00CA1845">
        <w:rPr>
          <w:lang w:val="en-GB"/>
        </w:rPr>
        <w:t xml:space="preserve"> function</w:t>
      </w:r>
      <w:r w:rsidR="00AC3357">
        <w:rPr>
          <w:lang w:val="en-GB"/>
        </w:rPr>
        <w:t xml:space="preserve"> and secondly </w:t>
      </w:r>
      <w:r w:rsidR="0015166E">
        <w:rPr>
          <w:lang w:val="en-GB"/>
        </w:rPr>
        <w:t xml:space="preserve">closes the </w:t>
      </w:r>
      <w:r w:rsidR="001A6234">
        <w:rPr>
          <w:lang w:val="en-GB"/>
        </w:rPr>
        <w:t xml:space="preserve">connection to the </w:t>
      </w:r>
      <w:r w:rsidR="0015166E">
        <w:rPr>
          <w:lang w:val="en-GB"/>
        </w:rPr>
        <w:t>database.</w:t>
      </w:r>
      <w:r w:rsidR="00AC3357">
        <w:rPr>
          <w:lang w:val="en-GB"/>
        </w:rPr>
        <w:t xml:space="preserve"> Within this function</w:t>
      </w:r>
      <w:r w:rsidR="00D266E5">
        <w:rPr>
          <w:lang w:val="en-GB"/>
        </w:rPr>
        <w:t xml:space="preserve"> </w:t>
      </w:r>
      <w:r w:rsidR="00AC3357">
        <w:rPr>
          <w:lang w:val="en-GB"/>
        </w:rPr>
        <w:t xml:space="preserve">four variables are stored: </w:t>
      </w:r>
      <w:r w:rsidR="00B97D6E">
        <w:rPr>
          <w:lang w:val="en-GB"/>
        </w:rPr>
        <w:t xml:space="preserve">the database host </w:t>
      </w:r>
      <w:r w:rsidR="00A63CD4">
        <w:rPr>
          <w:lang w:val="en-GB"/>
        </w:rPr>
        <w:t>address</w:t>
      </w:r>
      <w:r w:rsidR="00B97D6E">
        <w:rPr>
          <w:lang w:val="en-GB"/>
        </w:rPr>
        <w:t xml:space="preserve"> (db.dcs.aber.ac.uk)</w:t>
      </w:r>
      <w:r w:rsidR="007D7269">
        <w:rPr>
          <w:lang w:val="en-GB"/>
        </w:rPr>
        <w:t xml:space="preserve">, database </w:t>
      </w:r>
      <w:r w:rsidR="007D7269">
        <w:rPr>
          <w:lang w:val="en-GB"/>
        </w:rPr>
        <w:lastRenderedPageBreak/>
        <w:t>username and password and database ID</w:t>
      </w:r>
      <w:r w:rsidR="00A443BA">
        <w:rPr>
          <w:lang w:val="en-GB"/>
        </w:rPr>
        <w:t xml:space="preserve"> (</w:t>
      </w:r>
      <w:r w:rsidR="001731A0">
        <w:rPr>
          <w:lang w:val="en-GB"/>
        </w:rPr>
        <w:t>‘</w:t>
      </w:r>
      <w:r w:rsidR="00A443BA" w:rsidRPr="00224A57">
        <w:rPr>
          <w:lang w:val="en-GB"/>
        </w:rPr>
        <w:t>cs39440_19_20_rhs24</w:t>
      </w:r>
      <w:r w:rsidR="00A443BA">
        <w:rPr>
          <w:lang w:val="en-GB"/>
        </w:rPr>
        <w:t>’)</w:t>
      </w:r>
      <w:r w:rsidR="007D7269">
        <w:rPr>
          <w:lang w:val="en-GB"/>
        </w:rPr>
        <w:t xml:space="preserve">. This is to allow the connection to the </w:t>
      </w:r>
      <w:r w:rsidR="00664729">
        <w:rPr>
          <w:lang w:val="en-GB"/>
        </w:rPr>
        <w:t>‘</w:t>
      </w:r>
      <w:r w:rsidR="00664729" w:rsidRPr="00224A57">
        <w:rPr>
          <w:lang w:val="en-GB"/>
        </w:rPr>
        <w:t>cs39440_19_20_rhs24</w:t>
      </w:r>
      <w:r w:rsidR="00664729">
        <w:rPr>
          <w:lang w:val="en-GB"/>
        </w:rPr>
        <w:t xml:space="preserve">’ </w:t>
      </w:r>
      <w:r w:rsidR="007D7269">
        <w:rPr>
          <w:lang w:val="en-GB"/>
        </w:rPr>
        <w:t xml:space="preserve">database. </w:t>
      </w:r>
      <w:r w:rsidR="00527A0F">
        <w:rPr>
          <w:lang w:val="en-GB"/>
        </w:rPr>
        <w:t>The code for the database connection is a very basic connection</w:t>
      </w:r>
      <w:r w:rsidR="00C45E52">
        <w:rPr>
          <w:lang w:val="en-GB"/>
        </w:rPr>
        <w:t xml:space="preserve"> function</w:t>
      </w:r>
      <w:r w:rsidR="00527A0F">
        <w:rPr>
          <w:lang w:val="en-GB"/>
        </w:rPr>
        <w:t>.</w:t>
      </w:r>
      <w:r w:rsidR="00B042CB">
        <w:rPr>
          <w:lang w:val="en-GB"/>
        </w:rPr>
        <w:t xml:space="preserve"> </w:t>
      </w:r>
      <w:r w:rsidR="00D708B5">
        <w:rPr>
          <w:lang w:val="en-GB"/>
        </w:rPr>
        <w:t xml:space="preserve"> The username and password </w:t>
      </w:r>
      <w:r w:rsidR="005248D8">
        <w:rPr>
          <w:lang w:val="en-GB"/>
        </w:rPr>
        <w:t xml:space="preserve">of the database </w:t>
      </w:r>
      <w:r w:rsidR="00847EA7">
        <w:rPr>
          <w:lang w:val="en-GB"/>
        </w:rPr>
        <w:t>are</w:t>
      </w:r>
      <w:r w:rsidR="00D708B5">
        <w:rPr>
          <w:lang w:val="en-GB"/>
        </w:rPr>
        <w:t xml:space="preserve"> not shown </w:t>
      </w:r>
      <w:r w:rsidR="005248D8">
        <w:rPr>
          <w:lang w:val="en-GB"/>
        </w:rPr>
        <w:t xml:space="preserve">within this document </w:t>
      </w:r>
      <w:r w:rsidR="00D708B5">
        <w:rPr>
          <w:lang w:val="en-GB"/>
        </w:rPr>
        <w:t>for obvious reasons</w:t>
      </w:r>
      <w:r w:rsidR="00801876">
        <w:rPr>
          <w:lang w:val="en-GB"/>
        </w:rPr>
        <w:t>.</w:t>
      </w:r>
    </w:p>
    <w:p w14:paraId="2627942C" w14:textId="07574542" w:rsidR="004D5323" w:rsidRDefault="004D5323" w:rsidP="00527A0F">
      <w:pPr>
        <w:ind w:left="720" w:firstLine="504"/>
        <w:rPr>
          <w:lang w:val="en-GB"/>
        </w:rPr>
      </w:pPr>
      <w:r>
        <w:rPr>
          <w:lang w:val="en-GB"/>
        </w:rPr>
        <w:t>Figure 54 shows the database and the tables within it, while figure 55 and figure 56 show the information within the two tables</w:t>
      </w:r>
    </w:p>
    <w:p w14:paraId="08659A61" w14:textId="77777777" w:rsidR="00EA2A56" w:rsidRPr="003C4F45" w:rsidRDefault="00EA2A56" w:rsidP="0037614C">
      <w:pPr>
        <w:pStyle w:val="Heading2"/>
        <w:rPr>
          <w:lang w:val="en-GB"/>
        </w:rPr>
      </w:pPr>
      <w:bookmarkStart w:id="38" w:name="_Toc222978601"/>
      <w:bookmarkStart w:id="39" w:name="_Toc34045700"/>
      <w:bookmarkStart w:id="40" w:name="_Toc40241933"/>
      <w:r w:rsidRPr="003C4F45">
        <w:rPr>
          <w:lang w:val="en-GB"/>
        </w:rPr>
        <w:t>Other Relevant Sections</w:t>
      </w:r>
      <w:bookmarkEnd w:id="38"/>
      <w:bookmarkEnd w:id="39"/>
      <w:bookmarkEnd w:id="40"/>
    </w:p>
    <w:p w14:paraId="054646B1" w14:textId="04DB269E" w:rsidR="004F5ECE" w:rsidRDefault="004F5ECE" w:rsidP="004F5ECE">
      <w:pPr>
        <w:pStyle w:val="Heading3"/>
        <w:rPr>
          <w:lang w:val="en-GB"/>
        </w:rPr>
      </w:pPr>
      <w:bookmarkStart w:id="41" w:name="_Toc40241934"/>
      <w:r>
        <w:rPr>
          <w:lang w:val="en-GB"/>
        </w:rPr>
        <w:t>Security</w:t>
      </w:r>
      <w:bookmarkEnd w:id="41"/>
    </w:p>
    <w:p w14:paraId="66652D4C" w14:textId="3FC8D431" w:rsidR="00054F66" w:rsidRDefault="00E074C8" w:rsidP="00346ABF">
      <w:pPr>
        <w:ind w:left="720" w:firstLine="720"/>
        <w:rPr>
          <w:lang w:val="en-GB"/>
        </w:rPr>
      </w:pPr>
      <w:r>
        <w:rPr>
          <w:lang w:val="en-GB"/>
        </w:rPr>
        <w:t>For e</w:t>
      </w:r>
      <w:r w:rsidR="00054F66">
        <w:rPr>
          <w:lang w:val="en-GB"/>
        </w:rPr>
        <w:t xml:space="preserve">ach page within the </w:t>
      </w:r>
      <w:r w:rsidR="00CD0B13">
        <w:rPr>
          <w:lang w:val="en-GB"/>
        </w:rPr>
        <w:t xml:space="preserve">website, the user must be logged </w:t>
      </w:r>
      <w:r w:rsidR="009A174A">
        <w:rPr>
          <w:lang w:val="en-GB"/>
        </w:rPr>
        <w:t xml:space="preserve">in, </w:t>
      </w:r>
      <w:r w:rsidR="00CD0B13">
        <w:rPr>
          <w:lang w:val="en-GB"/>
        </w:rPr>
        <w:t xml:space="preserve">with the exception of the login page.  </w:t>
      </w:r>
      <w:r w:rsidR="009C0645">
        <w:rPr>
          <w:lang w:val="en-GB"/>
        </w:rPr>
        <w:t>The website</w:t>
      </w:r>
      <w:r>
        <w:rPr>
          <w:lang w:val="en-GB"/>
        </w:rPr>
        <w:t xml:space="preserve"> checks if the user has</w:t>
      </w:r>
      <w:r w:rsidR="009C7946">
        <w:rPr>
          <w:lang w:val="en-GB"/>
        </w:rPr>
        <w:t xml:space="preserve"> any</w:t>
      </w:r>
      <w:r>
        <w:rPr>
          <w:lang w:val="en-GB"/>
        </w:rPr>
        <w:t xml:space="preserve"> session</w:t>
      </w:r>
      <w:r w:rsidR="009C7946">
        <w:rPr>
          <w:lang w:val="en-GB"/>
        </w:rPr>
        <w:t>s</w:t>
      </w:r>
      <w:r>
        <w:rPr>
          <w:lang w:val="en-GB"/>
        </w:rPr>
        <w:t xml:space="preserve"> set, these session being the username or accountType</w:t>
      </w:r>
      <w:r w:rsidR="00CD0B13">
        <w:rPr>
          <w:lang w:val="en-GB"/>
        </w:rPr>
        <w:t xml:space="preserve">. If the username is empty, the page will redirect </w:t>
      </w:r>
      <w:r w:rsidR="00196991">
        <w:rPr>
          <w:lang w:val="en-GB"/>
        </w:rPr>
        <w:t>to the login page</w:t>
      </w:r>
      <w:r w:rsidR="004645D4">
        <w:rPr>
          <w:lang w:val="en-GB"/>
        </w:rPr>
        <w:t xml:space="preserve"> using the header function.  </w:t>
      </w:r>
      <w:r w:rsidR="001473DF">
        <w:rPr>
          <w:lang w:val="en-GB"/>
        </w:rPr>
        <w:t xml:space="preserve">The accountType session is there to </w:t>
      </w:r>
      <w:r w:rsidR="009A174A">
        <w:rPr>
          <w:lang w:val="en-GB"/>
        </w:rPr>
        <w:t>prevent</w:t>
      </w:r>
      <w:r w:rsidR="001473DF">
        <w:rPr>
          <w:lang w:val="en-GB"/>
        </w:rPr>
        <w:t xml:space="preserve"> any other accounts, such as an admin from </w:t>
      </w:r>
      <w:r w:rsidR="002105C8">
        <w:rPr>
          <w:lang w:val="en-GB"/>
        </w:rPr>
        <w:t>accessing</w:t>
      </w:r>
      <w:r w:rsidR="001473DF">
        <w:rPr>
          <w:lang w:val="en-GB"/>
        </w:rPr>
        <w:t xml:space="preserve"> this page</w:t>
      </w:r>
      <w:r w:rsidR="001A5B6D">
        <w:rPr>
          <w:lang w:val="en-GB"/>
        </w:rPr>
        <w:t>. If they do manage to find where the page is stored, they get redirected to the login page</w:t>
      </w:r>
      <w:r w:rsidR="00025B79">
        <w:rPr>
          <w:lang w:val="en-GB"/>
        </w:rPr>
        <w:t>.</w:t>
      </w:r>
    </w:p>
    <w:p w14:paraId="67C32F08" w14:textId="77777777" w:rsidR="00196991" w:rsidRPr="00054F66" w:rsidRDefault="00196991" w:rsidP="00054F66">
      <w:pPr>
        <w:rPr>
          <w:lang w:val="en-GB"/>
        </w:rPr>
      </w:pPr>
    </w:p>
    <w:p w14:paraId="51AB6997" w14:textId="74A55CDC" w:rsidR="00A607F2" w:rsidRPr="003C4F45" w:rsidRDefault="00A607F2" w:rsidP="004F5ECE">
      <w:pPr>
        <w:ind w:left="720" w:firstLine="72"/>
        <w:rPr>
          <w:lang w:val="en-GB"/>
        </w:rPr>
      </w:pPr>
      <w:r>
        <w:rPr>
          <w:lang w:val="en-GB"/>
        </w:rPr>
        <w:tab/>
        <w:t xml:space="preserve"> </w:t>
      </w:r>
    </w:p>
    <w:p w14:paraId="3CE01FCE" w14:textId="77777777" w:rsidR="00A11B8A" w:rsidRPr="003C4F45" w:rsidRDefault="00A11B8A" w:rsidP="0037614C">
      <w:pPr>
        <w:rPr>
          <w:lang w:val="en-GB"/>
        </w:rPr>
      </w:pPr>
    </w:p>
    <w:p w14:paraId="7D30EDE2" w14:textId="77777777" w:rsidR="001F35A4" w:rsidRPr="003C4F45" w:rsidRDefault="001B459E" w:rsidP="0037614C">
      <w:pPr>
        <w:rPr>
          <w:rFonts w:asciiTheme="majorHAnsi" w:eastAsiaTheme="majorEastAsia" w:hAnsiTheme="majorHAnsi" w:cstheme="majorBidi"/>
          <w:sz w:val="32"/>
          <w:szCs w:val="32"/>
          <w:lang w:val="en-GB"/>
        </w:rPr>
      </w:pPr>
      <w:r w:rsidRPr="003C4F45">
        <w:rPr>
          <w:lang w:val="en-GB"/>
        </w:rPr>
        <w:br w:type="page"/>
      </w:r>
    </w:p>
    <w:p w14:paraId="59230550" w14:textId="33B4D662" w:rsidR="00806CFF" w:rsidRDefault="00711DBE" w:rsidP="0037614C">
      <w:pPr>
        <w:pStyle w:val="Heading1"/>
        <w:rPr>
          <w:lang w:val="en-GB"/>
        </w:rPr>
      </w:pPr>
      <w:bookmarkStart w:id="42" w:name="_Toc222978602"/>
      <w:bookmarkStart w:id="43" w:name="_Toc34045701"/>
      <w:bookmarkStart w:id="44" w:name="_Toc40241935"/>
      <w:r w:rsidRPr="003C4F45">
        <w:rPr>
          <w:lang w:val="en-GB"/>
        </w:rPr>
        <w:lastRenderedPageBreak/>
        <w:t>Implementation</w:t>
      </w:r>
      <w:bookmarkEnd w:id="27"/>
      <w:bookmarkEnd w:id="42"/>
      <w:bookmarkEnd w:id="43"/>
      <w:bookmarkEnd w:id="44"/>
    </w:p>
    <w:p w14:paraId="3B912E0A" w14:textId="7B0E0CE3" w:rsidR="0046550B" w:rsidRPr="0046550B" w:rsidRDefault="0046550B" w:rsidP="0046550B">
      <w:pPr>
        <w:rPr>
          <w:lang w:val="en-GB"/>
        </w:rPr>
      </w:pPr>
      <w:r>
        <w:rPr>
          <w:lang w:val="en-GB"/>
        </w:rPr>
        <w:t xml:space="preserve">In this section we will discuss how we implemented Primary Challenge.  </w:t>
      </w:r>
    </w:p>
    <w:p w14:paraId="2B49E9C2" w14:textId="2EF7A1E1" w:rsidR="00805F75" w:rsidRPr="00805F75" w:rsidRDefault="002624CC" w:rsidP="00FF3A20">
      <w:pPr>
        <w:pStyle w:val="Heading3"/>
        <w:rPr>
          <w:sz w:val="32"/>
          <w:szCs w:val="32"/>
          <w:lang w:val="en-GB"/>
        </w:rPr>
      </w:pPr>
      <w:bookmarkStart w:id="45" w:name="_Toc192777712"/>
      <w:bookmarkStart w:id="46" w:name="_Toc40241936"/>
      <w:r>
        <w:rPr>
          <w:lang w:val="en-GB"/>
        </w:rPr>
        <w:t xml:space="preserve">The </w:t>
      </w:r>
      <w:r w:rsidR="007B3305">
        <w:rPr>
          <w:lang w:val="en-GB"/>
        </w:rPr>
        <w:t xml:space="preserve">Staff Page </w:t>
      </w:r>
      <w:r w:rsidR="00805F75">
        <w:rPr>
          <w:lang w:val="en-GB"/>
        </w:rPr>
        <w:t>Table</w:t>
      </w:r>
      <w:bookmarkEnd w:id="46"/>
    </w:p>
    <w:p w14:paraId="1915C10A" w14:textId="440E8F8C" w:rsidR="002567E4" w:rsidRDefault="00805F75" w:rsidP="001159AF">
      <w:pPr>
        <w:ind w:left="720" w:firstLine="360"/>
        <w:rPr>
          <w:lang w:val="en-GB"/>
        </w:rPr>
      </w:pPr>
      <w:r>
        <w:rPr>
          <w:lang w:val="en-GB"/>
        </w:rPr>
        <w:t xml:space="preserve">DataTables </w:t>
      </w:r>
      <w:sdt>
        <w:sdtPr>
          <w:rPr>
            <w:lang w:val="en-GB"/>
          </w:rPr>
          <w:id w:val="922144747"/>
          <w:citation/>
        </w:sdtPr>
        <w:sdtContent>
          <w:r w:rsidR="00BD26EA">
            <w:rPr>
              <w:lang w:val="en-GB"/>
            </w:rPr>
            <w:fldChar w:fldCharType="begin"/>
          </w:r>
          <w:r w:rsidR="00BD26EA">
            <w:rPr>
              <w:lang w:val="en-GB"/>
            </w:rPr>
            <w:instrText xml:space="preserve"> CITATION Spr07 \l 2057 </w:instrText>
          </w:r>
          <w:r w:rsidR="00BD26EA">
            <w:rPr>
              <w:lang w:val="en-GB"/>
            </w:rPr>
            <w:fldChar w:fldCharType="separate"/>
          </w:r>
          <w:r w:rsidR="00140CCB" w:rsidRPr="00140CCB">
            <w:rPr>
              <w:noProof/>
              <w:lang w:val="en-GB"/>
            </w:rPr>
            <w:t>[6]</w:t>
          </w:r>
          <w:r w:rsidR="00BD26EA">
            <w:rPr>
              <w:lang w:val="en-GB"/>
            </w:rPr>
            <w:fldChar w:fldCharType="end"/>
          </w:r>
        </w:sdtContent>
      </w:sdt>
      <w:r>
        <w:rPr>
          <w:lang w:val="en-GB"/>
        </w:rPr>
        <w:t xml:space="preserve"> is a third party library </w:t>
      </w:r>
      <w:r w:rsidR="00E577DE">
        <w:rPr>
          <w:lang w:val="en-GB"/>
        </w:rPr>
        <w:t xml:space="preserve">we used within Primary </w:t>
      </w:r>
      <w:r w:rsidR="00440702">
        <w:rPr>
          <w:lang w:val="en-GB"/>
        </w:rPr>
        <w:t>C</w:t>
      </w:r>
      <w:r w:rsidR="00E577DE">
        <w:rPr>
          <w:lang w:val="en-GB"/>
        </w:rPr>
        <w:t>hallenge to make tables easier for the user to use</w:t>
      </w:r>
      <w:r>
        <w:rPr>
          <w:lang w:val="en-GB"/>
        </w:rPr>
        <w:t xml:space="preserve">. </w:t>
      </w:r>
      <w:r w:rsidR="00C716C7">
        <w:rPr>
          <w:lang w:val="en-GB"/>
        </w:rPr>
        <w:t xml:space="preserve">Without the use of </w:t>
      </w:r>
      <w:r w:rsidR="00AB545A">
        <w:rPr>
          <w:lang w:val="en-GB"/>
        </w:rPr>
        <w:t>D</w:t>
      </w:r>
      <w:r w:rsidR="00C716C7">
        <w:rPr>
          <w:lang w:val="en-GB"/>
        </w:rPr>
        <w:t>ataTables, the user experience of Primary Challenge will degrade. For example,</w:t>
      </w:r>
      <w:r w:rsidR="00F53E2E">
        <w:rPr>
          <w:lang w:val="en-GB"/>
        </w:rPr>
        <w:t xml:space="preserve"> </w:t>
      </w:r>
      <w:r w:rsidR="009429AB">
        <w:rPr>
          <w:lang w:val="en-GB"/>
        </w:rPr>
        <w:t xml:space="preserve">if the school had a lot of users, the table may require the </w:t>
      </w:r>
      <w:r w:rsidR="006D1501">
        <w:rPr>
          <w:lang w:val="en-GB"/>
        </w:rPr>
        <w:t>teacher or admin</w:t>
      </w:r>
      <w:r w:rsidR="009429AB">
        <w:rPr>
          <w:lang w:val="en-GB"/>
        </w:rPr>
        <w:t xml:space="preserve"> to scroll down a vast amount to get to a specific user</w:t>
      </w:r>
      <w:r w:rsidR="00AE2352">
        <w:rPr>
          <w:lang w:val="en-GB"/>
        </w:rPr>
        <w:t xml:space="preserve">. </w:t>
      </w:r>
      <w:r w:rsidR="00DD3D37">
        <w:rPr>
          <w:lang w:val="en-GB"/>
        </w:rPr>
        <w:t xml:space="preserve"> </w:t>
      </w:r>
      <w:r w:rsidR="00F64D9E">
        <w:rPr>
          <w:lang w:val="en-GB"/>
        </w:rPr>
        <w:t>DataTables</w:t>
      </w:r>
      <w:r w:rsidR="004C14A9">
        <w:rPr>
          <w:lang w:val="en-GB"/>
        </w:rPr>
        <w:t xml:space="preserve"> adds</w:t>
      </w:r>
      <w:r w:rsidR="006551AD">
        <w:rPr>
          <w:lang w:val="en-GB"/>
        </w:rPr>
        <w:t xml:space="preserve"> functions to HTML Tables such as </w:t>
      </w:r>
      <w:r w:rsidR="005F6802">
        <w:rPr>
          <w:lang w:val="en-GB"/>
        </w:rPr>
        <w:t xml:space="preserve">a </w:t>
      </w:r>
      <w:r w:rsidR="006551AD">
        <w:rPr>
          <w:lang w:val="en-GB"/>
        </w:rPr>
        <w:t>search</w:t>
      </w:r>
      <w:r w:rsidR="005F6802">
        <w:rPr>
          <w:lang w:val="en-GB"/>
        </w:rPr>
        <w:t xml:space="preserve"> </w:t>
      </w:r>
      <w:r w:rsidR="006551AD">
        <w:rPr>
          <w:lang w:val="en-GB"/>
        </w:rPr>
        <w:t>b</w:t>
      </w:r>
      <w:r w:rsidR="005F6802">
        <w:rPr>
          <w:lang w:val="en-GB"/>
        </w:rPr>
        <w:t>ox</w:t>
      </w:r>
      <w:r w:rsidR="003869FA">
        <w:rPr>
          <w:lang w:val="en-GB"/>
        </w:rPr>
        <w:t xml:space="preserve">. Without DataTables, </w:t>
      </w:r>
      <w:r w:rsidR="005F6802">
        <w:rPr>
          <w:lang w:val="en-GB"/>
        </w:rPr>
        <w:t xml:space="preserve">it would require our own implementation </w:t>
      </w:r>
      <w:r w:rsidR="002567E4">
        <w:rPr>
          <w:lang w:val="en-GB"/>
        </w:rPr>
        <w:t xml:space="preserve">which would be difficult due to time </w:t>
      </w:r>
      <w:r w:rsidR="006502AE">
        <w:rPr>
          <w:lang w:val="en-GB"/>
        </w:rPr>
        <w:t>restrictions</w:t>
      </w:r>
      <w:r w:rsidR="00043C8B">
        <w:rPr>
          <w:lang w:val="en-GB"/>
        </w:rPr>
        <w:t xml:space="preserve"> and complexity</w:t>
      </w:r>
      <w:r w:rsidR="002567E4">
        <w:rPr>
          <w:lang w:val="en-GB"/>
        </w:rPr>
        <w:t xml:space="preserve">. </w:t>
      </w:r>
    </w:p>
    <w:p w14:paraId="101545B6" w14:textId="057AA8D9" w:rsidR="00943ACE" w:rsidRDefault="00025CB1" w:rsidP="001159AF">
      <w:pPr>
        <w:ind w:left="720" w:firstLine="360"/>
        <w:rPr>
          <w:lang w:val="en-GB"/>
        </w:rPr>
      </w:pPr>
      <w:r>
        <w:rPr>
          <w:lang w:val="en-GB"/>
        </w:rPr>
        <w:t>In the e</w:t>
      </w:r>
      <w:r w:rsidR="00113DA7">
        <w:rPr>
          <w:lang w:val="en-GB"/>
        </w:rPr>
        <w:t>arly version of the project, an admin would log in</w:t>
      </w:r>
      <w:r w:rsidR="00850BB1">
        <w:rPr>
          <w:lang w:val="en-GB"/>
        </w:rPr>
        <w:t xml:space="preserve"> to the website</w:t>
      </w:r>
      <w:r w:rsidR="00113DA7">
        <w:rPr>
          <w:lang w:val="en-GB"/>
        </w:rPr>
        <w:t xml:space="preserve"> and</w:t>
      </w:r>
      <w:r w:rsidR="009A174A">
        <w:rPr>
          <w:lang w:val="en-GB"/>
        </w:rPr>
        <w:t xml:space="preserve"> </w:t>
      </w:r>
      <w:r w:rsidR="00113DA7">
        <w:rPr>
          <w:lang w:val="en-GB"/>
        </w:rPr>
        <w:t>he</w:t>
      </w:r>
      <w:r w:rsidR="009A174A">
        <w:rPr>
          <w:lang w:val="en-GB"/>
        </w:rPr>
        <w:t>n</w:t>
      </w:r>
      <w:r w:rsidR="00113DA7">
        <w:rPr>
          <w:lang w:val="en-GB"/>
        </w:rPr>
        <w:t xml:space="preserve"> </w:t>
      </w:r>
      <w:r w:rsidR="003A08E3">
        <w:rPr>
          <w:lang w:val="en-GB"/>
        </w:rPr>
        <w:t xml:space="preserve">be </w:t>
      </w:r>
      <w:r w:rsidR="00113DA7">
        <w:rPr>
          <w:lang w:val="en-GB"/>
        </w:rPr>
        <w:t>asked what s</w:t>
      </w:r>
      <w:r w:rsidR="002C2E6A">
        <w:rPr>
          <w:lang w:val="en-GB"/>
        </w:rPr>
        <w:t>c</w:t>
      </w:r>
      <w:r w:rsidR="00113DA7">
        <w:rPr>
          <w:lang w:val="en-GB"/>
        </w:rPr>
        <w:t>hool they wanted to connec</w:t>
      </w:r>
      <w:r w:rsidR="002C2E6A">
        <w:rPr>
          <w:lang w:val="en-GB"/>
        </w:rPr>
        <w:t>t to</w:t>
      </w:r>
      <w:r w:rsidR="00690A5F">
        <w:rPr>
          <w:lang w:val="en-GB"/>
        </w:rPr>
        <w:t>, through a pop-up box</w:t>
      </w:r>
      <w:r w:rsidR="002C2E6A">
        <w:rPr>
          <w:lang w:val="en-GB"/>
        </w:rPr>
        <w:t xml:space="preserve">. </w:t>
      </w:r>
      <w:r w:rsidR="00FA16E5">
        <w:rPr>
          <w:lang w:val="en-GB"/>
        </w:rPr>
        <w:t>Due to changes within the system, w</w:t>
      </w:r>
      <w:r w:rsidR="009A174A">
        <w:rPr>
          <w:lang w:val="en-GB"/>
        </w:rPr>
        <w:t>e</w:t>
      </w:r>
      <w:r w:rsidR="00FA16E5">
        <w:rPr>
          <w:lang w:val="en-GB"/>
        </w:rPr>
        <w:t xml:space="preserve"> had to ask the admin at </w:t>
      </w:r>
      <w:r w:rsidR="00FA5192">
        <w:rPr>
          <w:lang w:val="en-GB"/>
        </w:rPr>
        <w:t xml:space="preserve">the </w:t>
      </w:r>
      <w:r w:rsidR="00FA16E5">
        <w:rPr>
          <w:lang w:val="en-GB"/>
        </w:rPr>
        <w:t xml:space="preserve">login </w:t>
      </w:r>
      <w:r w:rsidR="00FA5192">
        <w:rPr>
          <w:lang w:val="en-GB"/>
        </w:rPr>
        <w:t xml:space="preserve">screen </w:t>
      </w:r>
      <w:r w:rsidR="00FA16E5">
        <w:rPr>
          <w:lang w:val="en-GB"/>
        </w:rPr>
        <w:t xml:space="preserve">to then state </w:t>
      </w:r>
      <w:r w:rsidR="004F7F1D">
        <w:rPr>
          <w:lang w:val="en-GB"/>
        </w:rPr>
        <w:t xml:space="preserve">which school they logged into. </w:t>
      </w:r>
      <w:r w:rsidR="002C2E6A">
        <w:rPr>
          <w:lang w:val="en-GB"/>
        </w:rPr>
        <w:t xml:space="preserve"> </w:t>
      </w:r>
      <w:r w:rsidR="003827DA">
        <w:rPr>
          <w:lang w:val="en-GB"/>
        </w:rPr>
        <w:t xml:space="preserve">When the user </w:t>
      </w:r>
      <w:r w:rsidR="009D260C">
        <w:rPr>
          <w:lang w:val="en-GB"/>
        </w:rPr>
        <w:t>pressed submit, it would automatically post to the server</w:t>
      </w:r>
      <w:r w:rsidR="00040D4B">
        <w:rPr>
          <w:lang w:val="en-GB"/>
        </w:rPr>
        <w:t>, which refreshes the page</w:t>
      </w:r>
      <w:r w:rsidR="009D260C">
        <w:rPr>
          <w:lang w:val="en-GB"/>
        </w:rPr>
        <w:t xml:space="preserve">. To get around this we </w:t>
      </w:r>
      <w:r w:rsidR="004F159C">
        <w:rPr>
          <w:lang w:val="en-GB"/>
        </w:rPr>
        <w:t xml:space="preserve">placed a extra </w:t>
      </w:r>
      <w:r w:rsidR="00001B80">
        <w:rPr>
          <w:lang w:val="en-GB"/>
        </w:rPr>
        <w:t>input</w:t>
      </w:r>
      <w:r w:rsidR="004F159C">
        <w:rPr>
          <w:lang w:val="en-GB"/>
        </w:rPr>
        <w:t xml:space="preserve"> box on the log in</w:t>
      </w:r>
      <w:r w:rsidR="00001B80">
        <w:rPr>
          <w:lang w:val="en-GB"/>
        </w:rPr>
        <w:t xml:space="preserve"> screen</w:t>
      </w:r>
      <w:r w:rsidR="00943ACE">
        <w:rPr>
          <w:lang w:val="en-GB"/>
        </w:rPr>
        <w:t xml:space="preserve">. We did consider </w:t>
      </w:r>
      <w:r w:rsidR="002A1A45">
        <w:rPr>
          <w:lang w:val="en-GB"/>
        </w:rPr>
        <w:t>navigating</w:t>
      </w:r>
      <w:r w:rsidR="00943ACE">
        <w:rPr>
          <w:lang w:val="en-GB"/>
        </w:rPr>
        <w:t xml:space="preserve"> the admin to another page  first to ask them what school they wanted to connect to but decided </w:t>
      </w:r>
      <w:r w:rsidR="00433C46">
        <w:rPr>
          <w:lang w:val="en-GB"/>
        </w:rPr>
        <w:t>against</w:t>
      </w:r>
      <w:r w:rsidR="00943ACE">
        <w:rPr>
          <w:lang w:val="en-GB"/>
        </w:rPr>
        <w:t xml:space="preserve"> </w:t>
      </w:r>
      <w:r w:rsidR="009A174A">
        <w:rPr>
          <w:lang w:val="en-GB"/>
        </w:rPr>
        <w:t xml:space="preserve">this </w:t>
      </w:r>
      <w:r w:rsidR="00943ACE">
        <w:rPr>
          <w:lang w:val="en-GB"/>
        </w:rPr>
        <w:t xml:space="preserve">due to changes in the website design. </w:t>
      </w:r>
      <w:r w:rsidR="00001B80">
        <w:rPr>
          <w:lang w:val="en-GB"/>
        </w:rPr>
        <w:t xml:space="preserve">This would </w:t>
      </w:r>
      <w:r w:rsidR="00865319">
        <w:rPr>
          <w:lang w:val="en-GB"/>
        </w:rPr>
        <w:t>have</w:t>
      </w:r>
      <w:r w:rsidR="00001B80">
        <w:rPr>
          <w:lang w:val="en-GB"/>
        </w:rPr>
        <w:t xml:space="preserve"> also required another unnecessary page</w:t>
      </w:r>
      <w:r w:rsidR="00561A07">
        <w:rPr>
          <w:lang w:val="en-GB"/>
        </w:rPr>
        <w:t xml:space="preserve"> on the website.</w:t>
      </w:r>
    </w:p>
    <w:p w14:paraId="4D306A94" w14:textId="38B01378" w:rsidR="001E6285" w:rsidRDefault="00943ACE" w:rsidP="001159AF">
      <w:pPr>
        <w:ind w:left="720" w:firstLine="360"/>
        <w:rPr>
          <w:lang w:val="en-GB"/>
        </w:rPr>
      </w:pPr>
      <w:r>
        <w:rPr>
          <w:lang w:val="en-GB"/>
        </w:rPr>
        <w:t xml:space="preserve">We found that using PHP was more </w:t>
      </w:r>
      <w:r w:rsidR="00A04CFA">
        <w:rPr>
          <w:lang w:val="en-GB"/>
        </w:rPr>
        <w:t>demanding</w:t>
      </w:r>
      <w:r>
        <w:rPr>
          <w:lang w:val="en-GB"/>
        </w:rPr>
        <w:t xml:space="preserve"> than </w:t>
      </w:r>
      <w:r w:rsidR="002A1A45">
        <w:rPr>
          <w:lang w:val="en-GB"/>
        </w:rPr>
        <w:t>anticipated</w:t>
      </w:r>
      <w:r w:rsidR="009213A3">
        <w:rPr>
          <w:lang w:val="en-GB"/>
        </w:rPr>
        <w:t xml:space="preserve"> due to the way the website was hosted. </w:t>
      </w:r>
      <w:r w:rsidR="00606B94">
        <w:rPr>
          <w:lang w:val="en-GB"/>
        </w:rPr>
        <w:t xml:space="preserve">As the website was hosted on Aberystwyth servers, we needed to connect to the website </w:t>
      </w:r>
      <w:r w:rsidR="007D556E">
        <w:rPr>
          <w:lang w:val="en-GB"/>
        </w:rPr>
        <w:t xml:space="preserve">via </w:t>
      </w:r>
      <w:r w:rsidR="00C30D27">
        <w:rPr>
          <w:lang w:val="en-GB"/>
        </w:rPr>
        <w:t xml:space="preserve">the </w:t>
      </w:r>
      <w:r w:rsidR="002A1A45">
        <w:rPr>
          <w:lang w:val="en-GB"/>
        </w:rPr>
        <w:t>Aberystwyth</w:t>
      </w:r>
      <w:r w:rsidR="007D556E">
        <w:rPr>
          <w:lang w:val="en-GB"/>
        </w:rPr>
        <w:t xml:space="preserve"> VPN.</w:t>
      </w:r>
      <w:r w:rsidR="008B1115">
        <w:rPr>
          <w:lang w:val="en-GB"/>
        </w:rPr>
        <w:t xml:space="preserve"> As we used </w:t>
      </w:r>
      <w:r w:rsidR="002A1A45">
        <w:rPr>
          <w:lang w:val="en-GB"/>
        </w:rPr>
        <w:t>windows</w:t>
      </w:r>
      <w:r w:rsidR="008B1115">
        <w:rPr>
          <w:lang w:val="en-GB"/>
        </w:rPr>
        <w:t xml:space="preserve">, to SSH into the server we needed to use Putty </w:t>
      </w:r>
      <w:sdt>
        <w:sdtPr>
          <w:rPr>
            <w:lang w:val="en-GB"/>
          </w:rPr>
          <w:id w:val="166984842"/>
          <w:citation/>
        </w:sdtPr>
        <w:sdtContent>
          <w:r w:rsidR="00516376">
            <w:rPr>
              <w:lang w:val="en-GB"/>
            </w:rPr>
            <w:fldChar w:fldCharType="begin"/>
          </w:r>
          <w:r w:rsidR="00516376">
            <w:rPr>
              <w:lang w:val="en-GB"/>
            </w:rPr>
            <w:instrText xml:space="preserve"> CITATION Sim19 \l 2057 </w:instrText>
          </w:r>
          <w:r w:rsidR="00516376">
            <w:rPr>
              <w:lang w:val="en-GB"/>
            </w:rPr>
            <w:fldChar w:fldCharType="separate"/>
          </w:r>
          <w:r w:rsidR="00140CCB" w:rsidRPr="00140CCB">
            <w:rPr>
              <w:noProof/>
              <w:lang w:val="en-GB"/>
            </w:rPr>
            <w:t>[25]</w:t>
          </w:r>
          <w:r w:rsidR="00516376">
            <w:rPr>
              <w:lang w:val="en-GB"/>
            </w:rPr>
            <w:fldChar w:fldCharType="end"/>
          </w:r>
        </w:sdtContent>
      </w:sdt>
      <w:r w:rsidR="00ED0955">
        <w:rPr>
          <w:lang w:val="en-GB"/>
        </w:rPr>
        <w:t xml:space="preserve"> </w:t>
      </w:r>
      <w:r w:rsidR="00E81A58">
        <w:rPr>
          <w:lang w:val="en-GB"/>
        </w:rPr>
        <w:t xml:space="preserve">and </w:t>
      </w:r>
      <w:r w:rsidR="00ED0955">
        <w:rPr>
          <w:lang w:val="en-GB"/>
        </w:rPr>
        <w:t>do a ‘fixwebperms’ to set the correct file permissions</w:t>
      </w:r>
      <w:r w:rsidR="0012512F">
        <w:rPr>
          <w:lang w:val="en-GB"/>
        </w:rPr>
        <w:t xml:space="preserve">. </w:t>
      </w:r>
      <w:r w:rsidR="008B1115">
        <w:rPr>
          <w:lang w:val="en-GB"/>
        </w:rPr>
        <w:t xml:space="preserve"> Due to closers related to COVID-19 we </w:t>
      </w:r>
      <w:r w:rsidR="00104C29">
        <w:rPr>
          <w:lang w:val="en-GB"/>
        </w:rPr>
        <w:t xml:space="preserve">could not access the server by visiting the university and found this approach very slow. </w:t>
      </w:r>
    </w:p>
    <w:p w14:paraId="0F7AA6F1" w14:textId="08D4EA89" w:rsidR="008B1115" w:rsidRDefault="001E6285" w:rsidP="00ED3F16">
      <w:pPr>
        <w:ind w:left="720" w:firstLine="360"/>
        <w:rPr>
          <w:lang w:val="en-GB"/>
        </w:rPr>
      </w:pPr>
      <w:r>
        <w:rPr>
          <w:lang w:val="en-GB"/>
        </w:rPr>
        <w:t xml:space="preserve">Another </w:t>
      </w:r>
      <w:r w:rsidR="0027102A">
        <w:rPr>
          <w:lang w:val="en-GB"/>
        </w:rPr>
        <w:t>demanding area</w:t>
      </w:r>
      <w:r>
        <w:rPr>
          <w:lang w:val="en-GB"/>
        </w:rPr>
        <w:t xml:space="preserve"> </w:t>
      </w:r>
      <w:r w:rsidR="004F531A">
        <w:rPr>
          <w:lang w:val="en-GB"/>
        </w:rPr>
        <w:t xml:space="preserve">with PHP </w:t>
      </w:r>
      <w:r w:rsidR="0027102A">
        <w:rPr>
          <w:lang w:val="en-GB"/>
        </w:rPr>
        <w:t>was</w:t>
      </w:r>
      <w:r w:rsidR="004F531A">
        <w:rPr>
          <w:lang w:val="en-GB"/>
        </w:rPr>
        <w:t xml:space="preserve"> that when we </w:t>
      </w:r>
      <w:r w:rsidR="009850B5">
        <w:rPr>
          <w:lang w:val="en-GB"/>
        </w:rPr>
        <w:t>received</w:t>
      </w:r>
      <w:r w:rsidR="004F531A">
        <w:rPr>
          <w:lang w:val="en-GB"/>
        </w:rPr>
        <w:t xml:space="preserve"> errors, </w:t>
      </w:r>
      <w:r w:rsidR="00266CCC">
        <w:rPr>
          <w:lang w:val="en-GB"/>
        </w:rPr>
        <w:t>no errors were displayed</w:t>
      </w:r>
      <w:r w:rsidR="00AC02E2">
        <w:rPr>
          <w:lang w:val="en-GB"/>
        </w:rPr>
        <w:t xml:space="preserve"> originally</w:t>
      </w:r>
      <w:r w:rsidR="00266CCC">
        <w:rPr>
          <w:lang w:val="en-GB"/>
        </w:rPr>
        <w:t xml:space="preserve"> </w:t>
      </w:r>
      <w:r w:rsidR="009850B5">
        <w:rPr>
          <w:lang w:val="en-GB"/>
        </w:rPr>
        <w:t>meaning</w:t>
      </w:r>
      <w:r w:rsidR="00266CCC">
        <w:rPr>
          <w:lang w:val="en-GB"/>
        </w:rPr>
        <w:t xml:space="preserve"> that we had to use </w:t>
      </w:r>
      <w:r w:rsidR="00B00D4F">
        <w:rPr>
          <w:lang w:val="en-GB"/>
        </w:rPr>
        <w:t xml:space="preserve">statements </w:t>
      </w:r>
      <w:r w:rsidR="00634867">
        <w:rPr>
          <w:lang w:val="en-GB"/>
        </w:rPr>
        <w:t xml:space="preserve">such as </w:t>
      </w:r>
      <w:r w:rsidR="00C6402F">
        <w:rPr>
          <w:lang w:val="en-GB"/>
        </w:rPr>
        <w:t>‘</w:t>
      </w:r>
      <w:r w:rsidR="00634867" w:rsidRPr="00634867">
        <w:rPr>
          <w:lang w:val="en-GB"/>
        </w:rPr>
        <w:t>$conn-&gt;connect_error</w:t>
      </w:r>
      <w:r w:rsidR="00C6402F">
        <w:rPr>
          <w:lang w:val="en-GB"/>
        </w:rPr>
        <w:t>’</w:t>
      </w:r>
      <w:r w:rsidR="00634867" w:rsidRPr="00634867">
        <w:rPr>
          <w:lang w:val="en-GB"/>
        </w:rPr>
        <w:t xml:space="preserve"> </w:t>
      </w:r>
      <w:r w:rsidR="00634867">
        <w:rPr>
          <w:lang w:val="en-GB"/>
        </w:rPr>
        <w:t xml:space="preserve">to </w:t>
      </w:r>
      <w:r w:rsidR="00B00D4F">
        <w:rPr>
          <w:lang w:val="en-GB"/>
        </w:rPr>
        <w:t>show the errors. This slowed progress down</w:t>
      </w:r>
      <w:r w:rsidR="003378C3">
        <w:rPr>
          <w:lang w:val="en-GB"/>
        </w:rPr>
        <w:t xml:space="preserve"> as it was never clear what section the issue was being created on</w:t>
      </w:r>
      <w:r w:rsidR="00B00D4F">
        <w:rPr>
          <w:lang w:val="en-GB"/>
        </w:rPr>
        <w:t xml:space="preserve">. </w:t>
      </w:r>
    </w:p>
    <w:p w14:paraId="44B8B84C" w14:textId="0EFF2C3B" w:rsidR="00A15A7F" w:rsidRDefault="00A15A7F" w:rsidP="000672B3">
      <w:pPr>
        <w:pStyle w:val="Heading4"/>
        <w:ind w:firstLine="720"/>
        <w:rPr>
          <w:lang w:val="en-GB"/>
        </w:rPr>
      </w:pPr>
      <w:r>
        <w:rPr>
          <w:lang w:val="en-GB"/>
        </w:rPr>
        <w:t>Different questions</w:t>
      </w:r>
      <w:r w:rsidR="005D245E">
        <w:rPr>
          <w:lang w:val="en-GB"/>
        </w:rPr>
        <w:t xml:space="preserve"> types</w:t>
      </w:r>
    </w:p>
    <w:p w14:paraId="04A850E2" w14:textId="1B1E35CF" w:rsidR="00853EEE" w:rsidRDefault="005D245E" w:rsidP="008E5D1D">
      <w:pPr>
        <w:ind w:left="720" w:firstLine="720"/>
        <w:rPr>
          <w:lang w:val="en-GB"/>
        </w:rPr>
      </w:pPr>
      <w:r>
        <w:rPr>
          <w:lang w:val="en-GB"/>
        </w:rPr>
        <w:t>We did consider implementing different type</w:t>
      </w:r>
      <w:r w:rsidR="002047D8">
        <w:rPr>
          <w:lang w:val="en-GB"/>
        </w:rPr>
        <w:t>s</w:t>
      </w:r>
      <w:r>
        <w:rPr>
          <w:lang w:val="en-GB"/>
        </w:rPr>
        <w:t xml:space="preserve"> of questions in Primary </w:t>
      </w:r>
      <w:r w:rsidR="009A174A">
        <w:rPr>
          <w:lang w:val="en-GB"/>
        </w:rPr>
        <w:t>C</w:t>
      </w:r>
      <w:r>
        <w:rPr>
          <w:lang w:val="en-GB"/>
        </w:rPr>
        <w:t xml:space="preserve">hallenge such as spelling questions. For </w:t>
      </w:r>
      <w:r w:rsidR="009850B5">
        <w:rPr>
          <w:lang w:val="en-GB"/>
        </w:rPr>
        <w:t>example,</w:t>
      </w:r>
      <w:r>
        <w:rPr>
          <w:lang w:val="en-GB"/>
        </w:rPr>
        <w:t xml:space="preserve"> a shape would be shown (banana for example) and players would be asked to click the correct spelling from boxes (such as banana, ban</w:t>
      </w:r>
      <w:r w:rsidR="00ED3F16">
        <w:rPr>
          <w:lang w:val="en-GB"/>
        </w:rPr>
        <w:t>_</w:t>
      </w:r>
      <w:r>
        <w:rPr>
          <w:lang w:val="en-GB"/>
        </w:rPr>
        <w:t>n</w:t>
      </w:r>
      <w:r w:rsidR="00ED3F16">
        <w:rPr>
          <w:lang w:val="en-GB"/>
        </w:rPr>
        <w:t>a</w:t>
      </w:r>
      <w:r>
        <w:rPr>
          <w:lang w:val="en-GB"/>
        </w:rPr>
        <w:t>,</w:t>
      </w:r>
      <w:r w:rsidR="00ED3F16">
        <w:rPr>
          <w:lang w:val="en-GB"/>
        </w:rPr>
        <w:t xml:space="preserve"> _anana</w:t>
      </w:r>
      <w:r>
        <w:rPr>
          <w:lang w:val="en-GB"/>
        </w:rPr>
        <w:t>)</w:t>
      </w:r>
      <w:r w:rsidR="00AA55F6">
        <w:rPr>
          <w:lang w:val="en-GB"/>
        </w:rPr>
        <w:t>.</w:t>
      </w:r>
      <w:r w:rsidR="0078066C">
        <w:rPr>
          <w:lang w:val="en-GB"/>
        </w:rPr>
        <w:t xml:space="preserve">  We </w:t>
      </w:r>
      <w:r w:rsidR="009850B5">
        <w:rPr>
          <w:lang w:val="en-GB"/>
        </w:rPr>
        <w:t>decided</w:t>
      </w:r>
      <w:r w:rsidR="0078066C">
        <w:rPr>
          <w:lang w:val="en-GB"/>
        </w:rPr>
        <w:t xml:space="preserve"> not to </w:t>
      </w:r>
      <w:r w:rsidR="009850B5">
        <w:rPr>
          <w:lang w:val="en-GB"/>
        </w:rPr>
        <w:t>implement</w:t>
      </w:r>
      <w:r w:rsidR="0078066C">
        <w:rPr>
          <w:lang w:val="en-GB"/>
        </w:rPr>
        <w:t xml:space="preserve"> it for </w:t>
      </w:r>
      <w:r w:rsidR="008A552D">
        <w:rPr>
          <w:lang w:val="en-GB"/>
        </w:rPr>
        <w:t xml:space="preserve">a few reasons. </w:t>
      </w:r>
      <w:r w:rsidR="009850B5">
        <w:rPr>
          <w:lang w:val="en-GB"/>
        </w:rPr>
        <w:t>First</w:t>
      </w:r>
      <w:r w:rsidR="00427CD5">
        <w:rPr>
          <w:lang w:val="en-GB"/>
        </w:rPr>
        <w:t>ly</w:t>
      </w:r>
      <w:r w:rsidR="008A552D">
        <w:rPr>
          <w:lang w:val="en-GB"/>
        </w:rPr>
        <w:t xml:space="preserve"> we did not have to implement a question bank for math</w:t>
      </w:r>
      <w:r w:rsidR="0011176F">
        <w:rPr>
          <w:lang w:val="en-GB"/>
        </w:rPr>
        <w:t>ematical questions</w:t>
      </w:r>
      <w:r w:rsidR="008A552D">
        <w:rPr>
          <w:lang w:val="en-GB"/>
        </w:rPr>
        <w:t xml:space="preserve"> as </w:t>
      </w:r>
      <w:r w:rsidR="0011176F">
        <w:rPr>
          <w:lang w:val="en-GB"/>
        </w:rPr>
        <w:t xml:space="preserve">they were </w:t>
      </w:r>
      <w:r w:rsidR="008A552D">
        <w:rPr>
          <w:lang w:val="en-GB"/>
        </w:rPr>
        <w:t xml:space="preserve">automatically </w:t>
      </w:r>
      <w:r w:rsidR="004F32BF">
        <w:rPr>
          <w:lang w:val="en-GB"/>
        </w:rPr>
        <w:t>generated</w:t>
      </w:r>
      <w:r w:rsidR="00682AD7">
        <w:rPr>
          <w:lang w:val="en-GB"/>
        </w:rPr>
        <w:t>, but one would need to be for this</w:t>
      </w:r>
      <w:r w:rsidR="008A552D">
        <w:rPr>
          <w:lang w:val="en-GB"/>
        </w:rPr>
        <w:t xml:space="preserve">. </w:t>
      </w:r>
      <w:r w:rsidR="001E6D38">
        <w:rPr>
          <w:lang w:val="en-GB"/>
        </w:rPr>
        <w:t xml:space="preserve"> </w:t>
      </w:r>
      <w:r w:rsidR="008648C9">
        <w:rPr>
          <w:lang w:val="en-GB"/>
        </w:rPr>
        <w:t xml:space="preserve">This </w:t>
      </w:r>
      <w:r w:rsidR="00770BBE">
        <w:rPr>
          <w:lang w:val="en-GB"/>
        </w:rPr>
        <w:t>remove</w:t>
      </w:r>
      <w:r w:rsidR="00BE544E">
        <w:rPr>
          <w:lang w:val="en-GB"/>
        </w:rPr>
        <w:t>d</w:t>
      </w:r>
      <w:r w:rsidR="00770BBE">
        <w:rPr>
          <w:lang w:val="en-GB"/>
        </w:rPr>
        <w:t xml:space="preserve"> the need to store questions and ensures that players </w:t>
      </w:r>
      <w:r w:rsidR="00160D01">
        <w:rPr>
          <w:lang w:val="en-GB"/>
        </w:rPr>
        <w:t>do not</w:t>
      </w:r>
      <w:r w:rsidR="00770BBE">
        <w:rPr>
          <w:lang w:val="en-GB"/>
        </w:rPr>
        <w:t xml:space="preserve"> get asked a </w:t>
      </w:r>
      <w:r w:rsidR="00160D01">
        <w:rPr>
          <w:lang w:val="en-GB"/>
        </w:rPr>
        <w:t>repeat</w:t>
      </w:r>
      <w:r w:rsidR="00770BBE">
        <w:rPr>
          <w:lang w:val="en-GB"/>
        </w:rPr>
        <w:t xml:space="preserve"> of questions. </w:t>
      </w:r>
      <w:r w:rsidR="004C1122">
        <w:rPr>
          <w:lang w:val="en-GB"/>
        </w:rPr>
        <w:t xml:space="preserve"> </w:t>
      </w:r>
      <w:r w:rsidR="00EA2FC2">
        <w:rPr>
          <w:lang w:val="en-GB"/>
        </w:rPr>
        <w:t>Another</w:t>
      </w:r>
      <w:r w:rsidR="004C1122">
        <w:rPr>
          <w:lang w:val="en-GB"/>
        </w:rPr>
        <w:t xml:space="preserve"> </w:t>
      </w:r>
      <w:r w:rsidR="00FA7FEE">
        <w:rPr>
          <w:lang w:val="en-GB"/>
        </w:rPr>
        <w:t xml:space="preserve">difficulty </w:t>
      </w:r>
      <w:r w:rsidR="004C1122">
        <w:rPr>
          <w:lang w:val="en-GB"/>
        </w:rPr>
        <w:t xml:space="preserve">was </w:t>
      </w:r>
      <w:r w:rsidR="00294432">
        <w:rPr>
          <w:lang w:val="en-GB"/>
        </w:rPr>
        <w:t xml:space="preserve">that it </w:t>
      </w:r>
      <w:r w:rsidR="00094507">
        <w:rPr>
          <w:lang w:val="en-GB"/>
        </w:rPr>
        <w:t>is</w:t>
      </w:r>
      <w:r w:rsidR="00294432">
        <w:rPr>
          <w:lang w:val="en-GB"/>
        </w:rPr>
        <w:t xml:space="preserve"> difficult to make words in English automatically. </w:t>
      </w:r>
      <w:r w:rsidR="001937EE">
        <w:rPr>
          <w:lang w:val="en-GB"/>
        </w:rPr>
        <w:t xml:space="preserve">While the word Banana can be easily </w:t>
      </w:r>
      <w:r w:rsidR="005A6136">
        <w:rPr>
          <w:lang w:val="en-GB"/>
        </w:rPr>
        <w:t>randomised to contain</w:t>
      </w:r>
      <w:r w:rsidR="00B427F5">
        <w:rPr>
          <w:lang w:val="en-GB"/>
        </w:rPr>
        <w:t xml:space="preserve"> other strings or an </w:t>
      </w:r>
      <w:r w:rsidR="00B427F5" w:rsidRPr="00B427F5">
        <w:rPr>
          <w:lang w:val="en-GB"/>
        </w:rPr>
        <w:t>underscore</w:t>
      </w:r>
      <w:r w:rsidR="00B427F5">
        <w:rPr>
          <w:lang w:val="en-GB"/>
        </w:rPr>
        <w:t>.</w:t>
      </w:r>
      <w:r w:rsidR="00B427F5" w:rsidRPr="00B427F5">
        <w:rPr>
          <w:lang w:val="en-GB"/>
        </w:rPr>
        <w:t xml:space="preserve"> </w:t>
      </w:r>
      <w:r w:rsidR="005A6136">
        <w:rPr>
          <w:lang w:val="en-GB"/>
        </w:rPr>
        <w:t>for example</w:t>
      </w:r>
      <w:r w:rsidR="00F71F79">
        <w:rPr>
          <w:lang w:val="en-GB"/>
        </w:rPr>
        <w:t xml:space="preserve">, these rules </w:t>
      </w:r>
      <w:r w:rsidR="00F546AB">
        <w:rPr>
          <w:lang w:val="en-GB"/>
        </w:rPr>
        <w:t xml:space="preserve">are difficult to implement with a random generator. </w:t>
      </w:r>
      <w:r w:rsidR="00EB723E">
        <w:rPr>
          <w:lang w:val="en-GB"/>
        </w:rPr>
        <w:t xml:space="preserve"> </w:t>
      </w:r>
      <w:r w:rsidR="00D97095">
        <w:rPr>
          <w:lang w:val="en-GB"/>
        </w:rPr>
        <w:t xml:space="preserve">Machine learning could have been utilised for </w:t>
      </w:r>
      <w:r w:rsidR="00160D01">
        <w:rPr>
          <w:lang w:val="en-GB"/>
        </w:rPr>
        <w:t>this;</w:t>
      </w:r>
      <w:r w:rsidR="00D97095">
        <w:rPr>
          <w:lang w:val="en-GB"/>
        </w:rPr>
        <w:t xml:space="preserve"> however</w:t>
      </w:r>
      <w:r w:rsidR="009A174A">
        <w:rPr>
          <w:lang w:val="en-GB"/>
        </w:rPr>
        <w:t>,</w:t>
      </w:r>
      <w:r w:rsidR="00D97095">
        <w:rPr>
          <w:lang w:val="en-GB"/>
        </w:rPr>
        <w:t xml:space="preserve"> this was outside the scope of the theses.  </w:t>
      </w:r>
      <w:r w:rsidR="00A77B96">
        <w:rPr>
          <w:lang w:val="en-GB"/>
        </w:rPr>
        <w:t xml:space="preserve">Another approach </w:t>
      </w:r>
      <w:r w:rsidR="006A49AC">
        <w:rPr>
          <w:lang w:val="en-GB"/>
        </w:rPr>
        <w:t xml:space="preserve">could have been </w:t>
      </w:r>
      <w:r w:rsidR="00A77B96">
        <w:rPr>
          <w:lang w:val="en-GB"/>
        </w:rPr>
        <w:t>to generate random words</w:t>
      </w:r>
      <w:r w:rsidR="006A49AC">
        <w:rPr>
          <w:lang w:val="en-GB"/>
        </w:rPr>
        <w:t xml:space="preserve"> from </w:t>
      </w:r>
      <w:r w:rsidR="00F9754A">
        <w:rPr>
          <w:lang w:val="en-GB"/>
        </w:rPr>
        <w:t xml:space="preserve">an array, </w:t>
      </w:r>
      <w:r w:rsidR="00E033F2">
        <w:rPr>
          <w:lang w:val="en-GB"/>
        </w:rPr>
        <w:t>which</w:t>
      </w:r>
      <w:r w:rsidR="00F9754A">
        <w:rPr>
          <w:lang w:val="en-GB"/>
        </w:rPr>
        <w:t xml:space="preserve"> could get its details from the database</w:t>
      </w:r>
      <w:r w:rsidR="007B2309">
        <w:rPr>
          <w:lang w:val="en-GB"/>
        </w:rPr>
        <w:t xml:space="preserve">. </w:t>
      </w:r>
      <w:r w:rsidR="009A174A">
        <w:rPr>
          <w:lang w:val="en-GB"/>
        </w:rPr>
        <w:t>Moreover</w:t>
      </w:r>
      <w:r w:rsidR="0034245B">
        <w:rPr>
          <w:lang w:val="en-GB"/>
        </w:rPr>
        <w:t>, this array could end up being very large</w:t>
      </w:r>
      <w:r w:rsidR="009254F3">
        <w:rPr>
          <w:lang w:val="en-GB"/>
        </w:rPr>
        <w:t xml:space="preserve"> and complex for a user to read</w:t>
      </w:r>
      <w:r w:rsidR="0034245B">
        <w:rPr>
          <w:lang w:val="en-GB"/>
        </w:rPr>
        <w:t>.</w:t>
      </w:r>
      <w:r w:rsidR="00853EEE">
        <w:rPr>
          <w:lang w:val="en-GB"/>
        </w:rPr>
        <w:br w:type="page"/>
      </w:r>
    </w:p>
    <w:p w14:paraId="2FA42CA7" w14:textId="77777777" w:rsidR="001B459E" w:rsidRPr="006317AE" w:rsidRDefault="001B459E" w:rsidP="00710968">
      <w:pPr>
        <w:rPr>
          <w:lang w:val="en-GB"/>
        </w:rPr>
      </w:pPr>
    </w:p>
    <w:p w14:paraId="65A7718F" w14:textId="77777777" w:rsidR="001F35A4" w:rsidRPr="003C4F45" w:rsidRDefault="001F35A4" w:rsidP="0037614C">
      <w:pPr>
        <w:rPr>
          <w:lang w:val="en-GB"/>
        </w:rPr>
      </w:pPr>
    </w:p>
    <w:p w14:paraId="63BC59BB" w14:textId="4AB84402" w:rsidR="007A3E41" w:rsidRDefault="00711DBE" w:rsidP="0037614C">
      <w:pPr>
        <w:pStyle w:val="Heading1"/>
        <w:rPr>
          <w:lang w:val="en-GB"/>
        </w:rPr>
      </w:pPr>
      <w:bookmarkStart w:id="47" w:name="_Toc222978603"/>
      <w:bookmarkStart w:id="48" w:name="_Toc34045702"/>
      <w:bookmarkStart w:id="49" w:name="_Toc40241937"/>
      <w:r w:rsidRPr="003C4F45">
        <w:rPr>
          <w:lang w:val="en-GB"/>
        </w:rPr>
        <w:t>Testing</w:t>
      </w:r>
      <w:bookmarkEnd w:id="45"/>
      <w:bookmarkEnd w:id="47"/>
      <w:bookmarkEnd w:id="48"/>
      <w:bookmarkEnd w:id="49"/>
    </w:p>
    <w:p w14:paraId="1A15E50F" w14:textId="7DD60BBB" w:rsidR="00E553FC" w:rsidRPr="00E553FC" w:rsidRDefault="00D026CB" w:rsidP="00C57B3D">
      <w:pPr>
        <w:ind w:left="720" w:firstLine="720"/>
        <w:rPr>
          <w:lang w:val="en-GB"/>
        </w:rPr>
      </w:pPr>
      <w:r>
        <w:rPr>
          <w:lang w:val="en-GB"/>
        </w:rPr>
        <w:t>The testing section will talk about the overall approach to the testing</w:t>
      </w:r>
      <w:r w:rsidR="000F79C5">
        <w:rPr>
          <w:lang w:val="en-GB"/>
        </w:rPr>
        <w:t>, which includes</w:t>
      </w:r>
      <w:r w:rsidR="0017692F">
        <w:rPr>
          <w:lang w:val="en-GB"/>
        </w:rPr>
        <w:t xml:space="preserve"> </w:t>
      </w:r>
      <w:r w:rsidR="000D667A">
        <w:rPr>
          <w:lang w:val="en-GB"/>
        </w:rPr>
        <w:t>what was tested, how it was tested and who was asked to test the website.</w:t>
      </w:r>
      <w:r w:rsidR="00092FCE">
        <w:rPr>
          <w:lang w:val="en-GB"/>
        </w:rPr>
        <w:t xml:space="preserve"> The </w:t>
      </w:r>
      <w:r w:rsidR="003C3899">
        <w:rPr>
          <w:lang w:val="en-GB"/>
        </w:rPr>
        <w:t xml:space="preserve">section also talks about the tests the developer </w:t>
      </w:r>
      <w:r w:rsidR="00800D37">
        <w:rPr>
          <w:lang w:val="en-GB"/>
        </w:rPr>
        <w:t>completed</w:t>
      </w:r>
      <w:r w:rsidR="003C3899">
        <w:rPr>
          <w:lang w:val="en-GB"/>
        </w:rPr>
        <w:t xml:space="preserve"> within the project to </w:t>
      </w:r>
      <w:r w:rsidR="000566AB">
        <w:rPr>
          <w:lang w:val="en-GB"/>
        </w:rPr>
        <w:t>make sure everything was tested thoroughly</w:t>
      </w:r>
      <w:r w:rsidR="00FB2F97">
        <w:rPr>
          <w:lang w:val="en-GB"/>
        </w:rPr>
        <w:t xml:space="preserve"> and correctly </w:t>
      </w:r>
    </w:p>
    <w:p w14:paraId="6EBE20EC" w14:textId="5D5376D8" w:rsidR="00694611" w:rsidRDefault="00694611" w:rsidP="0037614C">
      <w:pPr>
        <w:pStyle w:val="Heading2"/>
        <w:rPr>
          <w:lang w:val="en-GB"/>
        </w:rPr>
      </w:pPr>
      <w:bookmarkStart w:id="50" w:name="_Toc222978604"/>
      <w:bookmarkStart w:id="51" w:name="_Toc34045703"/>
      <w:bookmarkStart w:id="52" w:name="_Toc40241938"/>
      <w:r w:rsidRPr="003C4F45">
        <w:rPr>
          <w:lang w:val="en-GB"/>
        </w:rPr>
        <w:t>Overall Approach to Testing</w:t>
      </w:r>
      <w:bookmarkEnd w:id="50"/>
      <w:bookmarkEnd w:id="51"/>
      <w:bookmarkEnd w:id="52"/>
      <w:r w:rsidRPr="003C4F45">
        <w:rPr>
          <w:lang w:val="en-GB"/>
        </w:rPr>
        <w:t xml:space="preserve"> </w:t>
      </w:r>
    </w:p>
    <w:p w14:paraId="194B574C" w14:textId="516247D7" w:rsidR="001D222D" w:rsidRDefault="00CC62F0" w:rsidP="001540A6">
      <w:pPr>
        <w:ind w:left="792" w:firstLine="720"/>
        <w:rPr>
          <w:lang w:val="en-GB"/>
        </w:rPr>
      </w:pPr>
      <w:r>
        <w:rPr>
          <w:lang w:val="en-GB"/>
        </w:rPr>
        <w:t xml:space="preserve">Manual testing was carried out to ensure that the website worked </w:t>
      </w:r>
      <w:r w:rsidR="00CB45F5">
        <w:rPr>
          <w:lang w:val="en-GB"/>
        </w:rPr>
        <w:t xml:space="preserve">as intended at every stage of the project. </w:t>
      </w:r>
      <w:r w:rsidR="00DE60BA">
        <w:rPr>
          <w:lang w:val="en-GB"/>
        </w:rPr>
        <w:t xml:space="preserve"> </w:t>
      </w:r>
      <w:r w:rsidR="00FD194B">
        <w:rPr>
          <w:lang w:val="en-GB"/>
        </w:rPr>
        <w:t xml:space="preserve">Each function was tested to ensure that it worked as intended by the developer </w:t>
      </w:r>
      <w:r w:rsidR="00C92186">
        <w:rPr>
          <w:lang w:val="en-GB"/>
        </w:rPr>
        <w:t xml:space="preserve">at the time the function was completed. </w:t>
      </w:r>
      <w:r w:rsidR="00427DE3">
        <w:rPr>
          <w:lang w:val="en-GB"/>
        </w:rPr>
        <w:t xml:space="preserve"> </w:t>
      </w:r>
      <w:r w:rsidR="00F677D7">
        <w:rPr>
          <w:lang w:val="en-GB"/>
        </w:rPr>
        <w:t>However,</w:t>
      </w:r>
      <w:r w:rsidR="00427DE3">
        <w:rPr>
          <w:lang w:val="en-GB"/>
        </w:rPr>
        <w:t xml:space="preserve"> this did not </w:t>
      </w:r>
      <w:r w:rsidR="00D535ED">
        <w:rPr>
          <w:lang w:val="en-GB"/>
        </w:rPr>
        <w:t>result</w:t>
      </w:r>
      <w:r w:rsidR="00804A23">
        <w:rPr>
          <w:lang w:val="en-GB"/>
        </w:rPr>
        <w:t xml:space="preserve"> in usability testing as the development team did not meet the target demographic for the development</w:t>
      </w:r>
      <w:r w:rsidR="002619A9">
        <w:rPr>
          <w:lang w:val="en-GB"/>
        </w:rPr>
        <w:t>.</w:t>
      </w:r>
      <w:r w:rsidR="004E77FB">
        <w:rPr>
          <w:lang w:val="en-GB"/>
        </w:rPr>
        <w:t xml:space="preserve"> </w:t>
      </w:r>
      <w:r w:rsidR="004E77FB" w:rsidRPr="001D222D">
        <w:rPr>
          <w:lang w:val="en-GB"/>
        </w:rPr>
        <w:t xml:space="preserve">We did not do unit testing on the website because it was already planned to </w:t>
      </w:r>
      <w:r w:rsidR="009A174A">
        <w:rPr>
          <w:lang w:val="en-GB"/>
        </w:rPr>
        <w:t>complete</w:t>
      </w:r>
      <w:r w:rsidR="004E77FB" w:rsidRPr="001D222D">
        <w:rPr>
          <w:lang w:val="en-GB"/>
        </w:rPr>
        <w:t xml:space="preserve"> user testing</w:t>
      </w:r>
      <w:r w:rsidR="004E77FB">
        <w:rPr>
          <w:lang w:val="en-GB"/>
        </w:rPr>
        <w:t xml:space="preserve"> and manual testing</w:t>
      </w:r>
      <w:r w:rsidR="009A174A">
        <w:rPr>
          <w:lang w:val="en-GB"/>
        </w:rPr>
        <w:t xml:space="preserve"> and </w:t>
      </w:r>
      <w:r w:rsidR="005C261B">
        <w:rPr>
          <w:lang w:val="en-GB"/>
        </w:rPr>
        <w:t>because</w:t>
      </w:r>
      <w:r w:rsidR="004E77FB">
        <w:rPr>
          <w:lang w:val="en-GB"/>
        </w:rPr>
        <w:t xml:space="preserve"> that there are no </w:t>
      </w:r>
      <w:r w:rsidR="008A1EB9">
        <w:rPr>
          <w:lang w:val="en-GB"/>
        </w:rPr>
        <w:t>built-in</w:t>
      </w:r>
      <w:r w:rsidR="004E77FB">
        <w:rPr>
          <w:lang w:val="en-GB"/>
        </w:rPr>
        <w:t xml:space="preserve"> </w:t>
      </w:r>
      <w:r w:rsidR="00E223AA">
        <w:rPr>
          <w:lang w:val="en-GB"/>
        </w:rPr>
        <w:t>unit</w:t>
      </w:r>
      <w:r w:rsidR="004E77FB">
        <w:rPr>
          <w:lang w:val="en-GB"/>
        </w:rPr>
        <w:t xml:space="preserve"> tests within JavaScript</w:t>
      </w:r>
      <w:r w:rsidR="009A174A">
        <w:rPr>
          <w:lang w:val="en-GB"/>
        </w:rPr>
        <w:t>.</w:t>
      </w:r>
      <w:r w:rsidR="004E77FB">
        <w:rPr>
          <w:lang w:val="en-GB"/>
        </w:rPr>
        <w:t xml:space="preserve"> </w:t>
      </w:r>
      <w:r w:rsidR="009A174A">
        <w:rPr>
          <w:lang w:val="en-GB"/>
        </w:rPr>
        <w:t>T</w:t>
      </w:r>
      <w:r w:rsidR="004E77FB">
        <w:rPr>
          <w:lang w:val="en-GB"/>
        </w:rPr>
        <w:t xml:space="preserve">his means that third party software would have been needed to be </w:t>
      </w:r>
      <w:r w:rsidR="006747CD">
        <w:rPr>
          <w:lang w:val="en-GB"/>
        </w:rPr>
        <w:t>implemented</w:t>
      </w:r>
      <w:r w:rsidR="004E77FB">
        <w:rPr>
          <w:lang w:val="en-GB"/>
        </w:rPr>
        <w:t xml:space="preserve"> and learned. Since two types of tests where</w:t>
      </w:r>
      <w:r w:rsidR="00D83F9D">
        <w:rPr>
          <w:lang w:val="en-GB"/>
        </w:rPr>
        <w:t xml:space="preserve"> already</w:t>
      </w:r>
      <w:r w:rsidR="004E77FB">
        <w:rPr>
          <w:lang w:val="en-GB"/>
        </w:rPr>
        <w:t xml:space="preserve"> being completed and the developer needing to learn/understand the unit testing software, it was chosen not to use them.</w:t>
      </w:r>
    </w:p>
    <w:p w14:paraId="456A6B13" w14:textId="3FC16E7F" w:rsidR="00694611" w:rsidRPr="003C4F45" w:rsidRDefault="00A7439E" w:rsidP="001159AF">
      <w:pPr>
        <w:ind w:left="720" w:firstLine="720"/>
        <w:rPr>
          <w:lang w:val="en-GB"/>
        </w:rPr>
      </w:pPr>
      <w:r>
        <w:rPr>
          <w:lang w:val="en-GB"/>
        </w:rPr>
        <w:t xml:space="preserve">However, </w:t>
      </w:r>
      <w:r w:rsidR="00023145" w:rsidRPr="001D222D">
        <w:rPr>
          <w:lang w:val="en-GB"/>
        </w:rPr>
        <w:t>Unit test</w:t>
      </w:r>
      <w:r w:rsidR="005C53FF" w:rsidRPr="001D222D">
        <w:rPr>
          <w:lang w:val="en-GB"/>
        </w:rPr>
        <w:t xml:space="preserve">ing tools such as </w:t>
      </w:r>
      <w:r w:rsidR="00F718E1" w:rsidRPr="001D222D">
        <w:rPr>
          <w:lang w:val="en-GB"/>
        </w:rPr>
        <w:t xml:space="preserve">Selenium </w:t>
      </w:r>
      <w:sdt>
        <w:sdtPr>
          <w:rPr>
            <w:lang w:val="en-GB"/>
          </w:rPr>
          <w:id w:val="-501820701"/>
          <w:citation/>
        </w:sdtPr>
        <w:sdtContent>
          <w:r w:rsidR="00F718E1" w:rsidRPr="001D222D">
            <w:rPr>
              <w:lang w:val="en-GB"/>
            </w:rPr>
            <w:fldChar w:fldCharType="begin"/>
          </w:r>
          <w:r w:rsidR="00F718E1" w:rsidRPr="001D222D">
            <w:rPr>
              <w:lang w:val="en-GB"/>
            </w:rPr>
            <w:instrText xml:space="preserve"> CITATION Sel10 \l 2057 </w:instrText>
          </w:r>
          <w:r w:rsidR="00F718E1" w:rsidRPr="001D222D">
            <w:rPr>
              <w:lang w:val="en-GB"/>
            </w:rPr>
            <w:fldChar w:fldCharType="separate"/>
          </w:r>
          <w:r w:rsidR="00140CCB" w:rsidRPr="00140CCB">
            <w:rPr>
              <w:noProof/>
              <w:lang w:val="en-GB"/>
            </w:rPr>
            <w:t>[26]</w:t>
          </w:r>
          <w:r w:rsidR="00F718E1" w:rsidRPr="001D222D">
            <w:rPr>
              <w:lang w:val="en-GB"/>
            </w:rPr>
            <w:fldChar w:fldCharType="end"/>
          </w:r>
        </w:sdtContent>
      </w:sdt>
      <w:r w:rsidR="00F718E1" w:rsidRPr="001D222D">
        <w:rPr>
          <w:lang w:val="en-GB"/>
        </w:rPr>
        <w:t xml:space="preserve"> </w:t>
      </w:r>
      <w:r w:rsidR="007570F5">
        <w:rPr>
          <w:lang w:val="en-GB"/>
        </w:rPr>
        <w:t xml:space="preserve">and </w:t>
      </w:r>
      <w:r w:rsidR="002C64F8" w:rsidRPr="002C64F8">
        <w:t>Mocha</w:t>
      </w:r>
      <w:r w:rsidR="006A2526">
        <w:t xml:space="preserve"> </w:t>
      </w:r>
      <w:sdt>
        <w:sdtPr>
          <w:id w:val="1239439753"/>
          <w:citation/>
        </w:sdtPr>
        <w:sdtContent>
          <w:r w:rsidR="006A2526">
            <w:fldChar w:fldCharType="begin"/>
          </w:r>
          <w:r w:rsidR="006A2526">
            <w:rPr>
              <w:lang w:val="en-GB"/>
            </w:rPr>
            <w:instrText xml:space="preserve"> CITATION Opete \l 2057 </w:instrText>
          </w:r>
          <w:r w:rsidR="006A2526">
            <w:fldChar w:fldCharType="separate"/>
          </w:r>
          <w:r w:rsidR="00140CCB" w:rsidRPr="00140CCB">
            <w:rPr>
              <w:noProof/>
              <w:lang w:val="en-GB"/>
            </w:rPr>
            <w:t>[27]</w:t>
          </w:r>
          <w:r w:rsidR="006A2526">
            <w:fldChar w:fldCharType="end"/>
          </w:r>
        </w:sdtContent>
      </w:sdt>
      <w:r w:rsidR="002C64F8" w:rsidRPr="002C64F8">
        <w:t xml:space="preserve"> </w:t>
      </w:r>
      <w:r w:rsidR="007176F1">
        <w:rPr>
          <w:lang w:val="en-GB"/>
        </w:rPr>
        <w:t>were</w:t>
      </w:r>
      <w:r w:rsidR="00F718E1" w:rsidRPr="001D222D">
        <w:rPr>
          <w:lang w:val="en-GB"/>
        </w:rPr>
        <w:t xml:space="preserve"> look</w:t>
      </w:r>
      <w:r w:rsidR="007176F1">
        <w:rPr>
          <w:lang w:val="en-GB"/>
        </w:rPr>
        <w:t>ed</w:t>
      </w:r>
      <w:r w:rsidR="00F718E1" w:rsidRPr="001D222D">
        <w:rPr>
          <w:lang w:val="en-GB"/>
        </w:rPr>
        <w:t xml:space="preserve"> into</w:t>
      </w:r>
      <w:r w:rsidR="006F61D7">
        <w:rPr>
          <w:lang w:val="en-GB"/>
        </w:rPr>
        <w:t>,</w:t>
      </w:r>
      <w:r w:rsidR="00F718E1" w:rsidRPr="001D222D">
        <w:rPr>
          <w:lang w:val="en-GB"/>
        </w:rPr>
        <w:t xml:space="preserve"> </w:t>
      </w:r>
      <w:r w:rsidR="009A174A">
        <w:rPr>
          <w:lang w:val="en-GB"/>
        </w:rPr>
        <w:t xml:space="preserve">and considered </w:t>
      </w:r>
      <w:r w:rsidR="00F718E1" w:rsidRPr="001D222D">
        <w:rPr>
          <w:lang w:val="en-GB"/>
        </w:rPr>
        <w:t xml:space="preserve">if </w:t>
      </w:r>
      <w:r w:rsidR="00873F66" w:rsidRPr="001D222D">
        <w:rPr>
          <w:lang w:val="en-GB"/>
        </w:rPr>
        <w:t>they could be used within the project</w:t>
      </w:r>
      <w:r w:rsidR="002E406E">
        <w:rPr>
          <w:lang w:val="en-GB"/>
        </w:rPr>
        <w:t xml:space="preserve">. These are two third party </w:t>
      </w:r>
      <w:r w:rsidR="00F856F7">
        <w:rPr>
          <w:lang w:val="en-GB"/>
        </w:rPr>
        <w:t>unit testing software.</w:t>
      </w:r>
      <w:r w:rsidR="00CB30F5">
        <w:rPr>
          <w:lang w:val="en-GB"/>
        </w:rPr>
        <w:t xml:space="preserve"> They both allow for lightweight and complex tests to be </w:t>
      </w:r>
      <w:r w:rsidR="009A174A">
        <w:rPr>
          <w:lang w:val="en-GB"/>
        </w:rPr>
        <w:t>completed</w:t>
      </w:r>
      <w:r w:rsidR="00CB30F5">
        <w:rPr>
          <w:lang w:val="en-GB"/>
        </w:rPr>
        <w:t xml:space="preserve"> on a website</w:t>
      </w:r>
      <w:r w:rsidR="00860FC7">
        <w:rPr>
          <w:lang w:val="en-GB"/>
        </w:rPr>
        <w:t xml:space="preserve"> with relative ease.</w:t>
      </w:r>
    </w:p>
    <w:p w14:paraId="3C10DC0C" w14:textId="36CB9473" w:rsidR="0084273F" w:rsidRPr="008E33C0" w:rsidRDefault="00694611" w:rsidP="0084273F">
      <w:pPr>
        <w:pStyle w:val="Heading2"/>
        <w:rPr>
          <w:lang w:val="en-GB"/>
        </w:rPr>
      </w:pPr>
      <w:bookmarkStart w:id="53" w:name="_Toc222978611"/>
      <w:bookmarkStart w:id="54" w:name="_Toc34045710"/>
      <w:bookmarkStart w:id="55" w:name="_Toc40241939"/>
      <w:r w:rsidRPr="003C4F45">
        <w:rPr>
          <w:lang w:val="en-GB"/>
        </w:rPr>
        <w:t>User Testing</w:t>
      </w:r>
      <w:bookmarkEnd w:id="53"/>
      <w:bookmarkEnd w:id="54"/>
      <w:bookmarkEnd w:id="55"/>
    </w:p>
    <w:p w14:paraId="43792EAD" w14:textId="3996C471" w:rsidR="0084273F" w:rsidRDefault="0084273F" w:rsidP="00391AD1">
      <w:pPr>
        <w:ind w:left="720" w:firstLine="720"/>
        <w:rPr>
          <w:lang w:val="en-GB"/>
        </w:rPr>
      </w:pPr>
      <w:r>
        <w:rPr>
          <w:lang w:val="en-GB"/>
        </w:rPr>
        <w:t>The initial plan was to get participants of our target demographic to test the application for real world feedback. We planned to ask participants about the design and functionality of</w:t>
      </w:r>
      <w:r w:rsidR="00E32097">
        <w:rPr>
          <w:lang w:val="en-GB"/>
        </w:rPr>
        <w:t xml:space="preserve"> the</w:t>
      </w:r>
      <w:r>
        <w:rPr>
          <w:lang w:val="en-GB"/>
        </w:rPr>
        <w:t xml:space="preserve"> website. However</w:t>
      </w:r>
      <w:r w:rsidR="00A45E38">
        <w:rPr>
          <w:lang w:val="en-GB"/>
        </w:rPr>
        <w:t>,</w:t>
      </w:r>
      <w:r>
        <w:rPr>
          <w:lang w:val="en-GB"/>
        </w:rPr>
        <w:t xml:space="preserve"> due to the global COVID-19 pandemic restricting on movements and</w:t>
      </w:r>
      <w:r w:rsidR="00CA5F11">
        <w:rPr>
          <w:lang w:val="en-GB"/>
        </w:rPr>
        <w:t xml:space="preserve"> the</w:t>
      </w:r>
      <w:r>
        <w:rPr>
          <w:lang w:val="en-GB"/>
        </w:rPr>
        <w:t xml:space="preserve"> closures of schools</w:t>
      </w:r>
      <w:r w:rsidR="00E04942">
        <w:rPr>
          <w:lang w:val="en-GB"/>
        </w:rPr>
        <w:t>,</w:t>
      </w:r>
      <w:r>
        <w:rPr>
          <w:lang w:val="en-GB"/>
        </w:rPr>
        <w:t xml:space="preserve"> deemed this impossible to carry out. </w:t>
      </w:r>
      <w:r w:rsidR="00D348D3">
        <w:rPr>
          <w:lang w:val="en-GB"/>
        </w:rPr>
        <w:t>Instead of</w:t>
      </w:r>
      <w:r w:rsidR="006C18FA">
        <w:rPr>
          <w:lang w:val="en-GB"/>
        </w:rPr>
        <w:t xml:space="preserve"> </w:t>
      </w:r>
      <w:r w:rsidR="00AF354B">
        <w:rPr>
          <w:lang w:val="en-GB"/>
        </w:rPr>
        <w:t xml:space="preserve">the target audience </w:t>
      </w:r>
      <w:r w:rsidR="00224721">
        <w:rPr>
          <w:lang w:val="en-GB"/>
        </w:rPr>
        <w:t xml:space="preserve">testing </w:t>
      </w:r>
      <w:r w:rsidR="00B2683D">
        <w:rPr>
          <w:lang w:val="en-GB"/>
        </w:rPr>
        <w:t xml:space="preserve">the website, </w:t>
      </w:r>
      <w:r w:rsidR="00253D02">
        <w:rPr>
          <w:lang w:val="en-GB"/>
        </w:rPr>
        <w:t xml:space="preserve">a different audience had to be used, this </w:t>
      </w:r>
      <w:r w:rsidR="00A45E38">
        <w:rPr>
          <w:lang w:val="en-GB"/>
        </w:rPr>
        <w:t xml:space="preserve">group included </w:t>
      </w:r>
      <w:r w:rsidR="00253D02">
        <w:rPr>
          <w:lang w:val="en-GB"/>
        </w:rPr>
        <w:t>more computationally adept</w:t>
      </w:r>
      <w:r w:rsidR="00AE2EA7">
        <w:rPr>
          <w:lang w:val="en-GB"/>
        </w:rPr>
        <w:t xml:space="preserve"> users</w:t>
      </w:r>
      <w:r w:rsidR="00A45E38">
        <w:rPr>
          <w:lang w:val="en-GB"/>
        </w:rPr>
        <w:t xml:space="preserve"> who tested the website remotely</w:t>
      </w:r>
      <w:r w:rsidR="00F4563D">
        <w:rPr>
          <w:lang w:val="en-GB"/>
        </w:rPr>
        <w:t>.</w:t>
      </w:r>
      <w:r w:rsidR="00D0572F">
        <w:rPr>
          <w:lang w:val="en-GB"/>
        </w:rPr>
        <w:t xml:space="preserve"> </w:t>
      </w:r>
    </w:p>
    <w:p w14:paraId="5CDF2600" w14:textId="03A7047B" w:rsidR="00A45E38" w:rsidRDefault="00A45E38" w:rsidP="00391AD1">
      <w:pPr>
        <w:ind w:left="720" w:firstLine="720"/>
        <w:rPr>
          <w:lang w:val="en-GB"/>
        </w:rPr>
      </w:pPr>
      <w:r>
        <w:rPr>
          <w:lang w:val="en-GB"/>
        </w:rPr>
        <w:t xml:space="preserve">This new group of testers was limited to 7 participants (6 male and 1 female, aged 20 – 60) but because they were not part of the </w:t>
      </w:r>
      <w:r w:rsidR="005D37C6">
        <w:rPr>
          <w:lang w:val="en-GB"/>
        </w:rPr>
        <w:t xml:space="preserve">original </w:t>
      </w:r>
      <w:r>
        <w:rPr>
          <w:lang w:val="en-GB"/>
        </w:rPr>
        <w:t xml:space="preserve">target </w:t>
      </w:r>
      <w:r w:rsidR="005D37C6">
        <w:rPr>
          <w:lang w:val="en-GB"/>
        </w:rPr>
        <w:t>player demography they were not able to test the website with admin control</w:t>
      </w:r>
      <w:r w:rsidR="00D028D0">
        <w:rPr>
          <w:lang w:val="en-GB"/>
        </w:rPr>
        <w:t xml:space="preserve"> for security reasons. This study was carried out at the end of the project, allowing for the testers to test the whole site and not to have to work around unfinished sections. Since a younger demographic had originally been </w:t>
      </w:r>
      <w:r w:rsidR="00AA4B32">
        <w:rPr>
          <w:lang w:val="en-GB"/>
        </w:rPr>
        <w:t>chosen,</w:t>
      </w:r>
      <w:r w:rsidR="00D028D0">
        <w:rPr>
          <w:lang w:val="en-GB"/>
        </w:rPr>
        <w:t xml:space="preserve"> they would have found it difficult to test an uncompleted website. With this in mind it was decided to user test at the end of the project.</w:t>
      </w:r>
    </w:p>
    <w:p w14:paraId="2B8BD36C" w14:textId="0016A8CD" w:rsidR="0084273F" w:rsidRPr="0084273F" w:rsidRDefault="00A14FEA" w:rsidP="00D44AB1">
      <w:pPr>
        <w:ind w:left="720" w:firstLine="720"/>
        <w:rPr>
          <w:lang w:val="en-GB"/>
        </w:rPr>
      </w:pPr>
      <w:r>
        <w:rPr>
          <w:lang w:val="en-GB"/>
        </w:rPr>
        <w:t>W</w:t>
      </w:r>
      <w:r w:rsidR="0084273F">
        <w:rPr>
          <w:lang w:val="en-GB"/>
        </w:rPr>
        <w:t xml:space="preserve">e carried out user testing with participants to test </w:t>
      </w:r>
      <w:r w:rsidR="008C6722">
        <w:rPr>
          <w:lang w:val="en-GB"/>
        </w:rPr>
        <w:t xml:space="preserve">the website, </w:t>
      </w:r>
      <w:r w:rsidR="00A45E38">
        <w:rPr>
          <w:lang w:val="en-GB"/>
        </w:rPr>
        <w:t xml:space="preserve">as </w:t>
      </w:r>
      <w:r w:rsidR="008F4899">
        <w:rPr>
          <w:lang w:val="en-GB"/>
        </w:rPr>
        <w:t xml:space="preserve">this would </w:t>
      </w:r>
      <w:r w:rsidR="005F3430">
        <w:rPr>
          <w:lang w:val="en-GB"/>
        </w:rPr>
        <w:t xml:space="preserve">allow for </w:t>
      </w:r>
      <w:r w:rsidR="006856D7">
        <w:rPr>
          <w:lang w:val="en-GB"/>
        </w:rPr>
        <w:t xml:space="preserve">a higher chance of bugs </w:t>
      </w:r>
      <w:r w:rsidR="00E04942">
        <w:rPr>
          <w:lang w:val="en-GB"/>
        </w:rPr>
        <w:t xml:space="preserve">and issues </w:t>
      </w:r>
      <w:r w:rsidR="006856D7">
        <w:rPr>
          <w:lang w:val="en-GB"/>
        </w:rPr>
        <w:t xml:space="preserve">being </w:t>
      </w:r>
      <w:r w:rsidR="00F07E96">
        <w:rPr>
          <w:lang w:val="en-GB"/>
        </w:rPr>
        <w:t>identified</w:t>
      </w:r>
      <w:r w:rsidR="001A0FE8">
        <w:rPr>
          <w:lang w:val="en-GB"/>
        </w:rPr>
        <w:t>. The user</w:t>
      </w:r>
      <w:r w:rsidR="00D739E8">
        <w:rPr>
          <w:lang w:val="en-GB"/>
        </w:rPr>
        <w:t xml:space="preserve">s </w:t>
      </w:r>
      <w:r w:rsidR="00D028D0">
        <w:rPr>
          <w:lang w:val="en-GB"/>
        </w:rPr>
        <w:t>involved in the testing were a</w:t>
      </w:r>
      <w:r w:rsidR="00F07E96">
        <w:rPr>
          <w:lang w:val="en-GB"/>
        </w:rPr>
        <w:t>sked</w:t>
      </w:r>
      <w:r w:rsidR="00D028D0">
        <w:rPr>
          <w:lang w:val="en-GB"/>
        </w:rPr>
        <w:t xml:space="preserve"> to offer opinions about the site in their test reports </w:t>
      </w:r>
      <w:r w:rsidR="00F07E96">
        <w:rPr>
          <w:lang w:val="en-GB"/>
        </w:rPr>
        <w:t>on</w:t>
      </w:r>
      <w:r w:rsidR="00D028D0">
        <w:rPr>
          <w:lang w:val="en-GB"/>
        </w:rPr>
        <w:t xml:space="preserve"> the </w:t>
      </w:r>
      <w:r w:rsidR="00E04942">
        <w:rPr>
          <w:lang w:val="en-GB"/>
        </w:rPr>
        <w:lastRenderedPageBreak/>
        <w:t xml:space="preserve">design, usability and </w:t>
      </w:r>
      <w:r w:rsidR="00F07E96">
        <w:rPr>
          <w:lang w:val="en-GB"/>
        </w:rPr>
        <w:t xml:space="preserve">their </w:t>
      </w:r>
      <w:r w:rsidR="00E04942">
        <w:rPr>
          <w:lang w:val="en-GB"/>
        </w:rPr>
        <w:t xml:space="preserve">overall </w:t>
      </w:r>
      <w:r w:rsidR="00F07E96">
        <w:rPr>
          <w:lang w:val="en-GB"/>
        </w:rPr>
        <w:t>judgement</w:t>
      </w:r>
      <w:r w:rsidR="00E04942">
        <w:rPr>
          <w:lang w:val="en-GB"/>
        </w:rPr>
        <w:t xml:space="preserve"> of the pages. This included the login page, the game page and the staff page</w:t>
      </w:r>
      <w:r w:rsidR="00F07E96">
        <w:rPr>
          <w:lang w:val="en-GB"/>
        </w:rPr>
        <w:t xml:space="preserve"> as well as an overall score and comments.</w:t>
      </w:r>
      <w:r w:rsidR="00DE1350">
        <w:rPr>
          <w:lang w:val="en-GB"/>
        </w:rPr>
        <w:t xml:space="preserve"> </w:t>
      </w:r>
    </w:p>
    <w:p w14:paraId="50341E08" w14:textId="23B32DA2" w:rsidR="00D954B9" w:rsidRDefault="005567BC" w:rsidP="00D954B9">
      <w:pPr>
        <w:ind w:left="720" w:firstLine="720"/>
        <w:rPr>
          <w:lang w:val="en-GB"/>
        </w:rPr>
      </w:pPr>
      <w:r>
        <w:rPr>
          <w:lang w:val="en-GB"/>
        </w:rPr>
        <w:t xml:space="preserve">Participants were given a </w:t>
      </w:r>
      <w:r w:rsidR="008404CB">
        <w:rPr>
          <w:lang w:val="en-GB"/>
        </w:rPr>
        <w:t xml:space="preserve">document, figure </w:t>
      </w:r>
      <w:r w:rsidR="005337C9">
        <w:rPr>
          <w:lang w:val="en-GB"/>
        </w:rPr>
        <w:t>2</w:t>
      </w:r>
      <w:r w:rsidR="000D7357">
        <w:rPr>
          <w:lang w:val="en-GB"/>
        </w:rPr>
        <w:t>6</w:t>
      </w:r>
      <w:r w:rsidR="005337C9">
        <w:rPr>
          <w:lang w:val="en-GB"/>
        </w:rPr>
        <w:t>,</w:t>
      </w:r>
      <w:r w:rsidR="009A16AF">
        <w:rPr>
          <w:lang w:val="en-GB"/>
        </w:rPr>
        <w:t xml:space="preserve"> </w:t>
      </w:r>
      <w:r w:rsidR="00D954B9">
        <w:rPr>
          <w:lang w:val="en-GB"/>
        </w:rPr>
        <w:t>that</w:t>
      </w:r>
      <w:r w:rsidR="008970A7">
        <w:rPr>
          <w:lang w:val="en-GB"/>
        </w:rPr>
        <w:t xml:space="preserve"> </w:t>
      </w:r>
      <w:r w:rsidR="00FF4116">
        <w:rPr>
          <w:lang w:val="en-GB"/>
        </w:rPr>
        <w:t>they were</w:t>
      </w:r>
      <w:r w:rsidR="009A16AF">
        <w:rPr>
          <w:lang w:val="en-GB"/>
        </w:rPr>
        <w:t xml:space="preserve"> asked to fill in</w:t>
      </w:r>
      <w:r w:rsidR="00F07E96">
        <w:rPr>
          <w:lang w:val="en-GB"/>
        </w:rPr>
        <w:t xml:space="preserve"> </w:t>
      </w:r>
      <w:r w:rsidR="00D954B9">
        <w:rPr>
          <w:lang w:val="en-GB"/>
        </w:rPr>
        <w:t>and hand back when completed.</w:t>
      </w:r>
      <w:r w:rsidR="00F110D7">
        <w:rPr>
          <w:lang w:val="en-GB"/>
        </w:rPr>
        <w:t xml:space="preserve"> </w:t>
      </w:r>
      <w:r w:rsidR="00D954B9">
        <w:rPr>
          <w:lang w:val="en-GB"/>
        </w:rPr>
        <w:t>T</w:t>
      </w:r>
      <w:r w:rsidR="00D84A8D">
        <w:rPr>
          <w:lang w:val="en-GB"/>
        </w:rPr>
        <w:t>hey were</w:t>
      </w:r>
      <w:r w:rsidR="00F110D7">
        <w:rPr>
          <w:lang w:val="en-GB"/>
        </w:rPr>
        <w:t xml:space="preserve"> asked not </w:t>
      </w:r>
      <w:r w:rsidR="00F07E96">
        <w:rPr>
          <w:lang w:val="en-GB"/>
        </w:rPr>
        <w:t xml:space="preserve">to write </w:t>
      </w:r>
      <w:r w:rsidR="00F110D7">
        <w:rPr>
          <w:lang w:val="en-GB"/>
        </w:rPr>
        <w:t xml:space="preserve">their name </w:t>
      </w:r>
      <w:r w:rsidR="00162900">
        <w:rPr>
          <w:lang w:val="en-GB"/>
        </w:rPr>
        <w:t xml:space="preserve">or </w:t>
      </w:r>
      <w:r w:rsidR="00D954B9">
        <w:rPr>
          <w:lang w:val="en-GB"/>
        </w:rPr>
        <w:t>to write any comments that could identify them on the document to ensure anonymity</w:t>
      </w:r>
      <w:r w:rsidR="00746CD6">
        <w:rPr>
          <w:lang w:val="en-GB"/>
        </w:rPr>
        <w:t xml:space="preserve">. </w:t>
      </w:r>
      <w:r w:rsidR="00D84A8D">
        <w:rPr>
          <w:lang w:val="en-GB"/>
        </w:rPr>
        <w:t>They were</w:t>
      </w:r>
      <w:r w:rsidR="00746CD6">
        <w:rPr>
          <w:lang w:val="en-GB"/>
        </w:rPr>
        <w:t xml:space="preserve"> able to </w:t>
      </w:r>
      <w:r w:rsidR="00D954B9">
        <w:rPr>
          <w:lang w:val="en-GB"/>
        </w:rPr>
        <w:t>return</w:t>
      </w:r>
      <w:r w:rsidR="0038325B">
        <w:rPr>
          <w:lang w:val="en-GB"/>
        </w:rPr>
        <w:t xml:space="preserve"> the </w:t>
      </w:r>
      <w:r w:rsidR="00D954B9">
        <w:rPr>
          <w:lang w:val="en-GB"/>
        </w:rPr>
        <w:t xml:space="preserve">completed </w:t>
      </w:r>
      <w:r w:rsidR="0038325B">
        <w:rPr>
          <w:lang w:val="en-GB"/>
        </w:rPr>
        <w:t xml:space="preserve">documents by any means and </w:t>
      </w:r>
      <w:r w:rsidR="007C1643">
        <w:rPr>
          <w:lang w:val="en-GB"/>
        </w:rPr>
        <w:t xml:space="preserve">the </w:t>
      </w:r>
      <w:r w:rsidR="007E6C0A">
        <w:rPr>
          <w:lang w:val="en-GB"/>
        </w:rPr>
        <w:t>files</w:t>
      </w:r>
      <w:r w:rsidR="007C1643">
        <w:rPr>
          <w:lang w:val="en-GB"/>
        </w:rPr>
        <w:t xml:space="preserve"> </w:t>
      </w:r>
      <w:r w:rsidR="00765102">
        <w:rPr>
          <w:lang w:val="en-GB"/>
        </w:rPr>
        <w:t xml:space="preserve">were then </w:t>
      </w:r>
      <w:r w:rsidR="00D954B9">
        <w:rPr>
          <w:lang w:val="en-GB"/>
        </w:rPr>
        <w:t>uploaded</w:t>
      </w:r>
      <w:r w:rsidR="00765102">
        <w:rPr>
          <w:lang w:val="en-GB"/>
        </w:rPr>
        <w:t xml:space="preserve"> into a folder</w:t>
      </w:r>
      <w:r w:rsidR="009932CF">
        <w:rPr>
          <w:lang w:val="en-GB"/>
        </w:rPr>
        <w:t xml:space="preserve"> on the Aberystwyth file store</w:t>
      </w:r>
      <w:r w:rsidR="00F3254D">
        <w:rPr>
          <w:lang w:val="en-GB"/>
        </w:rPr>
        <w:t>, since they</w:t>
      </w:r>
      <w:r w:rsidR="008545DC">
        <w:rPr>
          <w:lang w:val="en-GB"/>
        </w:rPr>
        <w:t xml:space="preserve"> had no correlation to the user</w:t>
      </w:r>
      <w:r w:rsidR="00C13785">
        <w:rPr>
          <w:lang w:val="en-GB"/>
        </w:rPr>
        <w:t xml:space="preserve">, </w:t>
      </w:r>
      <w:r w:rsidR="00F07E96">
        <w:rPr>
          <w:lang w:val="en-GB"/>
        </w:rPr>
        <w:t xml:space="preserve">and </w:t>
      </w:r>
      <w:r w:rsidR="00C13785">
        <w:rPr>
          <w:lang w:val="en-GB"/>
        </w:rPr>
        <w:t xml:space="preserve">the </w:t>
      </w:r>
      <w:r w:rsidR="0078290E">
        <w:rPr>
          <w:lang w:val="en-GB"/>
        </w:rPr>
        <w:t xml:space="preserve">documents </w:t>
      </w:r>
      <w:r w:rsidR="00213708">
        <w:rPr>
          <w:lang w:val="en-GB"/>
        </w:rPr>
        <w:t>could not</w:t>
      </w:r>
      <w:r w:rsidR="0078290E">
        <w:rPr>
          <w:lang w:val="en-GB"/>
        </w:rPr>
        <w:t xml:space="preserve"> be linked to a user.</w:t>
      </w:r>
      <w:r w:rsidR="008E5A64">
        <w:rPr>
          <w:lang w:val="en-GB"/>
        </w:rPr>
        <w:t xml:space="preserve"> The only way to access this data was</w:t>
      </w:r>
      <w:r w:rsidR="00D954B9">
        <w:rPr>
          <w:lang w:val="en-GB"/>
        </w:rPr>
        <w:t xml:space="preserve"> to get into the developers Aberystwyth University account.</w:t>
      </w:r>
    </w:p>
    <w:p w14:paraId="0E88E132" w14:textId="56699764" w:rsidR="005A30BC" w:rsidRDefault="00F0620C" w:rsidP="005A30BC">
      <w:pPr>
        <w:ind w:left="720" w:firstLine="720"/>
        <w:rPr>
          <w:lang w:val="en-GB"/>
        </w:rPr>
      </w:pPr>
      <w:r>
        <w:rPr>
          <w:lang w:val="en-GB"/>
        </w:rPr>
        <w:t xml:space="preserve">In the </w:t>
      </w:r>
      <w:r w:rsidR="0030197E">
        <w:rPr>
          <w:lang w:val="en-GB"/>
        </w:rPr>
        <w:t>a</w:t>
      </w:r>
      <w:r w:rsidR="0030197E" w:rsidRPr="0030197E">
        <w:rPr>
          <w:lang w:val="en-GB"/>
        </w:rPr>
        <w:t xml:space="preserve">ppendices </w:t>
      </w:r>
      <w:r>
        <w:rPr>
          <w:lang w:val="en-GB"/>
        </w:rPr>
        <w:t xml:space="preserve">there is figure </w:t>
      </w:r>
      <w:r w:rsidR="00E8720C">
        <w:rPr>
          <w:lang w:val="en-GB"/>
        </w:rPr>
        <w:t>26</w:t>
      </w:r>
      <w:r>
        <w:rPr>
          <w:lang w:val="en-GB"/>
        </w:rPr>
        <w:t xml:space="preserve">, </w:t>
      </w:r>
      <w:r w:rsidR="00F07E96">
        <w:rPr>
          <w:lang w:val="en-GB"/>
        </w:rPr>
        <w:t>which</w:t>
      </w:r>
      <w:r>
        <w:rPr>
          <w:lang w:val="en-GB"/>
        </w:rPr>
        <w:t xml:space="preserve"> shows a blank</w:t>
      </w:r>
      <w:r w:rsidR="005A1E34">
        <w:rPr>
          <w:lang w:val="en-GB"/>
        </w:rPr>
        <w:t xml:space="preserve"> test table that was given to the</w:t>
      </w:r>
      <w:r w:rsidR="005602F8">
        <w:rPr>
          <w:lang w:val="en-GB"/>
        </w:rPr>
        <w:t xml:space="preserve"> </w:t>
      </w:r>
      <w:r w:rsidR="005A1E34">
        <w:rPr>
          <w:lang w:val="en-GB"/>
        </w:rPr>
        <w:t>user</w:t>
      </w:r>
      <w:r w:rsidR="007D096A">
        <w:rPr>
          <w:lang w:val="en-GB"/>
        </w:rPr>
        <w:t xml:space="preserve">.  </w:t>
      </w:r>
      <w:r w:rsidR="00CA4D5D">
        <w:rPr>
          <w:lang w:val="en-GB"/>
        </w:rPr>
        <w:t>F</w:t>
      </w:r>
      <w:r w:rsidR="007D096A">
        <w:rPr>
          <w:lang w:val="en-GB"/>
        </w:rPr>
        <w:t xml:space="preserve">igure </w:t>
      </w:r>
      <w:r w:rsidR="00600E6E">
        <w:rPr>
          <w:lang w:val="en-GB"/>
        </w:rPr>
        <w:t>34</w:t>
      </w:r>
      <w:r w:rsidR="003A191A">
        <w:rPr>
          <w:lang w:val="en-GB"/>
        </w:rPr>
        <w:t>,</w:t>
      </w:r>
      <w:r w:rsidR="00250C1F">
        <w:rPr>
          <w:lang w:val="en-GB"/>
        </w:rPr>
        <w:t xml:space="preserve"> </w:t>
      </w:r>
      <w:r w:rsidR="00CA4D5D">
        <w:rPr>
          <w:lang w:val="en-GB"/>
        </w:rPr>
        <w:t>also in the appendices,</w:t>
      </w:r>
      <w:r w:rsidR="00250C1F">
        <w:rPr>
          <w:lang w:val="en-GB"/>
        </w:rPr>
        <w:t xml:space="preserve"> is another document that was given to the user</w:t>
      </w:r>
      <w:r w:rsidR="00804803">
        <w:rPr>
          <w:lang w:val="en-GB"/>
        </w:rPr>
        <w:t>. This</w:t>
      </w:r>
      <w:r w:rsidR="00CA4D5D">
        <w:rPr>
          <w:lang w:val="en-GB"/>
        </w:rPr>
        <w:t xml:space="preserve"> </w:t>
      </w:r>
      <w:r w:rsidR="00804803">
        <w:rPr>
          <w:lang w:val="en-GB"/>
        </w:rPr>
        <w:t>document</w:t>
      </w:r>
      <w:r w:rsidR="002E463D">
        <w:rPr>
          <w:lang w:val="en-GB"/>
        </w:rPr>
        <w:t xml:space="preserve"> is the </w:t>
      </w:r>
      <w:r w:rsidR="0098320C">
        <w:rPr>
          <w:lang w:val="en-GB"/>
        </w:rPr>
        <w:t>‘</w:t>
      </w:r>
      <w:r w:rsidR="0098320C" w:rsidRPr="0098320C">
        <w:rPr>
          <w:lang w:val="en-GB"/>
        </w:rPr>
        <w:t>Usability Study Participation Agreement</w:t>
      </w:r>
      <w:r w:rsidR="0098320C">
        <w:rPr>
          <w:lang w:val="en-GB"/>
        </w:rPr>
        <w:t>’</w:t>
      </w:r>
      <w:r w:rsidR="00346A01">
        <w:rPr>
          <w:lang w:val="en-GB"/>
        </w:rPr>
        <w:t xml:space="preserve">, </w:t>
      </w:r>
      <w:r w:rsidR="00D954B9">
        <w:rPr>
          <w:lang w:val="en-GB"/>
        </w:rPr>
        <w:t>which</w:t>
      </w:r>
      <w:r w:rsidR="00346A01">
        <w:rPr>
          <w:lang w:val="en-GB"/>
        </w:rPr>
        <w:t xml:space="preserve"> </w:t>
      </w:r>
      <w:r w:rsidR="00776EB6">
        <w:rPr>
          <w:lang w:val="en-GB"/>
        </w:rPr>
        <w:t>gives the user information about their input</w:t>
      </w:r>
      <w:r w:rsidR="00346A01">
        <w:rPr>
          <w:lang w:val="en-GB"/>
        </w:rPr>
        <w:t xml:space="preserve"> and </w:t>
      </w:r>
      <w:r w:rsidR="00D954B9">
        <w:rPr>
          <w:lang w:val="en-GB"/>
        </w:rPr>
        <w:t>explai</w:t>
      </w:r>
      <w:r w:rsidR="00F07E96">
        <w:rPr>
          <w:lang w:val="en-GB"/>
        </w:rPr>
        <w:t>ns</w:t>
      </w:r>
      <w:r w:rsidR="00D954B9">
        <w:rPr>
          <w:lang w:val="en-GB"/>
        </w:rPr>
        <w:t xml:space="preserve"> </w:t>
      </w:r>
      <w:r w:rsidR="00346A01">
        <w:rPr>
          <w:lang w:val="en-GB"/>
        </w:rPr>
        <w:t>the confidentiality of it.</w:t>
      </w:r>
    </w:p>
    <w:p w14:paraId="4BF7C267" w14:textId="7CC331A1" w:rsidR="00D954B9" w:rsidRDefault="00D954B9" w:rsidP="005A30BC">
      <w:pPr>
        <w:ind w:left="720" w:firstLine="720"/>
        <w:rPr>
          <w:lang w:val="en-GB"/>
        </w:rPr>
      </w:pPr>
      <w:r>
        <w:rPr>
          <w:lang w:val="en-GB"/>
        </w:rPr>
        <w:t xml:space="preserve">As a result of the feedback some changes to the website were made. For example, it was pointed out that the yellow used on the website was very sharp on the eye. </w:t>
      </w:r>
      <w:r w:rsidR="00E04942">
        <w:rPr>
          <w:lang w:val="en-GB"/>
        </w:rPr>
        <w:t>This was replaced by a gentler shade of jade.</w:t>
      </w:r>
    </w:p>
    <w:p w14:paraId="19EE9FE2" w14:textId="2A7CF745" w:rsidR="000552A9" w:rsidRDefault="00F0620C" w:rsidP="000552A9">
      <w:pPr>
        <w:rPr>
          <w:lang w:val="en-GB"/>
        </w:rPr>
      </w:pPr>
      <w:r>
        <w:rPr>
          <w:lang w:val="en-GB"/>
        </w:rPr>
        <w:tab/>
      </w:r>
    </w:p>
    <w:p w14:paraId="494EA145" w14:textId="77777777" w:rsidR="001B22B7" w:rsidRDefault="00DD51C2" w:rsidP="001B22B7">
      <w:pPr>
        <w:keepNext/>
        <w:jc w:val="center"/>
      </w:pPr>
      <w:r>
        <w:rPr>
          <w:noProof/>
        </w:rPr>
        <w:drawing>
          <wp:inline distT="0" distB="0" distL="0" distR="0" wp14:anchorId="551FA7CF" wp14:editId="6F4F51C9">
            <wp:extent cx="5564038" cy="42521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756" cy="4282485"/>
                    </a:xfrm>
                    <a:prstGeom prst="rect">
                      <a:avLst/>
                    </a:prstGeom>
                  </pic:spPr>
                </pic:pic>
              </a:graphicData>
            </a:graphic>
          </wp:inline>
        </w:drawing>
      </w:r>
    </w:p>
    <w:p w14:paraId="0862931F" w14:textId="5254DC84" w:rsidR="00DD51C2" w:rsidRDefault="001B22B7" w:rsidP="001B22B7">
      <w:pPr>
        <w:pStyle w:val="Caption"/>
        <w:jc w:val="center"/>
      </w:pPr>
      <w:r>
        <w:t xml:space="preserve">Figure </w:t>
      </w:r>
      <w:r>
        <w:fldChar w:fldCharType="begin"/>
      </w:r>
      <w:r>
        <w:instrText xml:space="preserve"> SEQ Figure \* ARABIC </w:instrText>
      </w:r>
      <w:r>
        <w:fldChar w:fldCharType="separate"/>
      </w:r>
      <w:r w:rsidR="005B6620">
        <w:rPr>
          <w:noProof/>
        </w:rPr>
        <w:t>23</w:t>
      </w:r>
      <w:r>
        <w:fldChar w:fldCharType="end"/>
      </w:r>
      <w:r>
        <w:t>: One of the User Testing reports</w:t>
      </w:r>
    </w:p>
    <w:p w14:paraId="1B959836" w14:textId="77777777" w:rsidR="00BF2FFD" w:rsidRDefault="00BF2FFD" w:rsidP="00BF2FFD">
      <w:pPr>
        <w:keepNext/>
        <w:jc w:val="center"/>
      </w:pPr>
      <w:r>
        <w:rPr>
          <w:noProof/>
        </w:rPr>
        <w:lastRenderedPageBreak/>
        <w:drawing>
          <wp:inline distT="0" distB="0" distL="0" distR="0" wp14:anchorId="3EE9C386" wp14:editId="3E02CE48">
            <wp:extent cx="5270500" cy="53409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5340985"/>
                    </a:xfrm>
                    <a:prstGeom prst="rect">
                      <a:avLst/>
                    </a:prstGeom>
                  </pic:spPr>
                </pic:pic>
              </a:graphicData>
            </a:graphic>
          </wp:inline>
        </w:drawing>
      </w:r>
    </w:p>
    <w:p w14:paraId="3FBF57D7" w14:textId="05D6078E" w:rsidR="001B22B7" w:rsidRPr="00E52F08" w:rsidRDefault="00BF2FFD" w:rsidP="00E52F08">
      <w:pPr>
        <w:pStyle w:val="Caption"/>
        <w:jc w:val="center"/>
      </w:pPr>
      <w:r>
        <w:t xml:space="preserve">Figure </w:t>
      </w:r>
      <w:r>
        <w:fldChar w:fldCharType="begin"/>
      </w:r>
      <w:r>
        <w:instrText xml:space="preserve"> SEQ Figure \* ARABIC </w:instrText>
      </w:r>
      <w:r>
        <w:fldChar w:fldCharType="separate"/>
      </w:r>
      <w:r w:rsidR="005B6620">
        <w:rPr>
          <w:noProof/>
        </w:rPr>
        <w:t>24</w:t>
      </w:r>
      <w:r>
        <w:fldChar w:fldCharType="end"/>
      </w:r>
      <w:r>
        <w:t>: Second User testing document</w:t>
      </w:r>
    </w:p>
    <w:p w14:paraId="2444A1B6" w14:textId="725F66A2" w:rsidR="009E0370" w:rsidRDefault="00BD3919" w:rsidP="007901D2">
      <w:pPr>
        <w:ind w:left="792" w:firstLine="648"/>
        <w:rPr>
          <w:lang w:val="en-GB"/>
        </w:rPr>
      </w:pPr>
      <w:r>
        <w:rPr>
          <w:lang w:val="en-GB"/>
        </w:rPr>
        <w:t xml:space="preserve">In figure </w:t>
      </w:r>
      <w:r w:rsidR="00B24C14">
        <w:rPr>
          <w:lang w:val="en-GB"/>
        </w:rPr>
        <w:t>23</w:t>
      </w:r>
      <w:r>
        <w:rPr>
          <w:lang w:val="en-GB"/>
        </w:rPr>
        <w:t xml:space="preserve"> </w:t>
      </w:r>
      <w:r w:rsidR="00EC276C">
        <w:rPr>
          <w:lang w:val="en-GB"/>
        </w:rPr>
        <w:t xml:space="preserve">and figure </w:t>
      </w:r>
      <w:r w:rsidR="00B24C14">
        <w:rPr>
          <w:lang w:val="en-GB"/>
        </w:rPr>
        <w:t>24</w:t>
      </w:r>
      <w:r w:rsidR="00EC276C">
        <w:rPr>
          <w:lang w:val="en-GB"/>
        </w:rPr>
        <w:t xml:space="preserve"> </w:t>
      </w:r>
      <w:r>
        <w:rPr>
          <w:lang w:val="en-GB"/>
        </w:rPr>
        <w:t xml:space="preserve">the reader can see </w:t>
      </w:r>
      <w:r w:rsidR="00EC276C">
        <w:rPr>
          <w:lang w:val="en-GB"/>
        </w:rPr>
        <w:t>some of the responses from the testing</w:t>
      </w:r>
      <w:r w:rsidR="00BE3689">
        <w:rPr>
          <w:lang w:val="en-GB"/>
        </w:rPr>
        <w:t xml:space="preserve">. The feedback given was then used to </w:t>
      </w:r>
      <w:r w:rsidR="00B95C2E">
        <w:rPr>
          <w:lang w:val="en-GB"/>
        </w:rPr>
        <w:t>considered and some changes were  made to improve</w:t>
      </w:r>
      <w:r w:rsidR="00BE3689">
        <w:rPr>
          <w:lang w:val="en-GB"/>
        </w:rPr>
        <w:t xml:space="preserve"> </w:t>
      </w:r>
      <w:r w:rsidR="00B95C2E">
        <w:rPr>
          <w:lang w:val="en-GB"/>
        </w:rPr>
        <w:t>the website</w:t>
      </w:r>
      <w:r w:rsidR="00C34E2B">
        <w:rPr>
          <w:lang w:val="en-GB"/>
        </w:rPr>
        <w:t xml:space="preserve">. </w:t>
      </w:r>
      <w:r w:rsidR="00C23B6B">
        <w:rPr>
          <w:lang w:val="en-GB"/>
        </w:rPr>
        <w:t>The a</w:t>
      </w:r>
      <w:r w:rsidR="00C23B6B" w:rsidRPr="004F6650">
        <w:rPr>
          <w:lang w:val="en-GB"/>
        </w:rPr>
        <w:t>ppendices</w:t>
      </w:r>
      <w:r w:rsidR="00C23B6B">
        <w:rPr>
          <w:lang w:val="en-GB"/>
        </w:rPr>
        <w:t xml:space="preserve"> contains all the user test for the website</w:t>
      </w:r>
      <w:r w:rsidR="005F4D3E">
        <w:rPr>
          <w:lang w:val="en-GB"/>
        </w:rPr>
        <w:t>, these are figures</w:t>
      </w:r>
      <w:r w:rsidR="00F06308">
        <w:rPr>
          <w:lang w:val="en-GB"/>
        </w:rPr>
        <w:t xml:space="preserve"> </w:t>
      </w:r>
      <w:r w:rsidR="006C1817">
        <w:rPr>
          <w:lang w:val="en-GB"/>
        </w:rPr>
        <w:t>27</w:t>
      </w:r>
      <w:r w:rsidR="00234C8E">
        <w:rPr>
          <w:lang w:val="en-GB"/>
        </w:rPr>
        <w:t xml:space="preserve"> </w:t>
      </w:r>
      <w:r w:rsidR="00F06308">
        <w:rPr>
          <w:lang w:val="en-GB"/>
        </w:rPr>
        <w:t>to figure 33</w:t>
      </w:r>
      <w:r w:rsidR="00CA4D5D">
        <w:rPr>
          <w:lang w:val="en-GB"/>
        </w:rPr>
        <w:t>.</w:t>
      </w:r>
    </w:p>
    <w:p w14:paraId="51ED778D" w14:textId="0D235B07" w:rsidR="00E52F08" w:rsidRDefault="00E52F08">
      <w:pPr>
        <w:jc w:val="left"/>
        <w:rPr>
          <w:lang w:val="en-GB"/>
        </w:rPr>
      </w:pPr>
      <w:r>
        <w:rPr>
          <w:lang w:val="en-GB"/>
        </w:rPr>
        <w:br w:type="page"/>
      </w:r>
    </w:p>
    <w:p w14:paraId="2067C68E" w14:textId="77777777" w:rsidR="00394301" w:rsidRDefault="00394301">
      <w:pPr>
        <w:jc w:val="left"/>
        <w:rPr>
          <w:lang w:val="en-GB"/>
        </w:rPr>
      </w:pPr>
    </w:p>
    <w:p w14:paraId="6EB87F32" w14:textId="77777777" w:rsidR="00360046" w:rsidRDefault="00360046" w:rsidP="0037614C">
      <w:pPr>
        <w:rPr>
          <w:lang w:val="en-GB"/>
        </w:rPr>
      </w:pPr>
    </w:p>
    <w:p w14:paraId="6CCD55EE" w14:textId="24DD8F9B" w:rsidR="00906E40" w:rsidRPr="00DF6405" w:rsidRDefault="00360046" w:rsidP="00906E40">
      <w:pPr>
        <w:pStyle w:val="Heading2"/>
        <w:rPr>
          <w:lang w:val="en-GB"/>
        </w:rPr>
      </w:pPr>
      <w:bookmarkStart w:id="56" w:name="_Toc40241940"/>
      <w:r>
        <w:rPr>
          <w:lang w:val="en-GB"/>
        </w:rPr>
        <w:t>Manual testing</w:t>
      </w:r>
      <w:bookmarkEnd w:id="56"/>
    </w:p>
    <w:p w14:paraId="02FA989B" w14:textId="0D497135" w:rsidR="006B0B61" w:rsidRDefault="00953C82" w:rsidP="006B0B61">
      <w:pPr>
        <w:ind w:left="720" w:firstLine="720"/>
        <w:rPr>
          <w:noProof/>
        </w:rPr>
      </w:pPr>
      <w:r>
        <w:rPr>
          <w:lang w:val="en-GB"/>
        </w:rPr>
        <w:t xml:space="preserve">In the </w:t>
      </w:r>
      <w:r w:rsidR="004F6650">
        <w:rPr>
          <w:lang w:val="en-GB"/>
        </w:rPr>
        <w:t>a</w:t>
      </w:r>
      <w:r w:rsidR="004F6650" w:rsidRPr="004F6650">
        <w:rPr>
          <w:lang w:val="en-GB"/>
        </w:rPr>
        <w:t>ppendices</w:t>
      </w:r>
      <w:r>
        <w:rPr>
          <w:lang w:val="en-GB"/>
        </w:rPr>
        <w:t xml:space="preserve">, within the tests heading, there are </w:t>
      </w:r>
      <w:r w:rsidR="00894395">
        <w:rPr>
          <w:lang w:val="en-GB"/>
        </w:rPr>
        <w:t xml:space="preserve">figures that show the manual tests that the developer completed for the application, these being figure </w:t>
      </w:r>
      <w:r w:rsidR="00CF7285">
        <w:rPr>
          <w:lang w:val="en-GB"/>
        </w:rPr>
        <w:t>35</w:t>
      </w:r>
      <w:r w:rsidR="00355AD2">
        <w:rPr>
          <w:lang w:val="en-GB"/>
        </w:rPr>
        <w:t xml:space="preserve"> to figure </w:t>
      </w:r>
      <w:r w:rsidR="00CF7285">
        <w:rPr>
          <w:lang w:val="en-GB"/>
        </w:rPr>
        <w:t>40</w:t>
      </w:r>
      <w:r w:rsidR="00355AD2">
        <w:rPr>
          <w:lang w:val="en-GB"/>
        </w:rPr>
        <w:t xml:space="preserve">. The </w:t>
      </w:r>
      <w:r w:rsidR="003A072F">
        <w:rPr>
          <w:lang w:val="en-GB"/>
        </w:rPr>
        <w:t xml:space="preserve">figures show that all 3 pages were tested </w:t>
      </w:r>
      <w:r w:rsidR="00822B4E">
        <w:rPr>
          <w:lang w:val="en-GB"/>
        </w:rPr>
        <w:t>by the developer. The test</w:t>
      </w:r>
      <w:r w:rsidR="0065374A">
        <w:rPr>
          <w:lang w:val="en-GB"/>
        </w:rPr>
        <w:t>s</w:t>
      </w:r>
      <w:r w:rsidR="00822B4E">
        <w:rPr>
          <w:lang w:val="en-GB"/>
        </w:rPr>
        <w:t xml:space="preserve"> </w:t>
      </w:r>
      <w:r w:rsidR="00837279">
        <w:rPr>
          <w:lang w:val="en-GB"/>
        </w:rPr>
        <w:t xml:space="preserve">were given descriptions </w:t>
      </w:r>
      <w:r w:rsidR="00FC5DB9">
        <w:rPr>
          <w:lang w:val="en-GB"/>
        </w:rPr>
        <w:t>and reason</w:t>
      </w:r>
      <w:r w:rsidR="0065374A">
        <w:rPr>
          <w:lang w:val="en-GB"/>
        </w:rPr>
        <w:t>s</w:t>
      </w:r>
      <w:r w:rsidR="00FC5DB9">
        <w:rPr>
          <w:lang w:val="en-GB"/>
        </w:rPr>
        <w:t xml:space="preserve"> which better explains why those tests were required</w:t>
      </w:r>
      <w:r w:rsidR="00D20A9C">
        <w:rPr>
          <w:lang w:val="en-GB"/>
        </w:rPr>
        <w:t xml:space="preserve">. The input and output were also tested to make sure that </w:t>
      </w:r>
      <w:r w:rsidR="00F54A03">
        <w:rPr>
          <w:lang w:val="en-GB"/>
        </w:rPr>
        <w:t>the tests were completed correctly</w:t>
      </w:r>
      <w:r w:rsidR="00CF491C">
        <w:rPr>
          <w:lang w:val="en-GB"/>
        </w:rPr>
        <w:t>, and the end result</w:t>
      </w:r>
      <w:r w:rsidR="0065374A">
        <w:rPr>
          <w:lang w:val="en-GB"/>
        </w:rPr>
        <w:t>s</w:t>
      </w:r>
      <w:r w:rsidR="00CF491C">
        <w:rPr>
          <w:lang w:val="en-GB"/>
        </w:rPr>
        <w:t xml:space="preserve"> </w:t>
      </w:r>
      <w:r w:rsidR="00D50627">
        <w:rPr>
          <w:lang w:val="en-GB"/>
        </w:rPr>
        <w:t>needed to complete the tests.</w:t>
      </w:r>
      <w:r w:rsidR="00C4484E">
        <w:rPr>
          <w:lang w:val="en-GB"/>
        </w:rPr>
        <w:t xml:space="preserve"> The </w:t>
      </w:r>
      <w:r w:rsidR="003C7091">
        <w:rPr>
          <w:lang w:val="en-GB"/>
        </w:rPr>
        <w:t xml:space="preserve">tests also had a pass and fail section that </w:t>
      </w:r>
      <w:r w:rsidR="001F0EEB">
        <w:rPr>
          <w:lang w:val="en-GB"/>
        </w:rPr>
        <w:t>would quickly identify to the user if a section failed the tests.</w:t>
      </w:r>
      <w:r w:rsidR="0005209C">
        <w:rPr>
          <w:lang w:val="en-GB"/>
        </w:rPr>
        <w:t xml:space="preserve"> The tests all have numbers to easily identify the tests to the developer.</w:t>
      </w:r>
    </w:p>
    <w:p w14:paraId="7ED9CA9E" w14:textId="35E73793" w:rsidR="00DF6405" w:rsidRPr="006B0B61" w:rsidRDefault="009F0F97" w:rsidP="006B0B61">
      <w:pPr>
        <w:rPr>
          <w:lang w:val="en-GB"/>
        </w:rPr>
      </w:pPr>
      <w:r>
        <w:rPr>
          <w:noProof/>
        </w:rPr>
        <w:drawing>
          <wp:inline distT="0" distB="0" distL="0" distR="0" wp14:anchorId="024BE430" wp14:editId="089C9B99">
            <wp:extent cx="6181136" cy="2313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5526" cy="2322960"/>
                    </a:xfrm>
                    <a:prstGeom prst="rect">
                      <a:avLst/>
                    </a:prstGeom>
                  </pic:spPr>
                </pic:pic>
              </a:graphicData>
            </a:graphic>
          </wp:inline>
        </w:drawing>
      </w:r>
    </w:p>
    <w:p w14:paraId="3B2EE094" w14:textId="770D2362" w:rsidR="00DF6405" w:rsidRDefault="00DF6405" w:rsidP="00DF6405">
      <w:pPr>
        <w:pStyle w:val="Caption"/>
        <w:jc w:val="center"/>
        <w:rPr>
          <w:lang w:val="en-GB"/>
        </w:rPr>
      </w:pPr>
      <w:r>
        <w:t xml:space="preserve">Figure </w:t>
      </w:r>
      <w:r>
        <w:fldChar w:fldCharType="begin"/>
      </w:r>
      <w:r>
        <w:instrText xml:space="preserve"> SEQ Figure \* ARABIC </w:instrText>
      </w:r>
      <w:r>
        <w:fldChar w:fldCharType="separate"/>
      </w:r>
      <w:r w:rsidR="005B6620">
        <w:rPr>
          <w:noProof/>
        </w:rPr>
        <w:t>25</w:t>
      </w:r>
      <w:r>
        <w:fldChar w:fldCharType="end"/>
      </w:r>
      <w:r>
        <w:t>: Database testing table</w:t>
      </w:r>
    </w:p>
    <w:p w14:paraId="29158BDF" w14:textId="729198AD" w:rsidR="00462CC0" w:rsidRPr="003C4F45" w:rsidRDefault="00D42E70" w:rsidP="00731C0E">
      <w:pPr>
        <w:ind w:left="720" w:firstLine="720"/>
        <w:rPr>
          <w:lang w:val="en-GB"/>
        </w:rPr>
      </w:pPr>
      <w:r>
        <w:rPr>
          <w:lang w:val="en-GB"/>
        </w:rPr>
        <w:t>F</w:t>
      </w:r>
      <w:r w:rsidR="00DF6405">
        <w:rPr>
          <w:lang w:val="en-GB"/>
        </w:rPr>
        <w:t>igure 2</w:t>
      </w:r>
      <w:r w:rsidR="008E0AF9">
        <w:rPr>
          <w:lang w:val="en-GB"/>
        </w:rPr>
        <w:t>5</w:t>
      </w:r>
      <w:r>
        <w:rPr>
          <w:lang w:val="en-GB"/>
        </w:rPr>
        <w:t xml:space="preserve"> shows the testing that was </w:t>
      </w:r>
      <w:r w:rsidR="0065374A">
        <w:rPr>
          <w:lang w:val="en-GB"/>
        </w:rPr>
        <w:t>completed</w:t>
      </w:r>
      <w:r>
        <w:rPr>
          <w:lang w:val="en-GB"/>
        </w:rPr>
        <w:t xml:space="preserve"> on the database </w:t>
      </w:r>
      <w:r w:rsidR="0065374A">
        <w:rPr>
          <w:lang w:val="en-GB"/>
        </w:rPr>
        <w:t>server side</w:t>
      </w:r>
      <w:r>
        <w:rPr>
          <w:lang w:val="en-GB"/>
        </w:rPr>
        <w:t xml:space="preserve"> of the project.</w:t>
      </w:r>
      <w:r w:rsidR="0065374A">
        <w:rPr>
          <w:lang w:val="en-GB"/>
        </w:rPr>
        <w:t xml:space="preserve"> S</w:t>
      </w:r>
      <w:r w:rsidR="003978C3">
        <w:rPr>
          <w:lang w:val="en-GB"/>
        </w:rPr>
        <w:t xml:space="preserve">ome of the test related to the database were </w:t>
      </w:r>
      <w:r w:rsidR="0065374A">
        <w:rPr>
          <w:lang w:val="en-GB"/>
        </w:rPr>
        <w:t>included</w:t>
      </w:r>
      <w:r w:rsidR="003978C3">
        <w:rPr>
          <w:lang w:val="en-GB"/>
        </w:rPr>
        <w:t xml:space="preserve"> in other sections</w:t>
      </w:r>
      <w:r w:rsidR="00236FB3">
        <w:rPr>
          <w:lang w:val="en-GB"/>
        </w:rPr>
        <w:t xml:space="preserve">. The figure shows the different tests that were </w:t>
      </w:r>
      <w:r w:rsidR="0065374A">
        <w:rPr>
          <w:lang w:val="en-GB"/>
        </w:rPr>
        <w:t>completed</w:t>
      </w:r>
      <w:r w:rsidR="00236FB3">
        <w:rPr>
          <w:lang w:val="en-GB"/>
        </w:rPr>
        <w:t xml:space="preserve"> to make sure the database </w:t>
      </w:r>
      <w:r w:rsidR="0065374A">
        <w:rPr>
          <w:lang w:val="en-GB"/>
        </w:rPr>
        <w:t xml:space="preserve">updated information correctly </w:t>
      </w:r>
      <w:r w:rsidR="00236FB3">
        <w:rPr>
          <w:lang w:val="en-GB"/>
        </w:rPr>
        <w:t>with the website with no issues.</w:t>
      </w:r>
      <w:r w:rsidR="00ED68A8">
        <w:rPr>
          <w:lang w:val="en-GB"/>
        </w:rPr>
        <w:t xml:space="preserve"> The issues in this section would relate to </w:t>
      </w:r>
      <w:r w:rsidR="0065374A">
        <w:rPr>
          <w:lang w:val="en-GB"/>
        </w:rPr>
        <w:t xml:space="preserve">the </w:t>
      </w:r>
      <w:r w:rsidR="00ED68A8">
        <w:rPr>
          <w:lang w:val="en-GB"/>
        </w:rPr>
        <w:t>other pages within the website</w:t>
      </w:r>
      <w:r w:rsidR="0065374A">
        <w:rPr>
          <w:lang w:val="en-GB"/>
        </w:rPr>
        <w:t>.</w:t>
      </w:r>
      <w:r w:rsidR="00ED68A8">
        <w:rPr>
          <w:lang w:val="en-GB"/>
        </w:rPr>
        <w:t xml:space="preserve"> </w:t>
      </w:r>
      <w:r w:rsidR="0065374A">
        <w:rPr>
          <w:lang w:val="en-GB"/>
        </w:rPr>
        <w:t>H</w:t>
      </w:r>
      <w:r w:rsidR="00ED68A8">
        <w:rPr>
          <w:lang w:val="en-GB"/>
        </w:rPr>
        <w:t>owever, without changes</w:t>
      </w:r>
      <w:r w:rsidR="009769F5">
        <w:rPr>
          <w:lang w:val="en-GB"/>
        </w:rPr>
        <w:t xml:space="preserve"> on the database, </w:t>
      </w:r>
      <w:r w:rsidR="004041B8">
        <w:rPr>
          <w:lang w:val="en-GB"/>
        </w:rPr>
        <w:t>the website will stay the same</w:t>
      </w:r>
      <w:r w:rsidR="008E2821">
        <w:rPr>
          <w:lang w:val="en-GB"/>
        </w:rPr>
        <w:t xml:space="preserve"> and t</w:t>
      </w:r>
      <w:r w:rsidR="00BF067F">
        <w:rPr>
          <w:lang w:val="en-GB"/>
        </w:rPr>
        <w:t xml:space="preserve">he above tests are carried out to </w:t>
      </w:r>
      <w:r w:rsidR="008E2821">
        <w:rPr>
          <w:lang w:val="en-GB"/>
        </w:rPr>
        <w:t xml:space="preserve">ensure </w:t>
      </w:r>
      <w:r w:rsidR="00BF067F">
        <w:rPr>
          <w:lang w:val="en-GB"/>
        </w:rPr>
        <w:t xml:space="preserve">those changes </w:t>
      </w:r>
      <w:r w:rsidR="008E2821">
        <w:rPr>
          <w:lang w:val="en-GB"/>
        </w:rPr>
        <w:t>take place</w:t>
      </w:r>
      <w:r w:rsidR="00BF067F">
        <w:rPr>
          <w:lang w:val="en-GB"/>
        </w:rPr>
        <w:t>.</w:t>
      </w:r>
      <w:r w:rsidR="00840FA3">
        <w:rPr>
          <w:lang w:val="en-GB"/>
        </w:rPr>
        <w:t xml:space="preserve"> </w:t>
      </w:r>
      <w:r w:rsidR="001B459E" w:rsidRPr="003C4F45">
        <w:rPr>
          <w:lang w:val="en-GB"/>
        </w:rPr>
        <w:br w:type="page"/>
      </w:r>
    </w:p>
    <w:p w14:paraId="3AA3BA1C" w14:textId="77777777" w:rsidR="001F35A4" w:rsidRPr="003C4F45" w:rsidRDefault="001F35A4" w:rsidP="0037614C">
      <w:pPr>
        <w:rPr>
          <w:lang w:val="en-GB"/>
        </w:rPr>
      </w:pPr>
      <w:bookmarkStart w:id="57" w:name="_Toc192777716"/>
    </w:p>
    <w:p w14:paraId="3627A4AE" w14:textId="1F966C56" w:rsidR="00944691" w:rsidRDefault="006C7832" w:rsidP="0037614C">
      <w:pPr>
        <w:pStyle w:val="Heading1"/>
        <w:rPr>
          <w:lang w:val="en-GB"/>
        </w:rPr>
      </w:pPr>
      <w:bookmarkStart w:id="58" w:name="_Toc222978612"/>
      <w:bookmarkStart w:id="59" w:name="_Toc34045711"/>
      <w:bookmarkStart w:id="60" w:name="_Toc40241941"/>
      <w:r w:rsidRPr="003C4F45">
        <w:rPr>
          <w:lang w:val="en-GB"/>
        </w:rPr>
        <w:t xml:space="preserve">Critical </w:t>
      </w:r>
      <w:r w:rsidR="00711DBE" w:rsidRPr="003C4F45">
        <w:rPr>
          <w:lang w:val="en-GB"/>
        </w:rPr>
        <w:t>Evaluation</w:t>
      </w:r>
      <w:bookmarkEnd w:id="57"/>
      <w:bookmarkEnd w:id="58"/>
      <w:bookmarkEnd w:id="59"/>
      <w:bookmarkEnd w:id="60"/>
    </w:p>
    <w:p w14:paraId="481E4C5C" w14:textId="4FAECD55" w:rsidR="0047331A" w:rsidRDefault="00786893" w:rsidP="00C44A6D">
      <w:pPr>
        <w:ind w:left="720" w:firstLine="720"/>
        <w:rPr>
          <w:lang w:val="en-GB"/>
        </w:rPr>
      </w:pPr>
      <w:r>
        <w:rPr>
          <w:lang w:val="en-GB"/>
        </w:rPr>
        <w:t xml:space="preserve">We </w:t>
      </w:r>
      <w:r w:rsidR="008E2821">
        <w:rPr>
          <w:lang w:val="en-GB"/>
        </w:rPr>
        <w:t xml:space="preserve">are of the opinion </w:t>
      </w:r>
      <w:r>
        <w:rPr>
          <w:lang w:val="en-GB"/>
        </w:rPr>
        <w:t>that</w:t>
      </w:r>
      <w:r w:rsidR="00711582">
        <w:rPr>
          <w:lang w:val="en-GB"/>
        </w:rPr>
        <w:t xml:space="preserve"> the project was successful with everything</w:t>
      </w:r>
      <w:r w:rsidR="008E2821">
        <w:rPr>
          <w:lang w:val="en-GB"/>
        </w:rPr>
        <w:t xml:space="preserve"> that was</w:t>
      </w:r>
      <w:r w:rsidR="00711582">
        <w:rPr>
          <w:lang w:val="en-GB"/>
        </w:rPr>
        <w:t xml:space="preserve"> </w:t>
      </w:r>
      <w:r w:rsidR="008E2821">
        <w:rPr>
          <w:lang w:val="en-GB"/>
        </w:rPr>
        <w:t xml:space="preserve">planned </w:t>
      </w:r>
      <w:r w:rsidR="00711582">
        <w:rPr>
          <w:lang w:val="en-GB"/>
        </w:rPr>
        <w:t>completed as intended</w:t>
      </w:r>
      <w:r w:rsidR="008E2821">
        <w:rPr>
          <w:lang w:val="en-GB"/>
        </w:rPr>
        <w:t>.</w:t>
      </w:r>
      <w:r w:rsidR="00711582">
        <w:rPr>
          <w:lang w:val="en-GB"/>
        </w:rPr>
        <w:t xml:space="preserve"> </w:t>
      </w:r>
      <w:r w:rsidR="008E2821">
        <w:rPr>
          <w:lang w:val="en-GB"/>
        </w:rPr>
        <w:t>H</w:t>
      </w:r>
      <w:r w:rsidR="00711582">
        <w:rPr>
          <w:lang w:val="en-GB"/>
        </w:rPr>
        <w:t>owever</w:t>
      </w:r>
      <w:r w:rsidR="008E2821">
        <w:rPr>
          <w:lang w:val="en-GB"/>
        </w:rPr>
        <w:t>,</w:t>
      </w:r>
      <w:r w:rsidR="00711582">
        <w:rPr>
          <w:lang w:val="en-GB"/>
        </w:rPr>
        <w:t xml:space="preserve"> we did not consider a potential world pandemic at the time of planning</w:t>
      </w:r>
      <w:r w:rsidR="008E2821">
        <w:rPr>
          <w:lang w:val="en-GB"/>
        </w:rPr>
        <w:t>, neither</w:t>
      </w:r>
      <w:r w:rsidR="00711582">
        <w:rPr>
          <w:lang w:val="en-GB"/>
        </w:rPr>
        <w:t xml:space="preserve"> did </w:t>
      </w:r>
      <w:r w:rsidR="008E2821">
        <w:rPr>
          <w:lang w:val="en-GB"/>
        </w:rPr>
        <w:t>we</w:t>
      </w:r>
      <w:r w:rsidR="00711582">
        <w:rPr>
          <w:lang w:val="en-GB"/>
        </w:rPr>
        <w:t xml:space="preserve"> expect a global lockdown that would </w:t>
      </w:r>
      <w:r>
        <w:rPr>
          <w:lang w:val="en-GB"/>
        </w:rPr>
        <w:t>restrict</w:t>
      </w:r>
      <w:r w:rsidR="00711582">
        <w:rPr>
          <w:lang w:val="en-GB"/>
        </w:rPr>
        <w:t xml:space="preserve"> the ability to </w:t>
      </w:r>
      <w:r w:rsidR="007B275C">
        <w:rPr>
          <w:lang w:val="en-GB"/>
        </w:rPr>
        <w:t xml:space="preserve">run </w:t>
      </w:r>
      <w:r w:rsidR="008E2821">
        <w:rPr>
          <w:lang w:val="en-GB"/>
        </w:rPr>
        <w:t xml:space="preserve">the </w:t>
      </w:r>
      <w:r w:rsidR="007B275C">
        <w:rPr>
          <w:lang w:val="en-GB"/>
        </w:rPr>
        <w:t xml:space="preserve">studies. </w:t>
      </w:r>
    </w:p>
    <w:p w14:paraId="3CC29840" w14:textId="6984ED9B" w:rsidR="001F13AA" w:rsidRDefault="00F56B52" w:rsidP="00C44A6D">
      <w:pPr>
        <w:ind w:left="720" w:firstLine="720"/>
        <w:rPr>
          <w:lang w:val="en-GB"/>
        </w:rPr>
      </w:pPr>
      <w:r>
        <w:rPr>
          <w:lang w:val="en-GB"/>
        </w:rPr>
        <w:t>The answer buttons</w:t>
      </w:r>
      <w:r w:rsidR="001E5EF1">
        <w:rPr>
          <w:lang w:val="en-GB"/>
        </w:rPr>
        <w:t xml:space="preserve"> </w:t>
      </w:r>
      <w:r w:rsidR="0047331A">
        <w:rPr>
          <w:lang w:val="en-GB"/>
        </w:rPr>
        <w:t xml:space="preserve">could </w:t>
      </w:r>
      <w:r w:rsidR="008E2821">
        <w:rPr>
          <w:lang w:val="en-GB"/>
        </w:rPr>
        <w:t>be</w:t>
      </w:r>
      <w:r w:rsidR="0047331A">
        <w:rPr>
          <w:lang w:val="en-GB"/>
        </w:rPr>
        <w:t xml:space="preserve"> improved by utilising canvases instead of </w:t>
      </w:r>
      <w:r w:rsidR="003B0192">
        <w:rPr>
          <w:lang w:val="en-GB"/>
        </w:rPr>
        <w:t>buttons, since</w:t>
      </w:r>
      <w:r w:rsidR="004F3108">
        <w:rPr>
          <w:lang w:val="en-GB"/>
        </w:rPr>
        <w:t xml:space="preserve"> buttons on their own are rather boring to </w:t>
      </w:r>
      <w:r w:rsidR="00D94918">
        <w:rPr>
          <w:lang w:val="en-GB"/>
        </w:rPr>
        <w:t>use</w:t>
      </w:r>
      <w:r w:rsidR="008E2821">
        <w:rPr>
          <w:lang w:val="en-GB"/>
        </w:rPr>
        <w:t xml:space="preserve"> to a young person</w:t>
      </w:r>
      <w:r w:rsidR="001F13AA">
        <w:rPr>
          <w:lang w:val="en-GB"/>
        </w:rPr>
        <w:t xml:space="preserve">. While buttons do offer the same functionality, canvases are </w:t>
      </w:r>
      <w:r w:rsidR="008E2821">
        <w:rPr>
          <w:lang w:val="en-GB"/>
        </w:rPr>
        <w:t>more interactive</w:t>
      </w:r>
      <w:r w:rsidR="001F13AA">
        <w:rPr>
          <w:lang w:val="en-GB"/>
        </w:rPr>
        <w:t xml:space="preserve"> because </w:t>
      </w:r>
      <w:r w:rsidR="00443C59">
        <w:rPr>
          <w:lang w:val="en-GB"/>
        </w:rPr>
        <w:t>t</w:t>
      </w:r>
      <w:r w:rsidR="00930DBD">
        <w:rPr>
          <w:lang w:val="en-GB"/>
        </w:rPr>
        <w:t xml:space="preserve">hey can allow for </w:t>
      </w:r>
      <w:r w:rsidR="00366275">
        <w:rPr>
          <w:lang w:val="en-GB"/>
        </w:rPr>
        <w:t xml:space="preserve">changes such as </w:t>
      </w:r>
      <w:r w:rsidR="00FE7DB1">
        <w:rPr>
          <w:lang w:val="en-GB"/>
        </w:rPr>
        <w:t>visual changes</w:t>
      </w:r>
      <w:r w:rsidR="008E2821">
        <w:rPr>
          <w:lang w:val="en-GB"/>
        </w:rPr>
        <w:t>, for example, animations can be added to the pages</w:t>
      </w:r>
      <w:r w:rsidR="00FE7DB1">
        <w:rPr>
          <w:lang w:val="en-GB"/>
        </w:rPr>
        <w:t xml:space="preserve"> </w:t>
      </w:r>
      <w:sdt>
        <w:sdtPr>
          <w:rPr>
            <w:lang w:val="en-GB"/>
          </w:rPr>
          <w:id w:val="-1624068283"/>
          <w:citation/>
        </w:sdtPr>
        <w:sdtContent>
          <w:r w:rsidR="00027EE6">
            <w:rPr>
              <w:lang w:val="en-GB"/>
            </w:rPr>
            <w:fldChar w:fldCharType="begin"/>
          </w:r>
          <w:r w:rsidR="00027EE6">
            <w:rPr>
              <w:lang w:val="en-GB"/>
            </w:rPr>
            <w:instrText xml:space="preserve"> CITATION Mozte \l 2057 </w:instrText>
          </w:r>
          <w:r w:rsidR="00027EE6">
            <w:rPr>
              <w:lang w:val="en-GB"/>
            </w:rPr>
            <w:fldChar w:fldCharType="separate"/>
          </w:r>
          <w:r w:rsidR="00140CCB" w:rsidRPr="00140CCB">
            <w:rPr>
              <w:noProof/>
              <w:lang w:val="en-GB"/>
            </w:rPr>
            <w:t>[28]</w:t>
          </w:r>
          <w:r w:rsidR="00027EE6">
            <w:rPr>
              <w:lang w:val="en-GB"/>
            </w:rPr>
            <w:fldChar w:fldCharType="end"/>
          </w:r>
        </w:sdtContent>
      </w:sdt>
      <w:r w:rsidR="00B204B6">
        <w:rPr>
          <w:lang w:val="en-GB"/>
        </w:rPr>
        <w:t xml:space="preserve">, such as </w:t>
      </w:r>
      <w:r w:rsidR="000378D2">
        <w:rPr>
          <w:lang w:val="en-GB"/>
        </w:rPr>
        <w:t>visual</w:t>
      </w:r>
      <w:r w:rsidR="00B204B6">
        <w:rPr>
          <w:lang w:val="en-GB"/>
        </w:rPr>
        <w:t xml:space="preserve"> effects that follow the mouse</w:t>
      </w:r>
      <w:r w:rsidR="008E2821">
        <w:rPr>
          <w:lang w:val="en-GB"/>
        </w:rPr>
        <w:t>.</w:t>
      </w:r>
    </w:p>
    <w:p w14:paraId="0E090D8C" w14:textId="0829ACBF" w:rsidR="00E41207" w:rsidRDefault="00E41207" w:rsidP="000A03A6">
      <w:pPr>
        <w:ind w:left="720" w:firstLine="720"/>
        <w:rPr>
          <w:lang w:val="en-GB"/>
        </w:rPr>
      </w:pPr>
      <w:r>
        <w:rPr>
          <w:lang w:val="en-GB"/>
        </w:rPr>
        <w:t>We are also of the opinion that had we completed more research and considered more and varied prototypes using different navigation we could have developed a more attractive website for the targeted audience of primary age students and teachers. Completion of such work would have facilitated more focussed designs to be created.</w:t>
      </w:r>
    </w:p>
    <w:p w14:paraId="3A0E0BCB" w14:textId="334FE5B2" w:rsidR="00E41207" w:rsidRDefault="00E41207" w:rsidP="000A03A6">
      <w:pPr>
        <w:ind w:left="720" w:firstLine="720"/>
        <w:rPr>
          <w:lang w:val="en-GB"/>
        </w:rPr>
      </w:pPr>
      <w:r>
        <w:rPr>
          <w:lang w:val="en-GB"/>
        </w:rPr>
        <w:t>Creating only two protypes limited our work and a wider range of investigations would have highlighted more issues for us to consider in the development of the website</w:t>
      </w:r>
    </w:p>
    <w:p w14:paraId="41638780" w14:textId="22F2E50E" w:rsidR="009825C1" w:rsidRDefault="002C4C9B" w:rsidP="000A03A6">
      <w:pPr>
        <w:ind w:left="720" w:firstLine="720"/>
        <w:rPr>
          <w:lang w:val="en-GB"/>
        </w:rPr>
      </w:pPr>
      <w:r>
        <w:rPr>
          <w:lang w:val="en-GB"/>
        </w:rPr>
        <w:t>We fel</w:t>
      </w:r>
      <w:r w:rsidR="00F640C5">
        <w:rPr>
          <w:lang w:val="en-GB"/>
        </w:rPr>
        <w:t>t</w:t>
      </w:r>
      <w:r>
        <w:rPr>
          <w:lang w:val="en-GB"/>
        </w:rPr>
        <w:t xml:space="preserve"> that </w:t>
      </w:r>
      <w:r w:rsidR="00F640C5">
        <w:rPr>
          <w:lang w:val="en-GB"/>
        </w:rPr>
        <w:t>utilising</w:t>
      </w:r>
      <w:r>
        <w:rPr>
          <w:lang w:val="en-GB"/>
        </w:rPr>
        <w:t xml:space="preserve"> Atom, Git and Git</w:t>
      </w:r>
      <w:r w:rsidR="001351CF">
        <w:rPr>
          <w:lang w:val="en-GB"/>
        </w:rPr>
        <w:t>H</w:t>
      </w:r>
      <w:r>
        <w:rPr>
          <w:lang w:val="en-GB"/>
        </w:rPr>
        <w:t>ub</w:t>
      </w:r>
      <w:r w:rsidR="00296656">
        <w:rPr>
          <w:lang w:val="en-GB"/>
        </w:rPr>
        <w:t xml:space="preserve"> was useful</w:t>
      </w:r>
      <w:r w:rsidR="00F63C75">
        <w:rPr>
          <w:lang w:val="en-GB"/>
        </w:rPr>
        <w:t>. Git</w:t>
      </w:r>
      <w:r w:rsidR="001351CF">
        <w:rPr>
          <w:lang w:val="en-GB"/>
        </w:rPr>
        <w:t>H</w:t>
      </w:r>
      <w:r w:rsidR="00F63C75">
        <w:rPr>
          <w:lang w:val="en-GB"/>
        </w:rPr>
        <w:t xml:space="preserve">ub desktop was very good at </w:t>
      </w:r>
      <w:r w:rsidR="00F640C5">
        <w:rPr>
          <w:lang w:val="en-GB"/>
        </w:rPr>
        <w:t>handling</w:t>
      </w:r>
      <w:r w:rsidR="00296656">
        <w:rPr>
          <w:lang w:val="en-GB"/>
        </w:rPr>
        <w:t xml:space="preserve"> and </w:t>
      </w:r>
      <w:r w:rsidR="00F63C75">
        <w:rPr>
          <w:lang w:val="en-GB"/>
        </w:rPr>
        <w:t>Git and that Atom worked very well as an IDE. However</w:t>
      </w:r>
      <w:r w:rsidR="00F640C5">
        <w:rPr>
          <w:lang w:val="en-GB"/>
        </w:rPr>
        <w:t>,</w:t>
      </w:r>
      <w:r w:rsidR="005254FE">
        <w:rPr>
          <w:lang w:val="en-GB"/>
        </w:rPr>
        <w:t xml:space="preserve"> we feel that we should have r</w:t>
      </w:r>
      <w:r w:rsidR="00296656">
        <w:rPr>
          <w:lang w:val="en-GB"/>
        </w:rPr>
        <w:t>u</w:t>
      </w:r>
      <w:r w:rsidR="005254FE">
        <w:rPr>
          <w:lang w:val="en-GB"/>
        </w:rPr>
        <w:t xml:space="preserve">n a locally hosted server </w:t>
      </w:r>
      <w:r w:rsidR="009825C1">
        <w:rPr>
          <w:lang w:val="en-GB"/>
        </w:rPr>
        <w:t>for development</w:t>
      </w:r>
      <w:r w:rsidR="00296656">
        <w:rPr>
          <w:lang w:val="en-GB"/>
        </w:rPr>
        <w:t xml:space="preserve"> as</w:t>
      </w:r>
      <w:r w:rsidR="009825C1">
        <w:rPr>
          <w:lang w:val="en-GB"/>
        </w:rPr>
        <w:t xml:space="preserve"> we found that using </w:t>
      </w:r>
      <w:r w:rsidR="001351CF">
        <w:rPr>
          <w:lang w:val="en-GB"/>
        </w:rPr>
        <w:t>Aberystwyth</w:t>
      </w:r>
      <w:r w:rsidR="009825C1">
        <w:rPr>
          <w:lang w:val="en-GB"/>
        </w:rPr>
        <w:t xml:space="preserve"> was slow and difficult to use due to not having the ability to see errors in terminal. While PHP cannot be run on windows locally</w:t>
      </w:r>
      <w:r w:rsidR="008E156E">
        <w:rPr>
          <w:lang w:val="en-GB"/>
        </w:rPr>
        <w:t xml:space="preserve">, a sever could have been set up on the local host that would </w:t>
      </w:r>
      <w:r w:rsidR="00107809">
        <w:rPr>
          <w:lang w:val="en-GB"/>
        </w:rPr>
        <w:t>have</w:t>
      </w:r>
      <w:r w:rsidR="008E156E">
        <w:rPr>
          <w:lang w:val="en-GB"/>
        </w:rPr>
        <w:t xml:space="preserve"> allowed for testing </w:t>
      </w:r>
      <w:r w:rsidR="00243040">
        <w:rPr>
          <w:lang w:val="en-GB"/>
        </w:rPr>
        <w:t>without connecting to the VPN</w:t>
      </w:r>
      <w:r w:rsidR="008F3AE1">
        <w:rPr>
          <w:lang w:val="en-GB"/>
        </w:rPr>
        <w:t xml:space="preserve">. </w:t>
      </w:r>
    </w:p>
    <w:p w14:paraId="06EC254A" w14:textId="564F915A" w:rsidR="009825C1" w:rsidRDefault="00296656" w:rsidP="000A03A6">
      <w:pPr>
        <w:ind w:left="720" w:firstLine="720"/>
        <w:rPr>
          <w:lang w:val="en-GB"/>
        </w:rPr>
      </w:pPr>
      <w:r>
        <w:rPr>
          <w:lang w:val="en-GB"/>
        </w:rPr>
        <w:t>To summarise</w:t>
      </w:r>
      <w:r w:rsidR="00554454">
        <w:rPr>
          <w:lang w:val="en-GB"/>
        </w:rPr>
        <w:t>,</w:t>
      </w:r>
      <w:r>
        <w:rPr>
          <w:lang w:val="en-GB"/>
        </w:rPr>
        <w:t xml:space="preserve"> </w:t>
      </w:r>
      <w:r w:rsidR="00554454">
        <w:rPr>
          <w:lang w:val="en-GB"/>
        </w:rPr>
        <w:t>i</w:t>
      </w:r>
      <w:r w:rsidR="009825C1">
        <w:rPr>
          <w:lang w:val="en-GB"/>
        </w:rPr>
        <w:t>f we were to d</w:t>
      </w:r>
      <w:r>
        <w:rPr>
          <w:lang w:val="en-GB"/>
        </w:rPr>
        <w:t>esign</w:t>
      </w:r>
      <w:r w:rsidR="009825C1">
        <w:rPr>
          <w:lang w:val="en-GB"/>
        </w:rPr>
        <w:t xml:space="preserve"> the website </w:t>
      </w:r>
      <w:r w:rsidR="00781A68">
        <w:rPr>
          <w:lang w:val="en-GB"/>
        </w:rPr>
        <w:t>again,</w:t>
      </w:r>
      <w:r w:rsidR="009825C1">
        <w:rPr>
          <w:lang w:val="en-GB"/>
        </w:rPr>
        <w:t xml:space="preserve"> we would use canvases </w:t>
      </w:r>
      <w:r w:rsidR="005E48BE">
        <w:rPr>
          <w:lang w:val="en-GB"/>
        </w:rPr>
        <w:t xml:space="preserve">instead of </w:t>
      </w:r>
      <w:r w:rsidR="00C33432">
        <w:rPr>
          <w:lang w:val="en-GB"/>
        </w:rPr>
        <w:t xml:space="preserve">buttons. This can be changed in future revision of this work. We would also like to change how players are scored and would like to do a dynamic scoring based on the </w:t>
      </w:r>
      <w:r w:rsidR="004F730C">
        <w:rPr>
          <w:lang w:val="en-GB"/>
        </w:rPr>
        <w:t>difficulty</w:t>
      </w:r>
      <w:r w:rsidR="00C33432">
        <w:rPr>
          <w:lang w:val="en-GB"/>
        </w:rPr>
        <w:t xml:space="preserve"> of the </w:t>
      </w:r>
      <w:r w:rsidR="00F640C5">
        <w:rPr>
          <w:lang w:val="en-GB"/>
        </w:rPr>
        <w:t>answer</w:t>
      </w:r>
      <w:r w:rsidR="00C33432">
        <w:rPr>
          <w:lang w:val="en-GB"/>
        </w:rPr>
        <w:t xml:space="preserve"> (such as a 2 significant number question would give double points </w:t>
      </w:r>
      <w:r w:rsidR="004F730C">
        <w:rPr>
          <w:lang w:val="en-GB"/>
        </w:rPr>
        <w:t>compared</w:t>
      </w:r>
      <w:r w:rsidR="00C33432">
        <w:rPr>
          <w:lang w:val="en-GB"/>
        </w:rPr>
        <w:t xml:space="preserve"> to a single significant figure question). </w:t>
      </w:r>
    </w:p>
    <w:p w14:paraId="77C45738" w14:textId="35E4E443" w:rsidR="008208A6" w:rsidRDefault="008F2D6C" w:rsidP="00266604">
      <w:pPr>
        <w:ind w:left="720" w:firstLine="720"/>
        <w:rPr>
          <w:lang w:val="en-GB"/>
        </w:rPr>
      </w:pPr>
      <w:r>
        <w:rPr>
          <w:lang w:val="en-GB"/>
        </w:rPr>
        <w:t xml:space="preserve">We think that the </w:t>
      </w:r>
      <w:r w:rsidR="00083684">
        <w:rPr>
          <w:lang w:val="en-GB"/>
        </w:rPr>
        <w:t>websites</w:t>
      </w:r>
      <w:r>
        <w:rPr>
          <w:lang w:val="en-GB"/>
        </w:rPr>
        <w:t xml:space="preserve"> </w:t>
      </w:r>
      <w:r w:rsidR="00083684">
        <w:rPr>
          <w:lang w:val="en-GB"/>
        </w:rPr>
        <w:t>achieves</w:t>
      </w:r>
      <w:r w:rsidR="00D62684">
        <w:rPr>
          <w:lang w:val="en-GB"/>
        </w:rPr>
        <w:t xml:space="preserve"> its aims because it does complete all of the </w:t>
      </w:r>
      <w:r w:rsidR="0083565A">
        <w:rPr>
          <w:lang w:val="en-GB"/>
        </w:rPr>
        <w:t>aims and objectives</w:t>
      </w:r>
      <w:r w:rsidR="00D62684">
        <w:rPr>
          <w:lang w:val="en-GB"/>
        </w:rPr>
        <w:t xml:space="preserve"> that </w:t>
      </w:r>
      <w:r w:rsidR="0083565A">
        <w:rPr>
          <w:lang w:val="en-GB"/>
        </w:rPr>
        <w:t>where set at the start of the</w:t>
      </w:r>
      <w:r w:rsidR="00D17041">
        <w:rPr>
          <w:lang w:val="en-GB"/>
        </w:rPr>
        <w:t xml:space="preserve"> project</w:t>
      </w:r>
      <w:r w:rsidR="00C40B9F">
        <w:rPr>
          <w:lang w:val="en-GB"/>
        </w:rPr>
        <w:t>, with only the testing needing to be changed to a different focus group</w:t>
      </w:r>
      <w:r w:rsidR="00A05989">
        <w:rPr>
          <w:lang w:val="en-GB"/>
        </w:rPr>
        <w:t>. The focus group however</w:t>
      </w:r>
      <w:r w:rsidR="00B95EE4">
        <w:rPr>
          <w:lang w:val="en-GB"/>
        </w:rPr>
        <w:t xml:space="preserve"> had to be changed</w:t>
      </w:r>
      <w:r w:rsidR="00A80BD1">
        <w:rPr>
          <w:lang w:val="en-GB"/>
        </w:rPr>
        <w:t xml:space="preserve"> due to </w:t>
      </w:r>
      <w:r w:rsidR="00AB071E">
        <w:rPr>
          <w:lang w:val="en-GB"/>
        </w:rPr>
        <w:t>reasons out of control of the developer</w:t>
      </w:r>
      <w:r w:rsidR="00B93D1A">
        <w:rPr>
          <w:lang w:val="en-GB"/>
        </w:rPr>
        <w:t>, Covid-19.</w:t>
      </w:r>
    </w:p>
    <w:p w14:paraId="53DCB837" w14:textId="18C6A999" w:rsidR="00E22244" w:rsidRDefault="00E22244" w:rsidP="00E22244">
      <w:pPr>
        <w:pStyle w:val="Heading4"/>
        <w:rPr>
          <w:lang w:val="en-GB"/>
        </w:rPr>
      </w:pPr>
      <w:r>
        <w:rPr>
          <w:lang w:val="en-GB"/>
        </w:rPr>
        <w:t>Future Work</w:t>
      </w:r>
    </w:p>
    <w:p w14:paraId="340C2DA5" w14:textId="02C40040" w:rsidR="008C5CCC" w:rsidRDefault="00E22244" w:rsidP="00DA336E">
      <w:pPr>
        <w:ind w:left="720" w:firstLine="720"/>
        <w:rPr>
          <w:lang w:val="en-GB"/>
        </w:rPr>
      </w:pPr>
      <w:r w:rsidRPr="002E39CF">
        <w:rPr>
          <w:lang w:val="en-GB"/>
        </w:rPr>
        <w:t>At the end of the first draft, the project still ha</w:t>
      </w:r>
      <w:r w:rsidR="00296656">
        <w:rPr>
          <w:lang w:val="en-GB"/>
        </w:rPr>
        <w:t xml:space="preserve">s the </w:t>
      </w:r>
      <w:r w:rsidRPr="002E39CF">
        <w:rPr>
          <w:lang w:val="en-GB"/>
        </w:rPr>
        <w:t xml:space="preserve">potential to improve </w:t>
      </w:r>
      <w:r w:rsidR="00296656">
        <w:rPr>
          <w:lang w:val="en-GB"/>
        </w:rPr>
        <w:t>by</w:t>
      </w:r>
      <w:r w:rsidRPr="002E39CF">
        <w:rPr>
          <w:lang w:val="en-GB"/>
        </w:rPr>
        <w:t xml:space="preserve"> add</w:t>
      </w:r>
      <w:r w:rsidR="00296656">
        <w:rPr>
          <w:lang w:val="en-GB"/>
        </w:rPr>
        <w:t>ing</w:t>
      </w:r>
      <w:r w:rsidRPr="002E39CF">
        <w:rPr>
          <w:lang w:val="en-GB"/>
        </w:rPr>
        <w:t xml:space="preserve"> new sections. </w:t>
      </w:r>
      <w:r w:rsidR="00296656">
        <w:rPr>
          <w:lang w:val="en-GB"/>
        </w:rPr>
        <w:t>However, t</w:t>
      </w:r>
      <w:r w:rsidRPr="002E39CF">
        <w:rPr>
          <w:lang w:val="en-GB"/>
        </w:rPr>
        <w:t>hese sections might have been too complex or too large to be completed by the deadline of the first draft</w:t>
      </w:r>
      <w:r w:rsidR="00296656">
        <w:rPr>
          <w:lang w:val="en-GB"/>
        </w:rPr>
        <w:t xml:space="preserve"> but they still have the potential to be completed by a future date.</w:t>
      </w:r>
    </w:p>
    <w:p w14:paraId="094C1080" w14:textId="42860AAB" w:rsidR="00EF611C" w:rsidRPr="00D33E0B" w:rsidRDefault="0096659C" w:rsidP="00EF611C">
      <w:pPr>
        <w:pStyle w:val="Heading6"/>
        <w:rPr>
          <w:lang w:val="en-GB"/>
        </w:rPr>
      </w:pPr>
      <w:r>
        <w:rPr>
          <w:lang w:val="en-GB"/>
        </w:rPr>
        <w:t>Different game types</w:t>
      </w:r>
    </w:p>
    <w:p w14:paraId="00AED40C" w14:textId="1701660C" w:rsidR="00E22244" w:rsidRDefault="00E22244" w:rsidP="00DA336E">
      <w:pPr>
        <w:ind w:left="720" w:firstLine="720"/>
        <w:rPr>
          <w:lang w:val="en-GB"/>
        </w:rPr>
      </w:pPr>
      <w:r w:rsidRPr="00D33E0B">
        <w:rPr>
          <w:lang w:val="en-GB"/>
        </w:rPr>
        <w:t xml:space="preserve">One of these will be the spelling section, which as discussed </w:t>
      </w:r>
      <w:r w:rsidR="00296656">
        <w:rPr>
          <w:lang w:val="en-GB"/>
        </w:rPr>
        <w:t>earlier</w:t>
      </w:r>
      <w:r w:rsidRPr="00D33E0B">
        <w:rPr>
          <w:lang w:val="en-GB"/>
        </w:rPr>
        <w:t xml:space="preserve">, would have </w:t>
      </w:r>
      <w:r w:rsidR="00296656">
        <w:rPr>
          <w:lang w:val="en-GB"/>
        </w:rPr>
        <w:t>involved</w:t>
      </w:r>
      <w:r w:rsidRPr="00D33E0B">
        <w:rPr>
          <w:lang w:val="en-GB"/>
        </w:rPr>
        <w:t xml:space="preserve"> a large and complex section </w:t>
      </w:r>
      <w:r w:rsidR="00296656">
        <w:rPr>
          <w:lang w:val="en-GB"/>
        </w:rPr>
        <w:t>of</w:t>
      </w:r>
      <w:r w:rsidRPr="00D33E0B">
        <w:rPr>
          <w:lang w:val="en-GB"/>
        </w:rPr>
        <w:t xml:space="preserve"> the project. If th</w:t>
      </w:r>
      <w:r w:rsidR="00296656">
        <w:rPr>
          <w:lang w:val="en-GB"/>
        </w:rPr>
        <w:t>is</w:t>
      </w:r>
      <w:r w:rsidRPr="00D33E0B">
        <w:rPr>
          <w:lang w:val="en-GB"/>
        </w:rPr>
        <w:t xml:space="preserve"> section </w:t>
      </w:r>
      <w:r w:rsidR="00C2431B" w:rsidRPr="00D33E0B">
        <w:rPr>
          <w:lang w:val="en-GB"/>
        </w:rPr>
        <w:t>w</w:t>
      </w:r>
      <w:r w:rsidR="00296656">
        <w:rPr>
          <w:lang w:val="en-GB"/>
        </w:rPr>
        <w:t>as</w:t>
      </w:r>
      <w:r w:rsidRPr="00D33E0B">
        <w:rPr>
          <w:lang w:val="en-GB"/>
        </w:rPr>
        <w:t xml:space="preserve"> added it would have been less likely that the project would have been completed by the deadline.</w:t>
      </w:r>
    </w:p>
    <w:p w14:paraId="35D0DF94" w14:textId="14B02A74" w:rsidR="00C613C0" w:rsidRPr="00D33E0B" w:rsidRDefault="00C613C0" w:rsidP="00C613C0">
      <w:pPr>
        <w:pStyle w:val="Heading6"/>
        <w:rPr>
          <w:lang w:val="en-GB"/>
        </w:rPr>
      </w:pPr>
      <w:r>
        <w:rPr>
          <w:lang w:val="en-GB"/>
        </w:rPr>
        <w:lastRenderedPageBreak/>
        <w:t>Adding students via the website</w:t>
      </w:r>
    </w:p>
    <w:p w14:paraId="364D1F64" w14:textId="48854C44" w:rsidR="00B745F9" w:rsidRDefault="00E22244" w:rsidP="00DA336E">
      <w:pPr>
        <w:ind w:left="720" w:firstLine="720"/>
        <w:jc w:val="left"/>
        <w:rPr>
          <w:lang w:val="en-GB"/>
        </w:rPr>
      </w:pPr>
      <w:r w:rsidRPr="00D33E0B">
        <w:rPr>
          <w:lang w:val="en-GB"/>
        </w:rPr>
        <w:t xml:space="preserve">Another future project that </w:t>
      </w:r>
      <w:r w:rsidR="00296656">
        <w:rPr>
          <w:lang w:val="en-GB"/>
        </w:rPr>
        <w:t>c</w:t>
      </w:r>
      <w:r w:rsidRPr="00D33E0B">
        <w:rPr>
          <w:lang w:val="en-GB"/>
        </w:rPr>
        <w:t xml:space="preserve">ould be </w:t>
      </w:r>
      <w:r w:rsidR="00296656">
        <w:rPr>
          <w:lang w:val="en-GB"/>
        </w:rPr>
        <w:t xml:space="preserve">included in </w:t>
      </w:r>
      <w:r w:rsidRPr="00D33E0B">
        <w:rPr>
          <w:lang w:val="en-GB"/>
        </w:rPr>
        <w:t xml:space="preserve"> the </w:t>
      </w:r>
      <w:r w:rsidR="00296656">
        <w:rPr>
          <w:lang w:val="en-GB"/>
        </w:rPr>
        <w:t>work</w:t>
      </w:r>
      <w:r w:rsidRPr="00D33E0B">
        <w:rPr>
          <w:lang w:val="en-GB"/>
        </w:rPr>
        <w:t xml:space="preserve"> w</w:t>
      </w:r>
      <w:r w:rsidR="00296656">
        <w:rPr>
          <w:lang w:val="en-GB"/>
        </w:rPr>
        <w:t>ould</w:t>
      </w:r>
      <w:r w:rsidR="00620C6A" w:rsidRPr="00D33E0B">
        <w:rPr>
          <w:lang w:val="en-GB"/>
        </w:rPr>
        <w:t xml:space="preserve"> be the addition of allowing students to be added</w:t>
      </w:r>
      <w:r w:rsidR="00FE7B23" w:rsidRPr="00D33E0B">
        <w:rPr>
          <w:lang w:val="en-GB"/>
        </w:rPr>
        <w:t xml:space="preserve"> to the database </w:t>
      </w:r>
      <w:r w:rsidR="000C4C55" w:rsidRPr="00D33E0B">
        <w:rPr>
          <w:lang w:val="en-GB"/>
        </w:rPr>
        <w:t xml:space="preserve">through the </w:t>
      </w:r>
      <w:r w:rsidR="002D04A6" w:rsidRPr="00D33E0B">
        <w:rPr>
          <w:lang w:val="en-GB"/>
        </w:rPr>
        <w:t xml:space="preserve">website </w:t>
      </w:r>
      <w:r w:rsidR="00296656">
        <w:rPr>
          <w:lang w:val="en-GB"/>
        </w:rPr>
        <w:t>rather than through the external admin</w:t>
      </w:r>
      <w:r w:rsidR="00955E01">
        <w:rPr>
          <w:lang w:val="en-GB"/>
        </w:rPr>
        <w:t>.</w:t>
      </w:r>
      <w:r w:rsidR="00296656">
        <w:rPr>
          <w:lang w:val="en-GB"/>
        </w:rPr>
        <w:t xml:space="preserve"> </w:t>
      </w:r>
      <w:r w:rsidR="00955E01">
        <w:rPr>
          <w:lang w:val="en-GB"/>
        </w:rPr>
        <w:t>This would involve creating a new page which would allow the creation of a new school and users within the school, from students to admin. This would also allow admins the option of adding new students to pre existing schools. However, this would need to be thoroughly tested regarding security and data protection.</w:t>
      </w:r>
    </w:p>
    <w:p w14:paraId="3D2EA7FD" w14:textId="79561152" w:rsidR="00E76664" w:rsidRPr="00D33E0B" w:rsidRDefault="00D66BC8" w:rsidP="00E76664">
      <w:pPr>
        <w:pStyle w:val="Heading6"/>
        <w:rPr>
          <w:lang w:val="en-GB"/>
        </w:rPr>
      </w:pPr>
      <w:r>
        <w:rPr>
          <w:lang w:val="en-GB"/>
        </w:rPr>
        <w:t>Canvases</w:t>
      </w:r>
    </w:p>
    <w:p w14:paraId="2BEEFD6A" w14:textId="794CFB41" w:rsidR="00CE5506" w:rsidRPr="00E0310C" w:rsidRDefault="00B745F9" w:rsidP="00DA336E">
      <w:pPr>
        <w:ind w:left="720" w:firstLine="720"/>
        <w:jc w:val="left"/>
        <w:rPr>
          <w:rFonts w:asciiTheme="majorHAnsi" w:eastAsiaTheme="majorEastAsia" w:hAnsiTheme="majorHAnsi" w:cstheme="majorBidi"/>
          <w:b/>
          <w:bCs/>
          <w:color w:val="365F91" w:themeColor="accent1" w:themeShade="BF"/>
          <w:sz w:val="32"/>
          <w:szCs w:val="32"/>
          <w:lang w:val="en-GB"/>
        </w:rPr>
      </w:pPr>
      <w:r w:rsidRPr="00D33E0B">
        <w:rPr>
          <w:lang w:val="en-GB"/>
        </w:rPr>
        <w:t xml:space="preserve">More future work </w:t>
      </w:r>
      <w:r w:rsidR="00955E01">
        <w:rPr>
          <w:lang w:val="en-GB"/>
        </w:rPr>
        <w:t xml:space="preserve">would include </w:t>
      </w:r>
      <w:r w:rsidRPr="00D33E0B">
        <w:rPr>
          <w:lang w:val="en-GB"/>
        </w:rPr>
        <w:t>chang</w:t>
      </w:r>
      <w:r w:rsidR="00955E01">
        <w:rPr>
          <w:lang w:val="en-GB"/>
        </w:rPr>
        <w:t>ing</w:t>
      </w:r>
      <w:r w:rsidRPr="00D33E0B">
        <w:rPr>
          <w:lang w:val="en-GB"/>
        </w:rPr>
        <w:t xml:space="preserve"> the buttons that a user clicks form buttons and int</w:t>
      </w:r>
      <w:r w:rsidR="00955E01">
        <w:rPr>
          <w:lang w:val="en-GB"/>
        </w:rPr>
        <w:t>o canvases. T</w:t>
      </w:r>
      <w:r w:rsidR="00EC7E22" w:rsidRPr="00D33E0B">
        <w:rPr>
          <w:lang w:val="en-GB"/>
        </w:rPr>
        <w:t>his would not be a major piece of work, as the details for the canvases are already set out in an array. However, these canvases would not just be bland</w:t>
      </w:r>
      <w:r w:rsidR="00A178F3" w:rsidRPr="00D33E0B">
        <w:rPr>
          <w:lang w:val="en-GB"/>
        </w:rPr>
        <w:t xml:space="preserve">, they would </w:t>
      </w:r>
      <w:r w:rsidR="00955E01">
        <w:rPr>
          <w:lang w:val="en-GB"/>
        </w:rPr>
        <w:t xml:space="preserve">need to </w:t>
      </w:r>
      <w:r w:rsidR="00E31951" w:rsidRPr="00D33E0B">
        <w:rPr>
          <w:lang w:val="en-GB"/>
        </w:rPr>
        <w:t>have visual stimulation animations when they are clicked on</w:t>
      </w:r>
      <w:r w:rsidR="00165373" w:rsidRPr="00D33E0B">
        <w:rPr>
          <w:lang w:val="en-GB"/>
        </w:rPr>
        <w:t xml:space="preserve"> by the </w:t>
      </w:r>
      <w:r w:rsidR="00C65788" w:rsidRPr="00D33E0B">
        <w:rPr>
          <w:lang w:val="en-GB"/>
        </w:rPr>
        <w:t>use</w:t>
      </w:r>
      <w:r w:rsidR="00CE243F">
        <w:rPr>
          <w:lang w:val="en-GB"/>
        </w:rPr>
        <w:t xml:space="preserve">r. </w:t>
      </w:r>
      <w:r w:rsidR="00944691">
        <w:rPr>
          <w:lang w:val="en-GB"/>
        </w:rPr>
        <w:br w:type="page"/>
      </w:r>
    </w:p>
    <w:p w14:paraId="2AD18701" w14:textId="621ED132" w:rsidR="00B67FA4" w:rsidRDefault="00CE5506" w:rsidP="008200B3">
      <w:pPr>
        <w:pStyle w:val="Heading1"/>
      </w:pPr>
      <w:bookmarkStart w:id="61" w:name="_Toc222978616"/>
      <w:bookmarkStart w:id="62" w:name="_Toc34045712"/>
      <w:bookmarkStart w:id="63" w:name="_Toc40241942"/>
      <w:r w:rsidRPr="002F766C">
        <w:rPr>
          <w:lang w:val="en-GB"/>
        </w:rPr>
        <w:lastRenderedPageBreak/>
        <w:t>Annotated Bibliography</w:t>
      </w:r>
      <w:bookmarkStart w:id="64" w:name="_Toc192777717"/>
      <w:bookmarkEnd w:id="61"/>
      <w:bookmarkEnd w:id="62"/>
      <w:bookmarkEnd w:id="63"/>
    </w:p>
    <w:p w14:paraId="4334F746" w14:textId="522F7C4F" w:rsidR="00B67FA4" w:rsidRDefault="00B67FA4" w:rsidP="00B67FA4">
      <w:r>
        <w:t xml:space="preserve">[1] </w:t>
      </w:r>
      <w:r>
        <w:tab/>
        <w:t>T. P. Group, “History of PHP,” Group, The PHP, 25 January 1998. [Online]. Available: https://www.php.net/manual/en/history.php.php. [Accessed 07 04 2020].</w:t>
      </w:r>
    </w:p>
    <w:p w14:paraId="02C0C755" w14:textId="6D039B5A" w:rsidR="002F766C" w:rsidRDefault="002F766C" w:rsidP="00B67FA4">
      <w:r>
        <w:t>This Page shows the age of PHP and is the official page of PHP</w:t>
      </w:r>
    </w:p>
    <w:p w14:paraId="3E6BC022" w14:textId="77777777" w:rsidR="004D3F5C" w:rsidRDefault="004D3F5C" w:rsidP="00B67FA4"/>
    <w:p w14:paraId="61FEFDF6" w14:textId="3C3C605F" w:rsidR="00B67FA4" w:rsidRDefault="00B67FA4" w:rsidP="00B67FA4">
      <w:r>
        <w:t xml:space="preserve">[2] </w:t>
      </w:r>
      <w:r>
        <w:tab/>
        <w:t>W. Team, “WEBASSEMBLY COMMUNITY GROUP,” W3C, 29 April 2015. [Online]. Available: https://www.w3.org/community/webassembly/. [Accessed 08 05 2020].</w:t>
      </w:r>
    </w:p>
    <w:p w14:paraId="7349E411" w14:textId="5A696844" w:rsidR="004D3F5C" w:rsidRDefault="004D3F5C" w:rsidP="00B67FA4">
      <w:r>
        <w:t>This page is the official page of WebAssembly and shows its age</w:t>
      </w:r>
    </w:p>
    <w:p w14:paraId="78B33C0D" w14:textId="77777777" w:rsidR="004D3F5C" w:rsidRDefault="004D3F5C" w:rsidP="00B67FA4"/>
    <w:p w14:paraId="0E61B5CA" w14:textId="508FB35A" w:rsidR="00B67FA4" w:rsidRDefault="00B67FA4" w:rsidP="00B67FA4">
      <w:r>
        <w:t xml:space="preserve">[3] </w:t>
      </w:r>
      <w:r>
        <w:tab/>
        <w:t>K. Padia, “Is Node.js really better than PHP? Let’s go Through the Pros and Cons,” datafloq, 2 August 2018. [Online]. Available: https://datafloq.com/read/is-nodejs-better-than-php-pros-cons/5297. [Accessed 07 May 2020].</w:t>
      </w:r>
    </w:p>
    <w:p w14:paraId="33E06DDF" w14:textId="5EEFBB78" w:rsidR="00C209F0" w:rsidRDefault="00C209F0" w:rsidP="00B67FA4">
      <w:r>
        <w:t>This page compares Node.js to PHP</w:t>
      </w:r>
      <w:r w:rsidR="00C647A2">
        <w:t>, contains pros and cons for both</w:t>
      </w:r>
    </w:p>
    <w:p w14:paraId="1F054FD8" w14:textId="77777777" w:rsidR="00C209F0" w:rsidRDefault="00C209F0" w:rsidP="00B67FA4"/>
    <w:p w14:paraId="5587BDAE" w14:textId="2B1F9444" w:rsidR="00B67FA4" w:rsidRDefault="00B67FA4" w:rsidP="00B67FA4">
      <w:r>
        <w:t xml:space="preserve">[4] </w:t>
      </w:r>
      <w:r>
        <w:tab/>
        <w:t xml:space="preserve">“WebAssembly,” Mozilla, 8 February 2020. [Online]. Available: developer.mozilla.org/en-US/docs/WebAssembly. [Accessed </w:t>
      </w:r>
      <w:r w:rsidR="001C3DDF">
        <w:t xml:space="preserve">07 </w:t>
      </w:r>
      <w:r w:rsidR="005D57A2">
        <w:t>April</w:t>
      </w:r>
      <w:r>
        <w:t xml:space="preserve"> </w:t>
      </w:r>
      <w:r w:rsidR="001C3DDF">
        <w:t>2020</w:t>
      </w:r>
      <w:r>
        <w:t>].</w:t>
      </w:r>
    </w:p>
    <w:p w14:paraId="3BB24710" w14:textId="023AE547" w:rsidR="006F70AC" w:rsidRDefault="006F70AC" w:rsidP="00B67FA4">
      <w:r>
        <w:t>The official page for WebAssembly</w:t>
      </w:r>
    </w:p>
    <w:p w14:paraId="49AE31CD" w14:textId="77777777" w:rsidR="006F70AC" w:rsidRDefault="006F70AC" w:rsidP="00B67FA4"/>
    <w:p w14:paraId="538497FF" w14:textId="50EDE2C3" w:rsidR="00B67FA4" w:rsidRDefault="00B67FA4" w:rsidP="00B67FA4">
      <w:r>
        <w:t xml:space="preserve">[5] </w:t>
      </w:r>
      <w:r>
        <w:tab/>
        <w:t>“Index,” Photon Storm Ltd, 2020 . [Online]. Available: https://phaser.io/. [Accessed 01 May 2020].</w:t>
      </w:r>
    </w:p>
    <w:p w14:paraId="5121445B" w14:textId="3906E799" w:rsidR="00164201" w:rsidRDefault="00164201" w:rsidP="00B67FA4">
      <w:r>
        <w:t>Official page for the phase framework</w:t>
      </w:r>
    </w:p>
    <w:p w14:paraId="10A463AF" w14:textId="77777777" w:rsidR="00164201" w:rsidRDefault="00164201" w:rsidP="00B67FA4"/>
    <w:p w14:paraId="20C7FF09" w14:textId="2BEA04F1" w:rsidR="00B67FA4" w:rsidRDefault="00B67FA4" w:rsidP="00B67FA4">
      <w:r>
        <w:t xml:space="preserve">[6] </w:t>
      </w:r>
      <w:r>
        <w:tab/>
        <w:t>S. Ltd, “Index,” SpryMedia Ltd, 2007. [Online]. Available: https://datatables.net/. [Accessed 10 May 2020].</w:t>
      </w:r>
    </w:p>
    <w:p w14:paraId="4BCC5656" w14:textId="39229C88" w:rsidR="008C5962" w:rsidRDefault="009274C3" w:rsidP="00B67FA4">
      <w:r>
        <w:t>Offical page for DataTables</w:t>
      </w:r>
    </w:p>
    <w:p w14:paraId="137FA180" w14:textId="77777777" w:rsidR="008C5962" w:rsidRDefault="008C5962" w:rsidP="00B67FA4"/>
    <w:p w14:paraId="338FB73D" w14:textId="4DE814CB" w:rsidR="00B67FA4" w:rsidRDefault="00B67FA4" w:rsidP="00B67FA4">
      <w:r>
        <w:t xml:space="preserve">[7] </w:t>
      </w:r>
      <w:r>
        <w:tab/>
        <w:t>BBC, “'Zoombombing' targeted with new version of app,” BBC, 23 April 2020. [Online]. Available: https://www.bbc.co.uk/news/business-52392084. [Accessed 09 05 2020].</w:t>
      </w:r>
    </w:p>
    <w:p w14:paraId="5B7285EA" w14:textId="2AAA87BA" w:rsidR="009500AF" w:rsidRDefault="009500AF" w:rsidP="00B67FA4">
      <w:r>
        <w:t>A publication about the new 'Zoombombing' attacks</w:t>
      </w:r>
    </w:p>
    <w:p w14:paraId="1DC19054" w14:textId="77777777" w:rsidR="009500AF" w:rsidRDefault="009500AF" w:rsidP="00B67FA4"/>
    <w:p w14:paraId="2B757721" w14:textId="2E4D472E" w:rsidR="00B67FA4" w:rsidRDefault="00B67FA4" w:rsidP="00B67FA4">
      <w:r>
        <w:t xml:space="preserve">[8] </w:t>
      </w:r>
      <w:r>
        <w:tab/>
        <w:t>N. S. Team, “The Cross-site Scripting (XSS) Vulnerability: Definition and Prevention,” Netsparker, 18 April 2019. [Online]. Available: https://www.netsparker.com/blog/web-security/cross-site-scripting-xss/. [Accessed 07 05 2020].</w:t>
      </w:r>
    </w:p>
    <w:p w14:paraId="59F5AE12" w14:textId="75055DF4" w:rsidR="00FD1FAE" w:rsidRDefault="00FD1FAE" w:rsidP="00B67FA4">
      <w:r>
        <w:t>A publication about Cross-site Scripting and ways to defend against it.</w:t>
      </w:r>
    </w:p>
    <w:p w14:paraId="145939AB" w14:textId="77777777" w:rsidR="00FD1FAE" w:rsidRDefault="00FD1FAE" w:rsidP="00B67FA4"/>
    <w:p w14:paraId="5467E9E7" w14:textId="26BEA048" w:rsidR="00B67FA4" w:rsidRDefault="00B67FA4" w:rsidP="00B67FA4">
      <w:r>
        <w:t xml:space="preserve">[9] </w:t>
      </w:r>
      <w:r>
        <w:tab/>
        <w:t>K. R, “Living with password re-use,” The National Cyber Security Centre, 24 August 2017. [Online]. Available: https://www.ncsc.gov.uk/blog-post/living-password-re-use. [Accessed 05 May 2020].</w:t>
      </w:r>
    </w:p>
    <w:p w14:paraId="7A17ACD7" w14:textId="5331D0AD" w:rsidR="00C41FA6" w:rsidRDefault="00064887" w:rsidP="00B67FA4">
      <w:r>
        <w:t>Publication about the security issues with re-using the same passwords across multiple sites</w:t>
      </w:r>
    </w:p>
    <w:p w14:paraId="245CD354" w14:textId="77777777" w:rsidR="00C41FA6" w:rsidRDefault="00C41FA6" w:rsidP="00B67FA4"/>
    <w:p w14:paraId="3185369C" w14:textId="15D73263" w:rsidR="00B67FA4" w:rsidRDefault="00B67FA4" w:rsidP="00B67FA4">
      <w:r>
        <w:t xml:space="preserve">[10] </w:t>
      </w:r>
      <w:r>
        <w:tab/>
        <w:t>P. BROWN, “Why do you need to Salt and Hash passwords?,” Culttt, 21 Januray 2013. [Online]. Available: https://culttt.com/2013/01/21/why-do-you-need-to-salt-and-hash-passwords/. [Accessed 08 05 2020].</w:t>
      </w:r>
    </w:p>
    <w:p w14:paraId="7BB4C9EA" w14:textId="14197C61" w:rsidR="00A7512C" w:rsidRDefault="00A7512C" w:rsidP="00B67FA4">
      <w:r>
        <w:t xml:space="preserve">A publication about password hashing and salt </w:t>
      </w:r>
    </w:p>
    <w:p w14:paraId="49B3125A" w14:textId="77777777" w:rsidR="00A7512C" w:rsidRDefault="00A7512C" w:rsidP="00B67FA4"/>
    <w:p w14:paraId="5E8CC388" w14:textId="71F57360" w:rsidR="00B67FA4" w:rsidRDefault="00B67FA4" w:rsidP="00B67FA4">
      <w:r>
        <w:t xml:space="preserve">[11] </w:t>
      </w:r>
      <w:r>
        <w:tab/>
        <w:t>T. P. Group, “password_verify,” The PHP Group, No Date. [Online]. Available: https://www.php.net/manual/en/function.password-verify.php. [Accessed 08 04 2020].</w:t>
      </w:r>
    </w:p>
    <w:p w14:paraId="03F5083E" w14:textId="44DE4D54" w:rsidR="008828CF" w:rsidRDefault="009473AD" w:rsidP="00B67FA4">
      <w:r>
        <w:t>D</w:t>
      </w:r>
      <w:r w:rsidR="008828CF">
        <w:t>ocumentation page for the password_verify function.</w:t>
      </w:r>
    </w:p>
    <w:p w14:paraId="59360F79" w14:textId="158B753D" w:rsidR="00B67FA4" w:rsidRDefault="00B67FA4" w:rsidP="00B67FA4">
      <w:r>
        <w:lastRenderedPageBreak/>
        <w:t xml:space="preserve">[12] </w:t>
      </w:r>
      <w:r>
        <w:tab/>
        <w:t>GNU, “GNU General Public License,” GNU, 2016. [Online]. Available: https://www.gnu.org/licenses/gpl-3.0.en.html. [Accessed 20 0</w:t>
      </w:r>
      <w:r w:rsidR="00FC10D0">
        <w:t>4</w:t>
      </w:r>
      <w:r>
        <w:t xml:space="preserve"> 2020].</w:t>
      </w:r>
    </w:p>
    <w:p w14:paraId="6AE9C5EE" w14:textId="6F6E6423" w:rsidR="00DF56CC" w:rsidRDefault="00DF56CC" w:rsidP="00B67FA4">
      <w:r>
        <w:t>Official page of the GNU</w:t>
      </w:r>
      <w:r w:rsidR="00D90693">
        <w:t xml:space="preserve"> General Public License</w:t>
      </w:r>
    </w:p>
    <w:p w14:paraId="0ADC000F" w14:textId="77777777" w:rsidR="00DF56CC" w:rsidRDefault="00DF56CC" w:rsidP="00B67FA4"/>
    <w:p w14:paraId="09FC7159" w14:textId="05EDA4B0" w:rsidR="00B67FA4" w:rsidRDefault="00B67FA4" w:rsidP="00B67FA4">
      <w:r>
        <w:t xml:space="preserve">[13] </w:t>
      </w:r>
      <w:r>
        <w:tab/>
        <w:t>phpMyAdmin, “Bringing MySQL to the web,” phpMyAdmin, 1998. [Online]. Available: https://www.phpmyadmin.net/. [Accessed 30 April 2020].</w:t>
      </w:r>
    </w:p>
    <w:p w14:paraId="08D3A7B7" w14:textId="6B6F9B08" w:rsidR="00BF187C" w:rsidRDefault="00BF187C" w:rsidP="00B67FA4">
      <w:r>
        <w:t>Official webpage for PhpMyAdmin</w:t>
      </w:r>
    </w:p>
    <w:p w14:paraId="024925FD" w14:textId="77777777" w:rsidR="00BF187C" w:rsidRDefault="00BF187C" w:rsidP="00B67FA4"/>
    <w:p w14:paraId="34951563" w14:textId="14600FBE" w:rsidR="00B67FA4" w:rsidRDefault="00B67FA4" w:rsidP="00B67FA4">
      <w:r>
        <w:t xml:space="preserve">[14] </w:t>
      </w:r>
      <w:r>
        <w:tab/>
        <w:t>G. TeamViewer AG, “index for TeamViewer,” TeamViewer AG, Germany, No Data. [Online]. Available: https://www.teamviewer.com/en/. [Accessed 24 March 2020].</w:t>
      </w:r>
    </w:p>
    <w:p w14:paraId="4448BA79" w14:textId="513FC974" w:rsidR="00F158BD" w:rsidRDefault="00F158BD" w:rsidP="00B67FA4">
      <w:r>
        <w:t>Official website for TeamViewer</w:t>
      </w:r>
    </w:p>
    <w:p w14:paraId="1E33DB7F" w14:textId="77777777" w:rsidR="00F158BD" w:rsidRDefault="00F158BD" w:rsidP="00B67FA4"/>
    <w:p w14:paraId="56623754" w14:textId="7C2866B6" w:rsidR="00B67FA4" w:rsidRDefault="00B67FA4" w:rsidP="00B67FA4">
      <w:r>
        <w:t xml:space="preserve">[15] </w:t>
      </w:r>
      <w:r>
        <w:tab/>
        <w:t>W3schools, “CSS Flexbox,” Refsnes Data, 1999. [Online]. Available: https://www.w3schools.com/css/css3_flexbox.asp. [Accessed 02 April 2020].</w:t>
      </w:r>
    </w:p>
    <w:p w14:paraId="34F958AB" w14:textId="5427419D" w:rsidR="0006602A" w:rsidRDefault="00CE3427" w:rsidP="00B67FA4">
      <w:r>
        <w:t>Documentation for CSS Flexbox</w:t>
      </w:r>
    </w:p>
    <w:p w14:paraId="2476FC35" w14:textId="77777777" w:rsidR="0006602A" w:rsidRDefault="0006602A" w:rsidP="00B67FA4"/>
    <w:p w14:paraId="10F16C7B" w14:textId="65A830F4" w:rsidR="00B67FA4" w:rsidRDefault="00B67FA4" w:rsidP="00B67FA4">
      <w:r>
        <w:t xml:space="preserve">[16] </w:t>
      </w:r>
      <w:r>
        <w:tab/>
        <w:t xml:space="preserve">J. B. a. others, “index of Kahoot,” Kahoot, March 2013. [Online]. Available: </w:t>
      </w:r>
      <w:hyperlink r:id="rId35" w:history="1">
        <w:r w:rsidR="00CF7EC3" w:rsidRPr="005C77D5">
          <w:rPr>
            <w:rStyle w:val="Hyperlink"/>
          </w:rPr>
          <w:t>https://kahoot.com/</w:t>
        </w:r>
      </w:hyperlink>
      <w:r w:rsidR="00E03C81">
        <w:t>.</w:t>
      </w:r>
      <w:r w:rsidR="00D160EC">
        <w:t xml:space="preserve"> [Accessed 02 May 2020]</w:t>
      </w:r>
      <w:r w:rsidR="00E03C81">
        <w:t>.</w:t>
      </w:r>
    </w:p>
    <w:p w14:paraId="51BA31E6" w14:textId="7E020DBB" w:rsidR="00CF7EC3" w:rsidRDefault="00CF7EC3" w:rsidP="00B67FA4">
      <w:r>
        <w:t xml:space="preserve">Official </w:t>
      </w:r>
      <w:r w:rsidR="00F67C1D">
        <w:t>K</w:t>
      </w:r>
      <w:r>
        <w:t>ahoot website</w:t>
      </w:r>
    </w:p>
    <w:p w14:paraId="7C0D7536" w14:textId="77777777" w:rsidR="00CF7EC3" w:rsidRDefault="00CF7EC3" w:rsidP="00B67FA4"/>
    <w:p w14:paraId="18DB71CB" w14:textId="2E5D4D5F" w:rsidR="00B67FA4" w:rsidRDefault="00B67FA4" w:rsidP="00B67FA4">
      <w:r>
        <w:t xml:space="preserve">[17] </w:t>
      </w:r>
      <w:r>
        <w:tab/>
        <w:t>“Index of Topmarks,” Topmarks Online Ltd, 1998. [Online]. Available: https://www.topmarks.co.uk/. [Accessed 04 May 2020].</w:t>
      </w:r>
    </w:p>
    <w:p w14:paraId="4C6E017D" w14:textId="6C8723D9" w:rsidR="00054545" w:rsidRDefault="00054545" w:rsidP="00B67FA4">
      <w:r>
        <w:t>Official Topmarks website</w:t>
      </w:r>
    </w:p>
    <w:p w14:paraId="09C9EC5C" w14:textId="77777777" w:rsidR="00054545" w:rsidRDefault="00054545" w:rsidP="00B67FA4"/>
    <w:p w14:paraId="35A93AAF" w14:textId="0C106E49" w:rsidR="00B67FA4" w:rsidRDefault="00B67FA4" w:rsidP="00B67FA4">
      <w:r>
        <w:t xml:space="preserve">[18] </w:t>
      </w:r>
      <w:r>
        <w:tab/>
        <w:t xml:space="preserve">Google, “Manage teaching and learning with Classroom,” Google, No Date. [Online]. Available: https://edu.google.com/products/classroom/?modal_active=none. [Accessed </w:t>
      </w:r>
      <w:r w:rsidR="002458C3">
        <w:t xml:space="preserve">07 </w:t>
      </w:r>
      <w:r>
        <w:t xml:space="preserve">May </w:t>
      </w:r>
      <w:r w:rsidR="002458C3">
        <w:t>2020</w:t>
      </w:r>
      <w:r>
        <w:t>].</w:t>
      </w:r>
    </w:p>
    <w:p w14:paraId="628938E7" w14:textId="46D12999" w:rsidR="000C652D" w:rsidRDefault="000C652D" w:rsidP="00B67FA4">
      <w:r>
        <w:t>Official google classrooms website</w:t>
      </w:r>
    </w:p>
    <w:p w14:paraId="5B1E327E" w14:textId="77777777" w:rsidR="000C652D" w:rsidRDefault="000C652D" w:rsidP="00B67FA4"/>
    <w:p w14:paraId="383D1F6B" w14:textId="697AE553" w:rsidR="00B67FA4" w:rsidRDefault="00B67FA4" w:rsidP="00B67FA4">
      <w:r>
        <w:t xml:space="preserve">[19] </w:t>
      </w:r>
      <w:r>
        <w:tab/>
        <w:t xml:space="preserve">N. Raut, “What is the difference between session and cookies?,” tutorialspoint, 31 January 2018. [Online]. Available: https://www.tutorialspoint.com/What-is-the-difference-between-session-and-cookies. [Accessed 09 </w:t>
      </w:r>
      <w:r w:rsidR="000548FB">
        <w:t>May</w:t>
      </w:r>
      <w:r>
        <w:t xml:space="preserve"> 2020].</w:t>
      </w:r>
    </w:p>
    <w:p w14:paraId="7E9D535E" w14:textId="334E6D30" w:rsidR="00E058A6" w:rsidRDefault="00E058A6" w:rsidP="00B67FA4">
      <w:r>
        <w:t>Publication about the difference between sessions and cookies</w:t>
      </w:r>
    </w:p>
    <w:p w14:paraId="6E1468B7" w14:textId="77777777" w:rsidR="00E058A6" w:rsidRDefault="00E058A6" w:rsidP="00B67FA4"/>
    <w:p w14:paraId="1BEB2F87" w14:textId="7E4CBD54" w:rsidR="00B67FA4" w:rsidRDefault="00B67FA4" w:rsidP="00B67FA4">
      <w:r>
        <w:t xml:space="preserve">[20] </w:t>
      </w:r>
      <w:r>
        <w:tab/>
        <w:t>C. DRUMOND, “Scrum: Learn how to scrum with the best of ‘em,” Atlassian, 'no date'. [Online]. Available: https://www.atlassian.com/agile/scrum. [Accessed 08 May 2020].</w:t>
      </w:r>
    </w:p>
    <w:p w14:paraId="610832FA" w14:textId="350AF8B9" w:rsidR="00DB58D4" w:rsidRDefault="00DB58D4" w:rsidP="00B67FA4">
      <w:r>
        <w:t>Publication about the scrum methodology</w:t>
      </w:r>
    </w:p>
    <w:p w14:paraId="76552A6F" w14:textId="77777777" w:rsidR="00DB58D4" w:rsidRDefault="00DB58D4" w:rsidP="00B67FA4"/>
    <w:p w14:paraId="288B17D9" w14:textId="3985A5D4" w:rsidR="00B67FA4" w:rsidRDefault="00B67FA4" w:rsidP="00B67FA4">
      <w:r>
        <w:t xml:space="preserve">[21] </w:t>
      </w:r>
      <w:r>
        <w:tab/>
        <w:t xml:space="preserve">M. REHKOPF, “Sprints,” Atlassian, 'No Date'. [Online]. Available: https://www.atlassian.com/agile/scrum/sprints. [Accessed </w:t>
      </w:r>
      <w:r w:rsidR="005B6620">
        <w:t>08</w:t>
      </w:r>
      <w:r>
        <w:t xml:space="preserve"> May </w:t>
      </w:r>
      <w:r w:rsidR="005B6620">
        <w:t>2020</w:t>
      </w:r>
      <w:r>
        <w:t>].</w:t>
      </w:r>
    </w:p>
    <w:p w14:paraId="11F38AB1" w14:textId="76AA1D6B" w:rsidR="005F7DA6" w:rsidRDefault="005F7DA6" w:rsidP="00B67FA4">
      <w:r>
        <w:t>Publication about scrum sprints and information about how they work</w:t>
      </w:r>
    </w:p>
    <w:p w14:paraId="670670CE" w14:textId="77777777" w:rsidR="005F7DA6" w:rsidRDefault="005F7DA6" w:rsidP="00B67FA4"/>
    <w:p w14:paraId="7B1EB672" w14:textId="4901C69A" w:rsidR="00B67FA4" w:rsidRDefault="00B67FA4" w:rsidP="00B67FA4">
      <w:r>
        <w:t xml:space="preserve">[22] </w:t>
      </w:r>
      <w:r>
        <w:tab/>
        <w:t xml:space="preserve">GitHub, “GitHub,” GitHub, No Date. [Online]. Available: https://github.com/. [Accessed 05 </w:t>
      </w:r>
      <w:r w:rsidR="002D18F6">
        <w:t>April</w:t>
      </w:r>
      <w:r>
        <w:t xml:space="preserve"> 2020].</w:t>
      </w:r>
    </w:p>
    <w:p w14:paraId="7E7330F2" w14:textId="6C99AC15" w:rsidR="00AA35C0" w:rsidRDefault="00AA35C0" w:rsidP="00B67FA4">
      <w:r>
        <w:t>Official GitHub</w:t>
      </w:r>
      <w:r w:rsidR="005C70CD">
        <w:t xml:space="preserve"> website</w:t>
      </w:r>
    </w:p>
    <w:p w14:paraId="3292EB6E" w14:textId="77777777" w:rsidR="00AA35C0" w:rsidRDefault="00AA35C0" w:rsidP="00B67FA4"/>
    <w:p w14:paraId="644A32B7" w14:textId="31FFF1CD" w:rsidR="00B67FA4" w:rsidRDefault="00B67FA4" w:rsidP="00B67FA4">
      <w:r>
        <w:t xml:space="preserve">[23] </w:t>
      </w:r>
      <w:r>
        <w:tab/>
        <w:t xml:space="preserve">GitHub, “Index of Atom text editor,” GitHub, 24 April 2019. [Online]. Available: https://atom.io/. [Accessed 01 </w:t>
      </w:r>
      <w:r w:rsidR="00C303D3">
        <w:t>April</w:t>
      </w:r>
      <w:r>
        <w:t xml:space="preserve"> 2020].</w:t>
      </w:r>
    </w:p>
    <w:p w14:paraId="6028581F" w14:textId="30747B28" w:rsidR="00BE1F94" w:rsidRDefault="00BE1F94" w:rsidP="00B67FA4">
      <w:r>
        <w:t>Official website for the ATOM IDE</w:t>
      </w:r>
    </w:p>
    <w:p w14:paraId="0D8887B3" w14:textId="09B0ED57" w:rsidR="00B67FA4" w:rsidRDefault="00B67FA4" w:rsidP="00B67FA4">
      <w:r>
        <w:lastRenderedPageBreak/>
        <w:t xml:space="preserve">[24] </w:t>
      </w:r>
      <w:r>
        <w:tab/>
        <w:t>Mozilla, “Math.random(),” Mozilla , 28 April 2020. [Online]. Available: https://developer.mozilla.org/en-US/docs/Web/JavaScript/Reference/Global_Objects/Math/random. [Accessed 10 0</w:t>
      </w:r>
      <w:r w:rsidR="00EC5669">
        <w:t>3</w:t>
      </w:r>
      <w:r>
        <w:t xml:space="preserve"> 2020].</w:t>
      </w:r>
    </w:p>
    <w:p w14:paraId="4EB8546C" w14:textId="1DB826CE" w:rsidR="00544CA0" w:rsidRDefault="00544CA0" w:rsidP="00B67FA4">
      <w:r>
        <w:t>Documentation for the Math.random() function</w:t>
      </w:r>
    </w:p>
    <w:p w14:paraId="0F79AD28" w14:textId="77777777" w:rsidR="00544CA0" w:rsidRDefault="00544CA0" w:rsidP="00B67FA4"/>
    <w:p w14:paraId="49CAA31C" w14:textId="571A3007" w:rsidR="00B67FA4" w:rsidRDefault="00B67FA4" w:rsidP="00B67FA4">
      <w:r>
        <w:t xml:space="preserve">[25] </w:t>
      </w:r>
      <w:r>
        <w:tab/>
        <w:t xml:space="preserve">S. Tatham, “Download PuTTY: latest release (0.73),” Simon Tatham, 29 09 2019. [Online]. Available: https://www.chiark.greenend.org.uk/~sgtatham/putty/latest.html. [Accessed </w:t>
      </w:r>
      <w:r w:rsidR="00322869">
        <w:t>01 April</w:t>
      </w:r>
      <w:r>
        <w:t xml:space="preserve"> </w:t>
      </w:r>
      <w:r w:rsidR="00322869">
        <w:t>2020</w:t>
      </w:r>
      <w:r>
        <w:t>].</w:t>
      </w:r>
    </w:p>
    <w:p w14:paraId="7369F6BC" w14:textId="6BEC2EA7" w:rsidR="00FB6571" w:rsidRDefault="00FB6571" w:rsidP="00B67FA4">
      <w:r>
        <w:t>Official website for the putty application</w:t>
      </w:r>
    </w:p>
    <w:p w14:paraId="35584D10" w14:textId="77777777" w:rsidR="00FB6571" w:rsidRDefault="00FB6571" w:rsidP="00B67FA4"/>
    <w:p w14:paraId="7DE05524" w14:textId="21E1B4F4" w:rsidR="00B67FA4" w:rsidRDefault="00B67FA4" w:rsidP="00B67FA4">
      <w:r>
        <w:t xml:space="preserve">[26] </w:t>
      </w:r>
      <w:r>
        <w:tab/>
        <w:t xml:space="preserve">Selenium, “Selenium,” Selenium, 2010. [Online]. Available: https://www.selenium.dev/. [Accessed </w:t>
      </w:r>
      <w:r w:rsidR="00CF64C3">
        <w:t>04</w:t>
      </w:r>
      <w:r w:rsidR="00F82CE5">
        <w:t xml:space="preserve"> May</w:t>
      </w:r>
      <w:r>
        <w:t xml:space="preserve"> 2020].</w:t>
      </w:r>
    </w:p>
    <w:p w14:paraId="79F0A78B" w14:textId="2FBDD4AB" w:rsidR="00236187" w:rsidRDefault="00236187" w:rsidP="00B67FA4">
      <w:r>
        <w:t>Official website for Selenium, a third party unit testing software</w:t>
      </w:r>
    </w:p>
    <w:p w14:paraId="3537C4D5" w14:textId="77777777" w:rsidR="00236187" w:rsidRDefault="00236187" w:rsidP="00B67FA4"/>
    <w:p w14:paraId="222F3C78" w14:textId="0C3BEABC" w:rsidR="00B67FA4" w:rsidRDefault="00B67FA4" w:rsidP="00B67FA4">
      <w:r>
        <w:t xml:space="preserve">[27] </w:t>
      </w:r>
      <w:r>
        <w:tab/>
        <w:t xml:space="preserve">OpenJS, “Index of Mocha,” OpenJS, No Date. [Online]. Available: https://mochajs.org/. [Accessed 03 </w:t>
      </w:r>
      <w:r w:rsidR="00DC6968">
        <w:t>April</w:t>
      </w:r>
      <w:r>
        <w:t xml:space="preserve"> 2020].</w:t>
      </w:r>
    </w:p>
    <w:p w14:paraId="3A9C8988" w14:textId="49527E36" w:rsidR="003D3734" w:rsidRDefault="003D3734" w:rsidP="00B67FA4">
      <w:r>
        <w:t>Official website for Mocha, a third party unit testing software</w:t>
      </w:r>
    </w:p>
    <w:p w14:paraId="26BC8D74" w14:textId="77777777" w:rsidR="003D3734" w:rsidRDefault="003D3734" w:rsidP="00B67FA4"/>
    <w:p w14:paraId="4E09D76A" w14:textId="6F361CBE" w:rsidR="009B764F" w:rsidRDefault="00B67FA4" w:rsidP="00B67FA4">
      <w:r>
        <w:t xml:space="preserve">[28] </w:t>
      </w:r>
      <w:r>
        <w:tab/>
        <w:t xml:space="preserve">Mozilla, “Basic animations,” Mozilla , No Date. [Online]. Available: https://developer.mozilla.org/en-US/docs/Web/API/Canvas_API/Tutorial/Basic_animations. [Accessed 07 </w:t>
      </w:r>
      <w:r w:rsidR="001A7C72">
        <w:t>April</w:t>
      </w:r>
      <w:r w:rsidR="002048CC">
        <w:t xml:space="preserve"> </w:t>
      </w:r>
      <w:r>
        <w:t>2020].</w:t>
      </w:r>
    </w:p>
    <w:p w14:paraId="6EABE911" w14:textId="66EE8060" w:rsidR="00A614AC" w:rsidRPr="00804E41" w:rsidRDefault="00A614AC" w:rsidP="00B67FA4">
      <w:r>
        <w:t>Website about creating basic animations within JavaScript canvases</w:t>
      </w:r>
    </w:p>
    <w:p w14:paraId="6A99EDC0" w14:textId="77777777" w:rsidR="007F42B8" w:rsidRPr="003C4F45" w:rsidRDefault="00711DBE" w:rsidP="00CA3D10">
      <w:pPr>
        <w:pStyle w:val="Heading1"/>
        <w:rPr>
          <w:lang w:val="en-GB"/>
        </w:rPr>
      </w:pPr>
      <w:bookmarkStart w:id="65" w:name="_Toc222978613"/>
      <w:bookmarkStart w:id="66" w:name="_Toc34045713"/>
      <w:bookmarkStart w:id="67" w:name="_Toc40241943"/>
      <w:r w:rsidRPr="003C4F45">
        <w:rPr>
          <w:lang w:val="en-GB"/>
        </w:rPr>
        <w:lastRenderedPageBreak/>
        <w:t>Appendices</w:t>
      </w:r>
      <w:bookmarkEnd w:id="64"/>
      <w:bookmarkEnd w:id="65"/>
      <w:bookmarkEnd w:id="66"/>
      <w:bookmarkEnd w:id="67"/>
    </w:p>
    <w:p w14:paraId="1598AD38" w14:textId="77777777" w:rsidR="00797D7F" w:rsidRDefault="00797D7F" w:rsidP="00F70CCE">
      <w:pPr>
        <w:pStyle w:val="Heading2"/>
        <w:rPr>
          <w:lang w:val="en-GB"/>
        </w:rPr>
      </w:pPr>
      <w:bookmarkStart w:id="68" w:name="_Toc40241944"/>
      <w:r>
        <w:rPr>
          <w:lang w:val="en-GB"/>
        </w:rPr>
        <w:t>Tests</w:t>
      </w:r>
      <w:bookmarkEnd w:id="68"/>
    </w:p>
    <w:p w14:paraId="133F5F51" w14:textId="1B24226B" w:rsidR="00C6257E" w:rsidRDefault="00C6257E" w:rsidP="00C6257E">
      <w:pPr>
        <w:pStyle w:val="Heading4"/>
        <w:ind w:firstLine="720"/>
        <w:rPr>
          <w:lang w:val="en-GB"/>
        </w:rPr>
      </w:pPr>
      <w:r>
        <w:rPr>
          <w:lang w:val="en-GB"/>
        </w:rPr>
        <w:t>User testing document</w:t>
      </w:r>
    </w:p>
    <w:p w14:paraId="49B95FAE" w14:textId="77777777" w:rsidR="0073335A" w:rsidRDefault="0073335A" w:rsidP="00764E26">
      <w:pPr>
        <w:keepNext/>
        <w:jc w:val="center"/>
      </w:pPr>
      <w:r>
        <w:rPr>
          <w:noProof/>
        </w:rPr>
        <w:drawing>
          <wp:inline distT="0" distB="0" distL="0" distR="0" wp14:anchorId="55F6A089" wp14:editId="50C1AA2F">
            <wp:extent cx="4071668" cy="4791814"/>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5143" cy="4795903"/>
                    </a:xfrm>
                    <a:prstGeom prst="rect">
                      <a:avLst/>
                    </a:prstGeom>
                  </pic:spPr>
                </pic:pic>
              </a:graphicData>
            </a:graphic>
          </wp:inline>
        </w:drawing>
      </w:r>
    </w:p>
    <w:p w14:paraId="0935FFA4" w14:textId="4BDBD286" w:rsidR="00C6257E" w:rsidRDefault="0073335A" w:rsidP="0073335A">
      <w:pPr>
        <w:pStyle w:val="Caption"/>
        <w:jc w:val="center"/>
      </w:pPr>
      <w:r>
        <w:t xml:space="preserve">Figure </w:t>
      </w:r>
      <w:r>
        <w:fldChar w:fldCharType="begin"/>
      </w:r>
      <w:r>
        <w:instrText xml:space="preserve"> SEQ Figure \* ARABIC </w:instrText>
      </w:r>
      <w:r>
        <w:fldChar w:fldCharType="separate"/>
      </w:r>
      <w:r w:rsidR="005B6620">
        <w:rPr>
          <w:noProof/>
        </w:rPr>
        <w:t>26</w:t>
      </w:r>
      <w:r>
        <w:fldChar w:fldCharType="end"/>
      </w:r>
      <w:r>
        <w:t>: Blank document that was given to other users for user testing</w:t>
      </w:r>
    </w:p>
    <w:p w14:paraId="5B0F35A1" w14:textId="77777777" w:rsidR="004B4CF5" w:rsidRDefault="004B4CF5" w:rsidP="004B4CF5">
      <w:pPr>
        <w:keepNext/>
        <w:jc w:val="center"/>
      </w:pPr>
      <w:r>
        <w:rPr>
          <w:noProof/>
        </w:rPr>
        <w:lastRenderedPageBreak/>
        <w:drawing>
          <wp:inline distT="0" distB="0" distL="0" distR="0" wp14:anchorId="1ACE5641" wp14:editId="0F8B8963">
            <wp:extent cx="4564049" cy="5332789"/>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7007" cy="5347929"/>
                    </a:xfrm>
                    <a:prstGeom prst="rect">
                      <a:avLst/>
                    </a:prstGeom>
                  </pic:spPr>
                </pic:pic>
              </a:graphicData>
            </a:graphic>
          </wp:inline>
        </w:drawing>
      </w:r>
    </w:p>
    <w:p w14:paraId="6C330542" w14:textId="257F87EA" w:rsidR="007B45D7"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27</w:t>
      </w:r>
      <w:r>
        <w:fldChar w:fldCharType="end"/>
      </w:r>
      <w:r>
        <w:t>: User test one</w:t>
      </w:r>
    </w:p>
    <w:p w14:paraId="5F88A134" w14:textId="77777777" w:rsidR="004B4CF5" w:rsidRDefault="004B4CF5" w:rsidP="004B4CF5">
      <w:pPr>
        <w:keepNext/>
        <w:jc w:val="center"/>
      </w:pPr>
      <w:r>
        <w:rPr>
          <w:noProof/>
        </w:rPr>
        <w:lastRenderedPageBreak/>
        <w:drawing>
          <wp:inline distT="0" distB="0" distL="0" distR="0" wp14:anchorId="2CD0F705" wp14:editId="58A1BE14">
            <wp:extent cx="4656062" cy="5295569"/>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0903" cy="5301075"/>
                    </a:xfrm>
                    <a:prstGeom prst="rect">
                      <a:avLst/>
                    </a:prstGeom>
                  </pic:spPr>
                </pic:pic>
              </a:graphicData>
            </a:graphic>
          </wp:inline>
        </w:drawing>
      </w:r>
    </w:p>
    <w:p w14:paraId="576C5607" w14:textId="69943AE6" w:rsid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28</w:t>
      </w:r>
      <w:r>
        <w:fldChar w:fldCharType="end"/>
      </w:r>
      <w:r>
        <w:t>: User test two</w:t>
      </w:r>
    </w:p>
    <w:p w14:paraId="0136DBD4" w14:textId="77777777" w:rsidR="004B4CF5" w:rsidRDefault="004B4CF5" w:rsidP="004B4CF5">
      <w:pPr>
        <w:keepNext/>
        <w:jc w:val="center"/>
      </w:pPr>
      <w:r>
        <w:rPr>
          <w:noProof/>
        </w:rPr>
        <w:lastRenderedPageBreak/>
        <w:drawing>
          <wp:inline distT="0" distB="0" distL="0" distR="0" wp14:anchorId="7893EADB" wp14:editId="6FBF2122">
            <wp:extent cx="4492487" cy="5057567"/>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9667" cy="5065650"/>
                    </a:xfrm>
                    <a:prstGeom prst="rect">
                      <a:avLst/>
                    </a:prstGeom>
                  </pic:spPr>
                </pic:pic>
              </a:graphicData>
            </a:graphic>
          </wp:inline>
        </w:drawing>
      </w:r>
    </w:p>
    <w:p w14:paraId="1419CE3F" w14:textId="2BA9A1AA" w:rsid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29</w:t>
      </w:r>
      <w:r>
        <w:fldChar w:fldCharType="end"/>
      </w:r>
      <w:r>
        <w:t>: User test three</w:t>
      </w:r>
    </w:p>
    <w:p w14:paraId="7A965B8A" w14:textId="77777777" w:rsidR="004B4CF5" w:rsidRDefault="004B4CF5" w:rsidP="004B4CF5">
      <w:pPr>
        <w:keepNext/>
        <w:jc w:val="center"/>
      </w:pPr>
      <w:r>
        <w:rPr>
          <w:noProof/>
        </w:rPr>
        <w:lastRenderedPageBreak/>
        <w:drawing>
          <wp:inline distT="0" distB="0" distL="0" distR="0" wp14:anchorId="1208679F" wp14:editId="014F1B95">
            <wp:extent cx="4328141" cy="516039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3633" cy="5166944"/>
                    </a:xfrm>
                    <a:prstGeom prst="rect">
                      <a:avLst/>
                    </a:prstGeom>
                  </pic:spPr>
                </pic:pic>
              </a:graphicData>
            </a:graphic>
          </wp:inline>
        </w:drawing>
      </w:r>
    </w:p>
    <w:p w14:paraId="6BF50072" w14:textId="6E89E851" w:rsid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30</w:t>
      </w:r>
      <w:r>
        <w:fldChar w:fldCharType="end"/>
      </w:r>
      <w:r>
        <w:t>: User Test four</w:t>
      </w:r>
    </w:p>
    <w:p w14:paraId="71D6F9C2" w14:textId="77777777" w:rsidR="004B4CF5" w:rsidRDefault="004B4CF5" w:rsidP="004B4CF5">
      <w:pPr>
        <w:keepNext/>
        <w:jc w:val="center"/>
      </w:pPr>
      <w:r>
        <w:rPr>
          <w:noProof/>
        </w:rPr>
        <w:lastRenderedPageBreak/>
        <w:drawing>
          <wp:inline distT="0" distB="0" distL="0" distR="0" wp14:anchorId="74B3FD05" wp14:editId="66EAE05B">
            <wp:extent cx="4478555" cy="52399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83375" cy="5245548"/>
                    </a:xfrm>
                    <a:prstGeom prst="rect">
                      <a:avLst/>
                    </a:prstGeom>
                  </pic:spPr>
                </pic:pic>
              </a:graphicData>
            </a:graphic>
          </wp:inline>
        </w:drawing>
      </w:r>
    </w:p>
    <w:p w14:paraId="7F393B32" w14:textId="048B2E89" w:rsid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31</w:t>
      </w:r>
      <w:r>
        <w:fldChar w:fldCharType="end"/>
      </w:r>
      <w:r>
        <w:t>: User test five</w:t>
      </w:r>
    </w:p>
    <w:p w14:paraId="630DC949" w14:textId="77777777" w:rsidR="004B4CF5" w:rsidRDefault="004B4CF5" w:rsidP="004B4CF5">
      <w:pPr>
        <w:keepNext/>
        <w:jc w:val="center"/>
      </w:pPr>
      <w:r>
        <w:rPr>
          <w:noProof/>
        </w:rPr>
        <w:lastRenderedPageBreak/>
        <w:drawing>
          <wp:inline distT="0" distB="0" distL="0" distR="0" wp14:anchorId="3A196E56" wp14:editId="09893B43">
            <wp:extent cx="4405022" cy="5142731"/>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2162" cy="5162741"/>
                    </a:xfrm>
                    <a:prstGeom prst="rect">
                      <a:avLst/>
                    </a:prstGeom>
                  </pic:spPr>
                </pic:pic>
              </a:graphicData>
            </a:graphic>
          </wp:inline>
        </w:drawing>
      </w:r>
    </w:p>
    <w:p w14:paraId="26ADBADF" w14:textId="6A236827" w:rsid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32</w:t>
      </w:r>
      <w:r>
        <w:fldChar w:fldCharType="end"/>
      </w:r>
      <w:r>
        <w:t>: User test six</w:t>
      </w:r>
    </w:p>
    <w:p w14:paraId="3DF17E25" w14:textId="77777777" w:rsidR="004B4CF5" w:rsidRDefault="004B4CF5" w:rsidP="004B4CF5">
      <w:pPr>
        <w:keepNext/>
        <w:jc w:val="center"/>
      </w:pPr>
      <w:r>
        <w:rPr>
          <w:noProof/>
        </w:rPr>
        <w:lastRenderedPageBreak/>
        <w:drawing>
          <wp:inline distT="0" distB="0" distL="0" distR="0" wp14:anchorId="0676967B" wp14:editId="08C0188D">
            <wp:extent cx="4190337" cy="490017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0177" cy="4911677"/>
                    </a:xfrm>
                    <a:prstGeom prst="rect">
                      <a:avLst/>
                    </a:prstGeom>
                  </pic:spPr>
                </pic:pic>
              </a:graphicData>
            </a:graphic>
          </wp:inline>
        </w:drawing>
      </w:r>
    </w:p>
    <w:p w14:paraId="58F8479D" w14:textId="7DCCCA48" w:rsidR="004B4CF5" w:rsidRPr="004B4CF5" w:rsidRDefault="004B4CF5" w:rsidP="004B4CF5">
      <w:pPr>
        <w:pStyle w:val="Caption"/>
        <w:jc w:val="center"/>
      </w:pPr>
      <w:r>
        <w:t xml:space="preserve">Figure </w:t>
      </w:r>
      <w:r>
        <w:fldChar w:fldCharType="begin"/>
      </w:r>
      <w:r>
        <w:instrText xml:space="preserve"> SEQ Figure \* ARABIC </w:instrText>
      </w:r>
      <w:r>
        <w:fldChar w:fldCharType="separate"/>
      </w:r>
      <w:r w:rsidR="005B6620">
        <w:rPr>
          <w:noProof/>
        </w:rPr>
        <w:t>33</w:t>
      </w:r>
      <w:r>
        <w:fldChar w:fldCharType="end"/>
      </w:r>
      <w:r>
        <w:t>: User test seven</w:t>
      </w:r>
    </w:p>
    <w:p w14:paraId="1B497451" w14:textId="77777777" w:rsidR="00C44B87" w:rsidRDefault="00C44B87" w:rsidP="00C44B87">
      <w:pPr>
        <w:keepNext/>
        <w:jc w:val="center"/>
      </w:pPr>
      <w:r>
        <w:rPr>
          <w:noProof/>
        </w:rPr>
        <w:lastRenderedPageBreak/>
        <w:drawing>
          <wp:inline distT="0" distB="0" distL="0" distR="0" wp14:anchorId="6A185428" wp14:editId="74100297">
            <wp:extent cx="5270500" cy="614489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0500" cy="6144895"/>
                    </a:xfrm>
                    <a:prstGeom prst="rect">
                      <a:avLst/>
                    </a:prstGeom>
                  </pic:spPr>
                </pic:pic>
              </a:graphicData>
            </a:graphic>
          </wp:inline>
        </w:drawing>
      </w:r>
    </w:p>
    <w:p w14:paraId="5157C367" w14:textId="21F40886" w:rsidR="00600672" w:rsidRDefault="00C44B87" w:rsidP="00C44B87">
      <w:pPr>
        <w:pStyle w:val="Caption"/>
        <w:jc w:val="center"/>
      </w:pPr>
      <w:r>
        <w:t xml:space="preserve">Figure </w:t>
      </w:r>
      <w:r>
        <w:fldChar w:fldCharType="begin"/>
      </w:r>
      <w:r>
        <w:instrText xml:space="preserve"> SEQ Figure \* ARABIC </w:instrText>
      </w:r>
      <w:r>
        <w:fldChar w:fldCharType="separate"/>
      </w:r>
      <w:r w:rsidR="005B6620">
        <w:rPr>
          <w:noProof/>
        </w:rPr>
        <w:t>34</w:t>
      </w:r>
      <w:r>
        <w:fldChar w:fldCharType="end"/>
      </w:r>
      <w:r w:rsidRPr="00F14577">
        <w:t>: Form given to user to state their data will be kept safe and anonymous</w:t>
      </w:r>
    </w:p>
    <w:p w14:paraId="33CD6119" w14:textId="05DDE2DE" w:rsidR="00925D03" w:rsidRPr="00925D03" w:rsidRDefault="00B20EF6" w:rsidP="00925D03">
      <w:pPr>
        <w:pStyle w:val="Heading4"/>
        <w:ind w:left="720"/>
        <w:rPr>
          <w:lang w:val="en-GB"/>
        </w:rPr>
      </w:pPr>
      <w:r>
        <w:rPr>
          <w:lang w:val="en-GB"/>
        </w:rPr>
        <w:lastRenderedPageBreak/>
        <w:t xml:space="preserve">Login </w:t>
      </w:r>
      <w:r w:rsidR="000D60B5">
        <w:rPr>
          <w:lang w:val="en-GB"/>
        </w:rPr>
        <w:t xml:space="preserve">Page </w:t>
      </w:r>
      <w:r>
        <w:rPr>
          <w:lang w:val="en-GB"/>
        </w:rPr>
        <w:t>tests</w:t>
      </w:r>
    </w:p>
    <w:p w14:paraId="6B102BCA" w14:textId="2C7DF32C" w:rsidR="00191F08" w:rsidRDefault="002F3B2F" w:rsidP="006B0B61">
      <w:pPr>
        <w:keepNext/>
      </w:pPr>
      <w:r>
        <w:rPr>
          <w:noProof/>
        </w:rPr>
        <w:drawing>
          <wp:inline distT="0" distB="0" distL="0" distR="0" wp14:anchorId="76E6B79F" wp14:editId="442D0D7B">
            <wp:extent cx="5931673" cy="4105718"/>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017" cy="4112878"/>
                    </a:xfrm>
                    <a:prstGeom prst="rect">
                      <a:avLst/>
                    </a:prstGeom>
                  </pic:spPr>
                </pic:pic>
              </a:graphicData>
            </a:graphic>
          </wp:inline>
        </w:drawing>
      </w:r>
    </w:p>
    <w:p w14:paraId="1E0EEC8D" w14:textId="3D90CB42" w:rsid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5B6620">
        <w:rPr>
          <w:noProof/>
        </w:rPr>
        <w:t>35</w:t>
      </w:r>
      <w:r>
        <w:fldChar w:fldCharType="end"/>
      </w:r>
      <w:r>
        <w:t xml:space="preserve">: Login Page </w:t>
      </w:r>
      <w:r>
        <w:rPr>
          <w:noProof/>
        </w:rPr>
        <w:t>Manual Testing Page 1</w:t>
      </w:r>
    </w:p>
    <w:p w14:paraId="1D49DC21" w14:textId="1D9A6817" w:rsidR="00191F08" w:rsidRDefault="0098738A" w:rsidP="00191F08">
      <w:pPr>
        <w:keepNext/>
        <w:jc w:val="center"/>
      </w:pPr>
      <w:r>
        <w:rPr>
          <w:noProof/>
        </w:rPr>
        <w:drawing>
          <wp:inline distT="0" distB="0" distL="0" distR="0" wp14:anchorId="4797EBCF" wp14:editId="212EDCDF">
            <wp:extent cx="6098610" cy="22263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5766" cy="244436"/>
                    </a:xfrm>
                    <a:prstGeom prst="rect">
                      <a:avLst/>
                    </a:prstGeom>
                  </pic:spPr>
                </pic:pic>
              </a:graphicData>
            </a:graphic>
          </wp:inline>
        </w:drawing>
      </w:r>
    </w:p>
    <w:p w14:paraId="2CEBCA5C" w14:textId="48BC0BFA" w:rsidR="00FF0674" w:rsidRPr="00B20EF6" w:rsidRDefault="00191F08" w:rsidP="00191F08">
      <w:pPr>
        <w:pStyle w:val="Caption"/>
        <w:jc w:val="center"/>
        <w:rPr>
          <w:lang w:val="en-GB"/>
        </w:rPr>
      </w:pPr>
      <w:r>
        <w:t xml:space="preserve">Figure </w:t>
      </w:r>
      <w:r>
        <w:fldChar w:fldCharType="begin"/>
      </w:r>
      <w:r>
        <w:instrText xml:space="preserve"> SEQ Figure \* ARABIC </w:instrText>
      </w:r>
      <w:r>
        <w:fldChar w:fldCharType="separate"/>
      </w:r>
      <w:r w:rsidR="005B6620">
        <w:rPr>
          <w:noProof/>
        </w:rPr>
        <w:t>36</w:t>
      </w:r>
      <w:r>
        <w:fldChar w:fldCharType="end"/>
      </w:r>
      <w:r>
        <w:t xml:space="preserve">: </w:t>
      </w:r>
      <w:r w:rsidRPr="00DD41E2">
        <w:t xml:space="preserve">Login </w:t>
      </w:r>
      <w:r>
        <w:t xml:space="preserve">Page </w:t>
      </w:r>
      <w:r w:rsidRPr="00DD41E2">
        <w:t xml:space="preserve">Manual Testing Page </w:t>
      </w:r>
      <w:r>
        <w:t>2</w:t>
      </w:r>
    </w:p>
    <w:p w14:paraId="0E5AA348"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7C022A5B" w14:textId="7CF3813B" w:rsidR="000D60B5" w:rsidRPr="000F321D" w:rsidRDefault="00B20EF6" w:rsidP="000F321D">
      <w:pPr>
        <w:pStyle w:val="Heading4"/>
        <w:ind w:left="720"/>
        <w:rPr>
          <w:lang w:val="en-GB"/>
        </w:rPr>
      </w:pPr>
      <w:r>
        <w:rPr>
          <w:lang w:val="en-GB"/>
        </w:rPr>
        <w:lastRenderedPageBreak/>
        <w:t xml:space="preserve">Game </w:t>
      </w:r>
      <w:r w:rsidR="000D60B5">
        <w:rPr>
          <w:lang w:val="en-GB"/>
        </w:rPr>
        <w:t xml:space="preserve">Page </w:t>
      </w:r>
      <w:r>
        <w:rPr>
          <w:lang w:val="en-GB"/>
        </w:rPr>
        <w:t>test</w:t>
      </w:r>
    </w:p>
    <w:p w14:paraId="4F42738C" w14:textId="1CA24DD9" w:rsidR="006B0B61" w:rsidRDefault="00961E4D" w:rsidP="00191F08">
      <w:pPr>
        <w:keepNext/>
        <w:jc w:val="center"/>
        <w:rPr>
          <w:noProof/>
        </w:rPr>
      </w:pPr>
      <w:r>
        <w:rPr>
          <w:noProof/>
        </w:rPr>
        <w:drawing>
          <wp:inline distT="0" distB="0" distL="0" distR="0" wp14:anchorId="19913C66" wp14:editId="41DD12C9">
            <wp:extent cx="6273579" cy="40256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0870" cy="4036768"/>
                    </a:xfrm>
                    <a:prstGeom prst="rect">
                      <a:avLst/>
                    </a:prstGeom>
                  </pic:spPr>
                </pic:pic>
              </a:graphicData>
            </a:graphic>
          </wp:inline>
        </w:drawing>
      </w:r>
    </w:p>
    <w:p w14:paraId="741EE8B1" w14:textId="4B021EA5" w:rsidR="00191F08" w:rsidRDefault="00191F08" w:rsidP="00191F08">
      <w:pPr>
        <w:keepNext/>
        <w:jc w:val="center"/>
      </w:pPr>
    </w:p>
    <w:p w14:paraId="5F38D1F6" w14:textId="4AE53E79" w:rsidR="006B0B61" w:rsidRPr="006B0B61" w:rsidRDefault="00191F08" w:rsidP="006B0B61">
      <w:pPr>
        <w:pStyle w:val="Caption"/>
        <w:jc w:val="center"/>
        <w:rPr>
          <w:lang w:val="en-GB"/>
        </w:rPr>
      </w:pPr>
      <w:r>
        <w:t xml:space="preserve">Figure </w:t>
      </w:r>
      <w:r>
        <w:fldChar w:fldCharType="begin"/>
      </w:r>
      <w:r>
        <w:instrText xml:space="preserve"> SEQ Figure \* ARABIC </w:instrText>
      </w:r>
      <w:r>
        <w:fldChar w:fldCharType="separate"/>
      </w:r>
      <w:r w:rsidR="005B6620">
        <w:rPr>
          <w:noProof/>
        </w:rPr>
        <w:t>37</w:t>
      </w:r>
      <w:r>
        <w:fldChar w:fldCharType="end"/>
      </w:r>
      <w:r w:rsidRPr="003A5B0F">
        <w:t xml:space="preserve">: </w:t>
      </w:r>
      <w:r>
        <w:t>Game Page</w:t>
      </w:r>
      <w:r w:rsidRPr="003A5B0F">
        <w:t xml:space="preserve"> Manual Testing Page 1</w:t>
      </w:r>
    </w:p>
    <w:p w14:paraId="5C16FBD6" w14:textId="6E256E92" w:rsidR="00380FFF" w:rsidRDefault="00961E4D" w:rsidP="00943C5F">
      <w:pPr>
        <w:keepNext/>
        <w:jc w:val="center"/>
      </w:pPr>
      <w:r>
        <w:rPr>
          <w:noProof/>
        </w:rPr>
        <w:drawing>
          <wp:inline distT="0" distB="0" distL="0" distR="0" wp14:anchorId="2D0FBAD8" wp14:editId="78F99E80">
            <wp:extent cx="6270321" cy="17413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3007" cy="1758745"/>
                    </a:xfrm>
                    <a:prstGeom prst="rect">
                      <a:avLst/>
                    </a:prstGeom>
                  </pic:spPr>
                </pic:pic>
              </a:graphicData>
            </a:graphic>
          </wp:inline>
        </w:drawing>
      </w:r>
    </w:p>
    <w:p w14:paraId="2D76DFE6" w14:textId="70645EE8" w:rsidR="00470755" w:rsidRDefault="00380FFF" w:rsidP="00943C5F">
      <w:pPr>
        <w:pStyle w:val="Caption"/>
        <w:jc w:val="center"/>
        <w:rPr>
          <w:lang w:val="en-GB"/>
        </w:rPr>
      </w:pPr>
      <w:r>
        <w:t xml:space="preserve">Figure </w:t>
      </w:r>
      <w:r>
        <w:fldChar w:fldCharType="begin"/>
      </w:r>
      <w:r>
        <w:instrText xml:space="preserve"> SEQ Figure \* ARABIC </w:instrText>
      </w:r>
      <w:r>
        <w:fldChar w:fldCharType="separate"/>
      </w:r>
      <w:r w:rsidR="005B6620">
        <w:rPr>
          <w:noProof/>
        </w:rPr>
        <w:t>38</w:t>
      </w:r>
      <w:r>
        <w:fldChar w:fldCharType="end"/>
      </w:r>
      <w:r w:rsidRPr="00DB4680">
        <w:t xml:space="preserve">: </w:t>
      </w:r>
      <w:r>
        <w:t>Game Page</w:t>
      </w:r>
      <w:r w:rsidRPr="00DB4680">
        <w:t xml:space="preserve"> Manual Testing Page </w:t>
      </w:r>
      <w:r>
        <w:t>2</w:t>
      </w:r>
    </w:p>
    <w:p w14:paraId="2E6DC716" w14:textId="77777777" w:rsidR="006A64F2" w:rsidRDefault="000D60B5" w:rsidP="000D60B5">
      <w:pPr>
        <w:pStyle w:val="Heading4"/>
        <w:rPr>
          <w:lang w:val="en-GB"/>
        </w:rPr>
      </w:pPr>
      <w:r>
        <w:rPr>
          <w:lang w:val="en-GB"/>
        </w:rPr>
        <w:tab/>
      </w:r>
    </w:p>
    <w:p w14:paraId="4DBE7765" w14:textId="77777777" w:rsidR="006A64F2" w:rsidRDefault="006A64F2">
      <w:pPr>
        <w:jc w:val="left"/>
        <w:rPr>
          <w:rFonts w:asciiTheme="majorHAnsi" w:eastAsiaTheme="majorEastAsia" w:hAnsiTheme="majorHAnsi" w:cstheme="majorBidi"/>
          <w:b/>
          <w:bCs/>
          <w:i/>
          <w:iCs/>
          <w:color w:val="4F81BD" w:themeColor="accent1"/>
          <w:lang w:val="en-GB"/>
        </w:rPr>
      </w:pPr>
      <w:r>
        <w:rPr>
          <w:lang w:val="en-GB"/>
        </w:rPr>
        <w:br w:type="page"/>
      </w:r>
    </w:p>
    <w:p w14:paraId="1A532C91" w14:textId="447B6AD6" w:rsidR="00FC4465" w:rsidRDefault="00D93099" w:rsidP="000D60B5">
      <w:pPr>
        <w:pStyle w:val="Heading4"/>
        <w:rPr>
          <w:lang w:val="en-GB"/>
        </w:rPr>
      </w:pPr>
      <w:r>
        <w:rPr>
          <w:lang w:val="en-GB"/>
        </w:rPr>
        <w:lastRenderedPageBreak/>
        <w:t>Staff</w:t>
      </w:r>
      <w:r w:rsidR="000D60B5">
        <w:rPr>
          <w:lang w:val="en-GB"/>
        </w:rPr>
        <w:t xml:space="preserve"> Page test</w:t>
      </w:r>
    </w:p>
    <w:p w14:paraId="594345CB" w14:textId="359438E5" w:rsidR="00380FFF" w:rsidRDefault="009C4AC0" w:rsidP="00380FFF">
      <w:pPr>
        <w:pStyle w:val="Heading4"/>
      </w:pPr>
      <w:r>
        <w:rPr>
          <w:noProof/>
        </w:rPr>
        <w:drawing>
          <wp:inline distT="0" distB="0" distL="0" distR="0" wp14:anchorId="12578B5A" wp14:editId="61B50036">
            <wp:extent cx="5685182" cy="376523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2198" cy="3789748"/>
                    </a:xfrm>
                    <a:prstGeom prst="rect">
                      <a:avLst/>
                    </a:prstGeom>
                  </pic:spPr>
                </pic:pic>
              </a:graphicData>
            </a:graphic>
          </wp:inline>
        </w:drawing>
      </w:r>
    </w:p>
    <w:p w14:paraId="0CF0F6ED" w14:textId="023A4730" w:rsidR="00BB3D2D" w:rsidRDefault="00380FFF" w:rsidP="00380FFF">
      <w:pPr>
        <w:pStyle w:val="Caption"/>
        <w:jc w:val="center"/>
        <w:rPr>
          <w:lang w:val="en-GB"/>
        </w:rPr>
      </w:pPr>
      <w:r>
        <w:t xml:space="preserve">Figure </w:t>
      </w:r>
      <w:r>
        <w:fldChar w:fldCharType="begin"/>
      </w:r>
      <w:r>
        <w:instrText xml:space="preserve"> SEQ Figure \* ARABIC </w:instrText>
      </w:r>
      <w:r>
        <w:fldChar w:fldCharType="separate"/>
      </w:r>
      <w:r w:rsidR="005B6620">
        <w:rPr>
          <w:noProof/>
        </w:rPr>
        <w:t>39</w:t>
      </w:r>
      <w:r>
        <w:fldChar w:fldCharType="end"/>
      </w:r>
      <w:r w:rsidRPr="004E78BE">
        <w:t xml:space="preserve">: </w:t>
      </w:r>
      <w:r>
        <w:t>Staff Page</w:t>
      </w:r>
      <w:r w:rsidRPr="004E78BE">
        <w:t xml:space="preserve"> Manual Testing Page 1</w:t>
      </w:r>
    </w:p>
    <w:p w14:paraId="6D473CF6" w14:textId="093B6671" w:rsidR="00557195" w:rsidRDefault="009C4AC0" w:rsidP="00380FFF">
      <w:pPr>
        <w:keepNext/>
      </w:pPr>
      <w:r>
        <w:rPr>
          <w:noProof/>
        </w:rPr>
        <w:drawing>
          <wp:inline distT="0" distB="0" distL="0" distR="0" wp14:anchorId="46D5BD7D" wp14:editId="0C03CE38">
            <wp:extent cx="5742729" cy="5009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988" cy="534102"/>
                    </a:xfrm>
                    <a:prstGeom prst="rect">
                      <a:avLst/>
                    </a:prstGeom>
                  </pic:spPr>
                </pic:pic>
              </a:graphicData>
            </a:graphic>
          </wp:inline>
        </w:drawing>
      </w:r>
    </w:p>
    <w:p w14:paraId="41062B16" w14:textId="56784D67" w:rsidR="00BB3D2D" w:rsidRDefault="00380FFF" w:rsidP="00380FFF">
      <w:pPr>
        <w:pStyle w:val="Caption"/>
        <w:jc w:val="center"/>
      </w:pPr>
      <w:r>
        <w:t xml:space="preserve">Figure </w:t>
      </w:r>
      <w:r>
        <w:fldChar w:fldCharType="begin"/>
      </w:r>
      <w:r>
        <w:instrText xml:space="preserve"> SEQ Figure \* ARABIC </w:instrText>
      </w:r>
      <w:r>
        <w:fldChar w:fldCharType="separate"/>
      </w:r>
      <w:r w:rsidR="005B6620">
        <w:rPr>
          <w:noProof/>
        </w:rPr>
        <w:t>40</w:t>
      </w:r>
      <w:r>
        <w:fldChar w:fldCharType="end"/>
      </w:r>
      <w:r w:rsidRPr="006E5884">
        <w:t xml:space="preserve">: </w:t>
      </w:r>
      <w:r>
        <w:t>Staff Page</w:t>
      </w:r>
      <w:r w:rsidRPr="006E5884">
        <w:t xml:space="preserve"> Manual Testing Page </w:t>
      </w:r>
      <w:r>
        <w:t>2</w:t>
      </w:r>
    </w:p>
    <w:p w14:paraId="2603E8BE" w14:textId="70600A81" w:rsidR="00E169A5" w:rsidRPr="00E169A5" w:rsidRDefault="000C379E" w:rsidP="00E169A5">
      <w:pPr>
        <w:pStyle w:val="Heading2"/>
      </w:pPr>
      <w:bookmarkStart w:id="69" w:name="_Toc40241945"/>
      <w:r>
        <w:lastRenderedPageBreak/>
        <w:t>Diary</w:t>
      </w:r>
      <w:bookmarkEnd w:id="69"/>
    </w:p>
    <w:p w14:paraId="286A8E19" w14:textId="77777777" w:rsidR="002817AB" w:rsidRDefault="002817AB" w:rsidP="002817AB">
      <w:pPr>
        <w:keepNext/>
        <w:jc w:val="center"/>
      </w:pPr>
      <w:bookmarkStart w:id="70" w:name="_Toc222978614"/>
      <w:bookmarkStart w:id="71" w:name="_Toc34045714"/>
      <w:r>
        <w:rPr>
          <w:noProof/>
        </w:rPr>
        <w:drawing>
          <wp:inline distT="0" distB="0" distL="0" distR="0" wp14:anchorId="5B54EAA1" wp14:editId="08F3B61D">
            <wp:extent cx="5270500" cy="69291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6929120"/>
                    </a:xfrm>
                    <a:prstGeom prst="rect">
                      <a:avLst/>
                    </a:prstGeom>
                  </pic:spPr>
                </pic:pic>
              </a:graphicData>
            </a:graphic>
          </wp:inline>
        </w:drawing>
      </w:r>
    </w:p>
    <w:p w14:paraId="1ADA233C" w14:textId="1767271D" w:rsidR="002817AB" w:rsidRDefault="002817AB" w:rsidP="002817AB">
      <w:pPr>
        <w:pStyle w:val="Caption"/>
        <w:jc w:val="center"/>
      </w:pPr>
      <w:r>
        <w:t xml:space="preserve">Figure </w:t>
      </w:r>
      <w:r>
        <w:fldChar w:fldCharType="begin"/>
      </w:r>
      <w:r>
        <w:instrText xml:space="preserve"> SEQ Figure \* ARABIC </w:instrText>
      </w:r>
      <w:r>
        <w:fldChar w:fldCharType="separate"/>
      </w:r>
      <w:r w:rsidR="005B6620">
        <w:rPr>
          <w:noProof/>
        </w:rPr>
        <w:t>41</w:t>
      </w:r>
      <w:r>
        <w:fldChar w:fldCharType="end"/>
      </w:r>
      <w:r>
        <w:t>: First page of the diary document</w:t>
      </w:r>
    </w:p>
    <w:p w14:paraId="20DBFE1C" w14:textId="77777777" w:rsidR="0048641B" w:rsidRDefault="00557195" w:rsidP="0048641B">
      <w:pPr>
        <w:keepNext/>
        <w:jc w:val="left"/>
      </w:pPr>
      <w:r>
        <w:rPr>
          <w:lang w:val="en-GB"/>
        </w:rPr>
        <w:br w:type="page"/>
      </w:r>
      <w:r w:rsidR="0048641B">
        <w:rPr>
          <w:noProof/>
        </w:rPr>
        <w:lastRenderedPageBreak/>
        <w:drawing>
          <wp:inline distT="0" distB="0" distL="0" distR="0" wp14:anchorId="74672D06" wp14:editId="5FD838AB">
            <wp:extent cx="5270500" cy="65417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6541770"/>
                    </a:xfrm>
                    <a:prstGeom prst="rect">
                      <a:avLst/>
                    </a:prstGeom>
                  </pic:spPr>
                </pic:pic>
              </a:graphicData>
            </a:graphic>
          </wp:inline>
        </w:drawing>
      </w:r>
    </w:p>
    <w:p w14:paraId="6C5D1FCA" w14:textId="1D69C469" w:rsidR="00557195" w:rsidRDefault="0048641B" w:rsidP="0048641B">
      <w:pPr>
        <w:pStyle w:val="Caption"/>
        <w:jc w:val="center"/>
      </w:pPr>
      <w:r>
        <w:t xml:space="preserve">Figure </w:t>
      </w:r>
      <w:r>
        <w:fldChar w:fldCharType="begin"/>
      </w:r>
      <w:r>
        <w:instrText xml:space="preserve"> SEQ Figure \* ARABIC </w:instrText>
      </w:r>
      <w:r>
        <w:fldChar w:fldCharType="separate"/>
      </w:r>
      <w:r w:rsidR="005B6620">
        <w:rPr>
          <w:noProof/>
        </w:rPr>
        <w:t>42</w:t>
      </w:r>
      <w:r>
        <w:fldChar w:fldCharType="end"/>
      </w:r>
      <w:r>
        <w:t>: Second page of the Diary document</w:t>
      </w:r>
    </w:p>
    <w:p w14:paraId="2F397407" w14:textId="6132DAB9" w:rsidR="00F70CCE" w:rsidRDefault="00F70CCE" w:rsidP="00F70CCE">
      <w:pPr>
        <w:pStyle w:val="Heading2"/>
      </w:pPr>
      <w:bookmarkStart w:id="72" w:name="_Toc40241946"/>
      <w:r>
        <w:lastRenderedPageBreak/>
        <w:t>Design and Prototype</w:t>
      </w:r>
      <w:bookmarkEnd w:id="72"/>
    </w:p>
    <w:p w14:paraId="76FDCC76" w14:textId="6E077699" w:rsidR="00F04A09" w:rsidRPr="00F04A09" w:rsidRDefault="00F04A09" w:rsidP="00F04A09">
      <w:pPr>
        <w:pStyle w:val="Heading4"/>
      </w:pPr>
      <w:r>
        <w:t>Login Page</w:t>
      </w:r>
    </w:p>
    <w:p w14:paraId="101E755A" w14:textId="77777777" w:rsidR="00F70CCE" w:rsidRDefault="00F70CCE" w:rsidP="00F70CCE">
      <w:pPr>
        <w:keepNext/>
      </w:pPr>
      <w:r>
        <w:rPr>
          <w:noProof/>
        </w:rPr>
        <w:drawing>
          <wp:inline distT="0" distB="0" distL="0" distR="0" wp14:anchorId="3927672F" wp14:editId="21FBDAA9">
            <wp:extent cx="5270500" cy="3016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3016250"/>
                    </a:xfrm>
                    <a:prstGeom prst="rect">
                      <a:avLst/>
                    </a:prstGeom>
                  </pic:spPr>
                </pic:pic>
              </a:graphicData>
            </a:graphic>
          </wp:inline>
        </w:drawing>
      </w:r>
    </w:p>
    <w:p w14:paraId="0C607302" w14:textId="172F1C16" w:rsidR="00F70CCE" w:rsidRDefault="00F70CCE" w:rsidP="00D61C1B">
      <w:pPr>
        <w:pStyle w:val="Caption"/>
        <w:jc w:val="center"/>
      </w:pPr>
      <w:r>
        <w:t xml:space="preserve">Figure </w:t>
      </w:r>
      <w:r>
        <w:fldChar w:fldCharType="begin"/>
      </w:r>
      <w:r>
        <w:instrText xml:space="preserve"> SEQ Figure \* ARABIC </w:instrText>
      </w:r>
      <w:r>
        <w:fldChar w:fldCharType="separate"/>
      </w:r>
      <w:r w:rsidR="005B6620">
        <w:rPr>
          <w:noProof/>
        </w:rPr>
        <w:t>43</w:t>
      </w:r>
      <w:r>
        <w:fldChar w:fldCharType="end"/>
      </w:r>
      <w:r>
        <w:t>: Prototype of Login page</w:t>
      </w:r>
    </w:p>
    <w:p w14:paraId="7B928020" w14:textId="5918BDDA" w:rsidR="00015F25" w:rsidRPr="00015F25" w:rsidRDefault="00015F25" w:rsidP="00015F25">
      <w:pPr>
        <w:pStyle w:val="Heading4"/>
      </w:pPr>
      <w:r>
        <w:t>Staff Page</w:t>
      </w:r>
    </w:p>
    <w:p w14:paraId="7EA236B2" w14:textId="77777777" w:rsidR="00E84F2C" w:rsidRDefault="00E84F2C" w:rsidP="00E84F2C">
      <w:pPr>
        <w:keepNext/>
        <w:jc w:val="center"/>
      </w:pPr>
      <w:r>
        <w:rPr>
          <w:noProof/>
        </w:rPr>
        <w:drawing>
          <wp:inline distT="0" distB="0" distL="0" distR="0" wp14:anchorId="1557F340" wp14:editId="78412180">
            <wp:extent cx="5270500" cy="279908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2799080"/>
                    </a:xfrm>
                    <a:prstGeom prst="rect">
                      <a:avLst/>
                    </a:prstGeom>
                  </pic:spPr>
                </pic:pic>
              </a:graphicData>
            </a:graphic>
          </wp:inline>
        </w:drawing>
      </w:r>
    </w:p>
    <w:p w14:paraId="674A9864" w14:textId="69316BB0" w:rsidR="00F70CCE" w:rsidRDefault="00E84F2C" w:rsidP="00E84F2C">
      <w:pPr>
        <w:pStyle w:val="Caption"/>
        <w:jc w:val="center"/>
        <w:rPr>
          <w:noProof/>
        </w:rPr>
      </w:pPr>
      <w:r>
        <w:t xml:space="preserve">Figure </w:t>
      </w:r>
      <w:r>
        <w:fldChar w:fldCharType="begin"/>
      </w:r>
      <w:r>
        <w:instrText xml:space="preserve"> SEQ Figure \* ARABIC </w:instrText>
      </w:r>
      <w:r>
        <w:fldChar w:fldCharType="separate"/>
      </w:r>
      <w:r w:rsidR="005B6620">
        <w:rPr>
          <w:noProof/>
        </w:rPr>
        <w:t>44</w:t>
      </w:r>
      <w:r>
        <w:fldChar w:fldCharType="end"/>
      </w:r>
      <w:r>
        <w:t xml:space="preserve">: </w:t>
      </w:r>
      <w:r w:rsidRPr="00E278FF">
        <w:t xml:space="preserve">Prototype </w:t>
      </w:r>
      <w:r>
        <w:rPr>
          <w:noProof/>
        </w:rPr>
        <w:t>of Staff Page</w:t>
      </w:r>
    </w:p>
    <w:p w14:paraId="2BFB815B" w14:textId="77777777" w:rsidR="00662AA4" w:rsidRDefault="00B16995" w:rsidP="004D3F2E">
      <w:pPr>
        <w:keepNext/>
        <w:jc w:val="center"/>
      </w:pPr>
      <w:r>
        <w:rPr>
          <w:noProof/>
        </w:rPr>
        <w:lastRenderedPageBreak/>
        <w:drawing>
          <wp:inline distT="0" distB="0" distL="0" distR="0" wp14:anchorId="6C9AAF12" wp14:editId="5C57C8CA">
            <wp:extent cx="5270500" cy="28892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2889250"/>
                    </a:xfrm>
                    <a:prstGeom prst="rect">
                      <a:avLst/>
                    </a:prstGeom>
                  </pic:spPr>
                </pic:pic>
              </a:graphicData>
            </a:graphic>
          </wp:inline>
        </w:drawing>
      </w:r>
    </w:p>
    <w:p w14:paraId="34E0A1C5" w14:textId="3777C7E5" w:rsidR="00B16995" w:rsidRDefault="00662AA4" w:rsidP="004D3F2E">
      <w:pPr>
        <w:pStyle w:val="Caption"/>
        <w:jc w:val="center"/>
      </w:pPr>
      <w:r>
        <w:t xml:space="preserve">Figure </w:t>
      </w:r>
      <w:r>
        <w:fldChar w:fldCharType="begin"/>
      </w:r>
      <w:r>
        <w:instrText xml:space="preserve"> SEQ Figure \* ARABIC </w:instrText>
      </w:r>
      <w:r>
        <w:fldChar w:fldCharType="separate"/>
      </w:r>
      <w:r w:rsidR="005B6620">
        <w:rPr>
          <w:noProof/>
        </w:rPr>
        <w:t>45</w:t>
      </w:r>
      <w:r>
        <w:fldChar w:fldCharType="end"/>
      </w:r>
      <w:r>
        <w:t>: Prototype of staff page and pop-up box</w:t>
      </w:r>
    </w:p>
    <w:p w14:paraId="289D3671" w14:textId="77777777" w:rsidR="0024403C" w:rsidRDefault="0024403C" w:rsidP="0024403C">
      <w:pPr>
        <w:keepNext/>
      </w:pPr>
      <w:r>
        <w:rPr>
          <w:noProof/>
        </w:rPr>
        <w:drawing>
          <wp:inline distT="0" distB="0" distL="0" distR="0" wp14:anchorId="1ED8AC2F" wp14:editId="7952494F">
            <wp:extent cx="5270500" cy="28092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2809240"/>
                    </a:xfrm>
                    <a:prstGeom prst="rect">
                      <a:avLst/>
                    </a:prstGeom>
                  </pic:spPr>
                </pic:pic>
              </a:graphicData>
            </a:graphic>
          </wp:inline>
        </w:drawing>
      </w:r>
    </w:p>
    <w:p w14:paraId="323E65EB" w14:textId="558B2147" w:rsidR="0024403C" w:rsidRPr="004D3F2E" w:rsidRDefault="0024403C" w:rsidP="00B96535">
      <w:pPr>
        <w:pStyle w:val="Caption"/>
        <w:jc w:val="center"/>
      </w:pPr>
      <w:r>
        <w:t xml:space="preserve">Figure </w:t>
      </w:r>
      <w:r>
        <w:fldChar w:fldCharType="begin"/>
      </w:r>
      <w:r>
        <w:instrText xml:space="preserve"> SEQ Figure \* ARABIC </w:instrText>
      </w:r>
      <w:r>
        <w:fldChar w:fldCharType="separate"/>
      </w:r>
      <w:r w:rsidR="005B6620">
        <w:rPr>
          <w:noProof/>
        </w:rPr>
        <w:t>46</w:t>
      </w:r>
      <w:r>
        <w:fldChar w:fldCharType="end"/>
      </w:r>
      <w:r>
        <w:t>: Prototype of what the admin will see on the staff page pop-up box</w:t>
      </w:r>
    </w:p>
    <w:p w14:paraId="0C9A9A12" w14:textId="77777777" w:rsidR="0024403C" w:rsidRPr="0024403C" w:rsidRDefault="0024403C" w:rsidP="0024403C"/>
    <w:p w14:paraId="0642A1D0" w14:textId="401BF83B" w:rsidR="00223DCF" w:rsidRPr="00223DCF" w:rsidRDefault="00223DCF" w:rsidP="00223DCF">
      <w:pPr>
        <w:pStyle w:val="Heading4"/>
      </w:pPr>
      <w:r>
        <w:lastRenderedPageBreak/>
        <w:t>Game Page</w:t>
      </w:r>
    </w:p>
    <w:p w14:paraId="75B11619" w14:textId="77777777" w:rsidR="004D3F2E" w:rsidRDefault="004D3F2E" w:rsidP="004D3F2E">
      <w:pPr>
        <w:keepNext/>
      </w:pPr>
      <w:r>
        <w:rPr>
          <w:noProof/>
        </w:rPr>
        <w:drawing>
          <wp:inline distT="0" distB="0" distL="0" distR="0" wp14:anchorId="3FEC43AC" wp14:editId="6EE02437">
            <wp:extent cx="5270500" cy="28841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2884170"/>
                    </a:xfrm>
                    <a:prstGeom prst="rect">
                      <a:avLst/>
                    </a:prstGeom>
                  </pic:spPr>
                </pic:pic>
              </a:graphicData>
            </a:graphic>
          </wp:inline>
        </w:drawing>
      </w:r>
    </w:p>
    <w:p w14:paraId="41E4E7BB" w14:textId="72B412F5" w:rsidR="004D3F2E" w:rsidRDefault="004D3F2E" w:rsidP="004D3F2E">
      <w:pPr>
        <w:pStyle w:val="Caption"/>
        <w:jc w:val="center"/>
      </w:pPr>
      <w:r>
        <w:t xml:space="preserve">Figure </w:t>
      </w:r>
      <w:r>
        <w:fldChar w:fldCharType="begin"/>
      </w:r>
      <w:r>
        <w:instrText xml:space="preserve"> SEQ Figure \* ARABIC </w:instrText>
      </w:r>
      <w:r>
        <w:fldChar w:fldCharType="separate"/>
      </w:r>
      <w:r w:rsidR="005B6620">
        <w:rPr>
          <w:noProof/>
        </w:rPr>
        <w:t>47</w:t>
      </w:r>
      <w:r>
        <w:fldChar w:fldCharType="end"/>
      </w:r>
      <w:r>
        <w:t>: Prototype of the Game Page</w:t>
      </w:r>
    </w:p>
    <w:p w14:paraId="70E54083" w14:textId="77777777" w:rsidR="00E97591" w:rsidRDefault="00E97591" w:rsidP="00E97591">
      <w:pPr>
        <w:keepNext/>
      </w:pPr>
      <w:r>
        <w:rPr>
          <w:noProof/>
        </w:rPr>
        <w:drawing>
          <wp:inline distT="0" distB="0" distL="0" distR="0" wp14:anchorId="1C07F5E6" wp14:editId="3EFF8BE3">
            <wp:extent cx="5270500" cy="283527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2835275"/>
                    </a:xfrm>
                    <a:prstGeom prst="rect">
                      <a:avLst/>
                    </a:prstGeom>
                  </pic:spPr>
                </pic:pic>
              </a:graphicData>
            </a:graphic>
          </wp:inline>
        </w:drawing>
      </w:r>
    </w:p>
    <w:p w14:paraId="288471ED" w14:textId="413BE6D6" w:rsidR="00102D5A" w:rsidRDefault="00E97591" w:rsidP="00102D5A">
      <w:pPr>
        <w:pStyle w:val="Caption"/>
        <w:jc w:val="center"/>
      </w:pPr>
      <w:r>
        <w:t xml:space="preserve">Figure </w:t>
      </w:r>
      <w:r>
        <w:fldChar w:fldCharType="begin"/>
      </w:r>
      <w:r>
        <w:instrText xml:space="preserve"> SEQ Figure \* ARABIC </w:instrText>
      </w:r>
      <w:r>
        <w:fldChar w:fldCharType="separate"/>
      </w:r>
      <w:r w:rsidR="005B6620">
        <w:rPr>
          <w:noProof/>
        </w:rPr>
        <w:t>48</w:t>
      </w:r>
      <w:r>
        <w:fldChar w:fldCharType="end"/>
      </w:r>
      <w:r>
        <w:t>: Prototype of Game Page during game</w:t>
      </w:r>
    </w:p>
    <w:p w14:paraId="253AF72F" w14:textId="500FBBDC" w:rsidR="00102D5A" w:rsidRDefault="00102D5A">
      <w:pPr>
        <w:jc w:val="left"/>
      </w:pPr>
      <w:r>
        <w:br w:type="page"/>
      </w:r>
    </w:p>
    <w:p w14:paraId="06A6B992" w14:textId="1362BA25" w:rsidR="00102D5A" w:rsidRPr="00102D5A" w:rsidRDefault="00CE23AF" w:rsidP="00CE23AF">
      <w:pPr>
        <w:pStyle w:val="Heading2"/>
      </w:pPr>
      <w:bookmarkStart w:id="73" w:name="_Toc40241947"/>
      <w:r>
        <w:lastRenderedPageBreak/>
        <w:t>Project Goals</w:t>
      </w:r>
      <w:r w:rsidR="009B7F03">
        <w:t xml:space="preserve"> Document</w:t>
      </w:r>
      <w:bookmarkEnd w:id="73"/>
    </w:p>
    <w:p w14:paraId="267CE6BC" w14:textId="77777777" w:rsidR="00EC6452" w:rsidRDefault="00EC6452" w:rsidP="00EC6452">
      <w:pPr>
        <w:keepNext/>
      </w:pPr>
      <w:r>
        <w:rPr>
          <w:noProof/>
        </w:rPr>
        <w:drawing>
          <wp:inline distT="0" distB="0" distL="0" distR="0" wp14:anchorId="565D9F31" wp14:editId="24D01587">
            <wp:extent cx="5270500" cy="71932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7193280"/>
                    </a:xfrm>
                    <a:prstGeom prst="rect">
                      <a:avLst/>
                    </a:prstGeom>
                  </pic:spPr>
                </pic:pic>
              </a:graphicData>
            </a:graphic>
          </wp:inline>
        </w:drawing>
      </w:r>
    </w:p>
    <w:p w14:paraId="137379DE" w14:textId="2C53FB5D" w:rsidR="00EC6452" w:rsidRDefault="00EC6452" w:rsidP="00102D5A">
      <w:pPr>
        <w:pStyle w:val="Caption"/>
        <w:jc w:val="center"/>
        <w:rPr>
          <w:noProof/>
        </w:rPr>
      </w:pPr>
      <w:r>
        <w:t xml:space="preserve">Figure </w:t>
      </w:r>
      <w:r>
        <w:fldChar w:fldCharType="begin"/>
      </w:r>
      <w:r>
        <w:instrText xml:space="preserve"> SEQ Figure \* ARABIC </w:instrText>
      </w:r>
      <w:r>
        <w:fldChar w:fldCharType="separate"/>
      </w:r>
      <w:r w:rsidR="005B6620">
        <w:rPr>
          <w:noProof/>
        </w:rPr>
        <w:t>49</w:t>
      </w:r>
      <w:r>
        <w:fldChar w:fldCharType="end"/>
      </w:r>
      <w:r>
        <w:t>: Page One of The Project Goals</w:t>
      </w:r>
      <w:r>
        <w:rPr>
          <w:noProof/>
        </w:rPr>
        <w:t xml:space="preserve"> Document</w:t>
      </w:r>
    </w:p>
    <w:p w14:paraId="567D4C03" w14:textId="77777777" w:rsidR="00C163A3" w:rsidRDefault="00C163A3" w:rsidP="00C163A3">
      <w:pPr>
        <w:keepNext/>
      </w:pPr>
      <w:r>
        <w:rPr>
          <w:noProof/>
        </w:rPr>
        <w:lastRenderedPageBreak/>
        <w:drawing>
          <wp:inline distT="0" distB="0" distL="0" distR="0" wp14:anchorId="6646C5EB" wp14:editId="399D9F7E">
            <wp:extent cx="5270500" cy="654431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6544310"/>
                    </a:xfrm>
                    <a:prstGeom prst="rect">
                      <a:avLst/>
                    </a:prstGeom>
                  </pic:spPr>
                </pic:pic>
              </a:graphicData>
            </a:graphic>
          </wp:inline>
        </w:drawing>
      </w:r>
    </w:p>
    <w:p w14:paraId="1943BEC0" w14:textId="116E62EF" w:rsidR="00C163A3" w:rsidRDefault="00C163A3" w:rsidP="00293187">
      <w:pPr>
        <w:pStyle w:val="Caption"/>
        <w:jc w:val="center"/>
      </w:pPr>
      <w:r>
        <w:t xml:space="preserve">Figure </w:t>
      </w:r>
      <w:r>
        <w:fldChar w:fldCharType="begin"/>
      </w:r>
      <w:r>
        <w:instrText xml:space="preserve"> SEQ Figure \* ARABIC </w:instrText>
      </w:r>
      <w:r>
        <w:fldChar w:fldCharType="separate"/>
      </w:r>
      <w:r w:rsidR="005B6620">
        <w:rPr>
          <w:noProof/>
        </w:rPr>
        <w:t>50</w:t>
      </w:r>
      <w:r>
        <w:fldChar w:fldCharType="end"/>
      </w:r>
      <w:r>
        <w:t>: Page two of the project goals document</w:t>
      </w:r>
    </w:p>
    <w:p w14:paraId="581B1657" w14:textId="77777777" w:rsidR="007747AC" w:rsidRDefault="007747AC" w:rsidP="007747AC">
      <w:pPr>
        <w:keepNext/>
      </w:pPr>
      <w:r>
        <w:rPr>
          <w:noProof/>
        </w:rPr>
        <w:lastRenderedPageBreak/>
        <w:drawing>
          <wp:inline distT="0" distB="0" distL="0" distR="0" wp14:anchorId="0A899D7D" wp14:editId="02DEBFCB">
            <wp:extent cx="5270500" cy="7340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7340600"/>
                    </a:xfrm>
                    <a:prstGeom prst="rect">
                      <a:avLst/>
                    </a:prstGeom>
                  </pic:spPr>
                </pic:pic>
              </a:graphicData>
            </a:graphic>
          </wp:inline>
        </w:drawing>
      </w:r>
    </w:p>
    <w:p w14:paraId="6DB0412F" w14:textId="11949770" w:rsidR="007747AC" w:rsidRDefault="007747AC" w:rsidP="00D54A31">
      <w:pPr>
        <w:pStyle w:val="Caption"/>
        <w:jc w:val="center"/>
      </w:pPr>
      <w:r>
        <w:t xml:space="preserve">Figure </w:t>
      </w:r>
      <w:r>
        <w:fldChar w:fldCharType="begin"/>
      </w:r>
      <w:r>
        <w:instrText xml:space="preserve"> SEQ Figure \* ARABIC </w:instrText>
      </w:r>
      <w:r>
        <w:fldChar w:fldCharType="separate"/>
      </w:r>
      <w:r w:rsidR="005B6620">
        <w:rPr>
          <w:noProof/>
        </w:rPr>
        <w:t>51</w:t>
      </w:r>
      <w:r>
        <w:fldChar w:fldCharType="end"/>
      </w:r>
      <w:r>
        <w:t>: Page three of the Project Goals Document</w:t>
      </w:r>
    </w:p>
    <w:p w14:paraId="26A0DC43" w14:textId="77777777" w:rsidR="009113F6" w:rsidRDefault="009113F6" w:rsidP="009113F6">
      <w:pPr>
        <w:keepNext/>
      </w:pPr>
      <w:r>
        <w:rPr>
          <w:noProof/>
        </w:rPr>
        <w:lastRenderedPageBreak/>
        <w:drawing>
          <wp:inline distT="0" distB="0" distL="0" distR="0" wp14:anchorId="6C952A2E" wp14:editId="547DD9BE">
            <wp:extent cx="5270500" cy="7542530"/>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7542530"/>
                    </a:xfrm>
                    <a:prstGeom prst="rect">
                      <a:avLst/>
                    </a:prstGeom>
                  </pic:spPr>
                </pic:pic>
              </a:graphicData>
            </a:graphic>
          </wp:inline>
        </w:drawing>
      </w:r>
    </w:p>
    <w:p w14:paraId="50163E48" w14:textId="4369E72F" w:rsidR="009113F6" w:rsidRDefault="009113F6" w:rsidP="009113F6">
      <w:pPr>
        <w:pStyle w:val="Caption"/>
        <w:jc w:val="center"/>
        <w:rPr>
          <w:noProof/>
        </w:rPr>
      </w:pPr>
      <w:r>
        <w:t xml:space="preserve">Figure </w:t>
      </w:r>
      <w:r>
        <w:fldChar w:fldCharType="begin"/>
      </w:r>
      <w:r>
        <w:instrText xml:space="preserve"> SEQ Figure \* ARABIC </w:instrText>
      </w:r>
      <w:r>
        <w:fldChar w:fldCharType="separate"/>
      </w:r>
      <w:r w:rsidR="005B6620">
        <w:rPr>
          <w:noProof/>
        </w:rPr>
        <w:t>52</w:t>
      </w:r>
      <w:r>
        <w:fldChar w:fldCharType="end"/>
      </w:r>
      <w:r>
        <w:t xml:space="preserve">: Page four of the </w:t>
      </w:r>
      <w:r>
        <w:rPr>
          <w:noProof/>
        </w:rPr>
        <w:t>Project Goals Document</w:t>
      </w:r>
    </w:p>
    <w:p w14:paraId="59BE9233" w14:textId="77777777" w:rsidR="008D2E75" w:rsidRDefault="008D2E75" w:rsidP="008D2E75">
      <w:pPr>
        <w:keepNext/>
      </w:pPr>
      <w:r>
        <w:rPr>
          <w:noProof/>
        </w:rPr>
        <w:lastRenderedPageBreak/>
        <w:drawing>
          <wp:inline distT="0" distB="0" distL="0" distR="0" wp14:anchorId="62E17DE1" wp14:editId="4B74483E">
            <wp:extent cx="5270500" cy="715835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7158355"/>
                    </a:xfrm>
                    <a:prstGeom prst="rect">
                      <a:avLst/>
                    </a:prstGeom>
                  </pic:spPr>
                </pic:pic>
              </a:graphicData>
            </a:graphic>
          </wp:inline>
        </w:drawing>
      </w:r>
    </w:p>
    <w:p w14:paraId="36FC94C0" w14:textId="7EE239F3" w:rsidR="00AD48A6" w:rsidRDefault="008D2E75" w:rsidP="008D2E75">
      <w:pPr>
        <w:pStyle w:val="Caption"/>
        <w:jc w:val="center"/>
      </w:pPr>
      <w:r>
        <w:t xml:space="preserve">Figure </w:t>
      </w:r>
      <w:r>
        <w:fldChar w:fldCharType="begin"/>
      </w:r>
      <w:r>
        <w:instrText xml:space="preserve"> SEQ Figure \* ARABIC </w:instrText>
      </w:r>
      <w:r>
        <w:fldChar w:fldCharType="separate"/>
      </w:r>
      <w:r w:rsidR="005B6620">
        <w:rPr>
          <w:noProof/>
        </w:rPr>
        <w:t>53</w:t>
      </w:r>
      <w:r>
        <w:fldChar w:fldCharType="end"/>
      </w:r>
      <w:r>
        <w:t>: Page Five of the Project Goals Document</w:t>
      </w:r>
    </w:p>
    <w:p w14:paraId="29E0DA13" w14:textId="0071EC70" w:rsidR="00CA4D5D" w:rsidRPr="00CA4D5D" w:rsidRDefault="00CA4D5D" w:rsidP="00CA4D5D">
      <w:pPr>
        <w:pStyle w:val="Heading2"/>
      </w:pPr>
      <w:bookmarkStart w:id="74" w:name="_Toc40241948"/>
      <w:r>
        <w:t>The Online Database</w:t>
      </w:r>
      <w:bookmarkEnd w:id="74"/>
    </w:p>
    <w:p w14:paraId="0FAD7A1A" w14:textId="77777777" w:rsidR="008C46A4" w:rsidRDefault="00CA4D5D" w:rsidP="008C46A4">
      <w:pPr>
        <w:keepNext/>
        <w:jc w:val="center"/>
      </w:pPr>
      <w:r>
        <w:rPr>
          <w:noProof/>
        </w:rPr>
        <w:drawing>
          <wp:inline distT="0" distB="0" distL="0" distR="0" wp14:anchorId="7B69A79D" wp14:editId="51656688">
            <wp:extent cx="5270500" cy="361315"/>
            <wp:effectExtent l="0" t="0" r="635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61315"/>
                    </a:xfrm>
                    <a:prstGeom prst="rect">
                      <a:avLst/>
                    </a:prstGeom>
                  </pic:spPr>
                </pic:pic>
              </a:graphicData>
            </a:graphic>
          </wp:inline>
        </w:drawing>
      </w:r>
    </w:p>
    <w:p w14:paraId="4079E9E5" w14:textId="30CB60A6" w:rsidR="00CA4D5D" w:rsidRDefault="008C46A4" w:rsidP="008C46A4">
      <w:pPr>
        <w:pStyle w:val="Caption"/>
        <w:jc w:val="center"/>
      </w:pPr>
      <w:r>
        <w:t xml:space="preserve">Figure </w:t>
      </w:r>
      <w:r>
        <w:fldChar w:fldCharType="begin"/>
      </w:r>
      <w:r>
        <w:instrText xml:space="preserve"> SEQ Figure \* ARABIC </w:instrText>
      </w:r>
      <w:r>
        <w:fldChar w:fldCharType="separate"/>
      </w:r>
      <w:r w:rsidR="005B6620">
        <w:rPr>
          <w:noProof/>
        </w:rPr>
        <w:t>54</w:t>
      </w:r>
      <w:r>
        <w:fldChar w:fldCharType="end"/>
      </w:r>
      <w:r>
        <w:t>: Image of the two tables for the website</w:t>
      </w:r>
    </w:p>
    <w:p w14:paraId="23ACF064" w14:textId="77777777" w:rsidR="008C46A4" w:rsidRDefault="008C46A4" w:rsidP="008C46A4">
      <w:pPr>
        <w:keepNext/>
        <w:jc w:val="center"/>
      </w:pPr>
      <w:r>
        <w:rPr>
          <w:noProof/>
        </w:rPr>
        <w:lastRenderedPageBreak/>
        <w:drawing>
          <wp:inline distT="0" distB="0" distL="0" distR="0" wp14:anchorId="3F684000" wp14:editId="1C837370">
            <wp:extent cx="5270500" cy="68897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688975"/>
                    </a:xfrm>
                    <a:prstGeom prst="rect">
                      <a:avLst/>
                    </a:prstGeom>
                  </pic:spPr>
                </pic:pic>
              </a:graphicData>
            </a:graphic>
          </wp:inline>
        </w:drawing>
      </w:r>
    </w:p>
    <w:p w14:paraId="0D9C4115" w14:textId="799D546C" w:rsidR="008C46A4" w:rsidRDefault="008C46A4" w:rsidP="008C46A4">
      <w:pPr>
        <w:pStyle w:val="Caption"/>
        <w:jc w:val="center"/>
      </w:pPr>
      <w:r>
        <w:t xml:space="preserve">Figure </w:t>
      </w:r>
      <w:r>
        <w:fldChar w:fldCharType="begin"/>
      </w:r>
      <w:r>
        <w:instrText xml:space="preserve"> SEQ Figure \* ARABIC </w:instrText>
      </w:r>
      <w:r>
        <w:fldChar w:fldCharType="separate"/>
      </w:r>
      <w:r w:rsidR="005B6620">
        <w:rPr>
          <w:noProof/>
        </w:rPr>
        <w:t>55</w:t>
      </w:r>
      <w:r>
        <w:fldChar w:fldCharType="end"/>
      </w:r>
      <w:r>
        <w:t>: Image of the users within the test table</w:t>
      </w:r>
    </w:p>
    <w:p w14:paraId="1C666948" w14:textId="77777777" w:rsidR="008C46A4" w:rsidRDefault="008C46A4" w:rsidP="008C46A4">
      <w:pPr>
        <w:keepNext/>
        <w:jc w:val="center"/>
      </w:pPr>
      <w:r>
        <w:rPr>
          <w:noProof/>
        </w:rPr>
        <w:drawing>
          <wp:inline distT="0" distB="0" distL="0" distR="0" wp14:anchorId="089D63F1" wp14:editId="05F435C7">
            <wp:extent cx="5270500" cy="3619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61950"/>
                    </a:xfrm>
                    <a:prstGeom prst="rect">
                      <a:avLst/>
                    </a:prstGeom>
                  </pic:spPr>
                </pic:pic>
              </a:graphicData>
            </a:graphic>
          </wp:inline>
        </w:drawing>
      </w:r>
    </w:p>
    <w:p w14:paraId="069BCA0D" w14:textId="72878936" w:rsidR="008C46A4" w:rsidRPr="008C46A4" w:rsidRDefault="008C46A4" w:rsidP="008C46A4">
      <w:pPr>
        <w:pStyle w:val="Caption"/>
        <w:jc w:val="center"/>
      </w:pPr>
      <w:r>
        <w:t xml:space="preserve">Figure </w:t>
      </w:r>
      <w:r>
        <w:fldChar w:fldCharType="begin"/>
      </w:r>
      <w:r>
        <w:instrText xml:space="preserve"> SEQ Figure \* ARABIC </w:instrText>
      </w:r>
      <w:r>
        <w:fldChar w:fldCharType="separate"/>
      </w:r>
      <w:r w:rsidR="005B6620">
        <w:rPr>
          <w:noProof/>
        </w:rPr>
        <w:t>56</w:t>
      </w:r>
      <w:r>
        <w:fldChar w:fldCharType="end"/>
      </w:r>
      <w:r>
        <w:t>: Image of the admin table</w:t>
      </w:r>
    </w:p>
    <w:p w14:paraId="09642549" w14:textId="4B007A35" w:rsidR="002B67EA" w:rsidRPr="003C4F45" w:rsidRDefault="002B67EA" w:rsidP="0037614C">
      <w:pPr>
        <w:pStyle w:val="AppendixSection"/>
        <w:rPr>
          <w:lang w:val="en-GB"/>
        </w:rPr>
      </w:pPr>
      <w:bookmarkStart w:id="75" w:name="_Toc40241949"/>
      <w:r w:rsidRPr="003C4F45">
        <w:rPr>
          <w:lang w:val="en-GB"/>
        </w:rPr>
        <w:t>Thi</w:t>
      </w:r>
      <w:r w:rsidR="00031FBA" w:rsidRPr="003C4F45">
        <w:rPr>
          <w:lang w:val="en-GB"/>
        </w:rPr>
        <w:t>rd</w:t>
      </w:r>
      <w:r w:rsidR="00F56705" w:rsidRPr="003C4F45">
        <w:rPr>
          <w:lang w:val="en-GB"/>
        </w:rPr>
        <w:t>-</w:t>
      </w:r>
      <w:r w:rsidRPr="003C4F45">
        <w:rPr>
          <w:lang w:val="en-GB"/>
        </w:rPr>
        <w:t>Party Code</w:t>
      </w:r>
      <w:r w:rsidR="0042405C" w:rsidRPr="003C4F45">
        <w:rPr>
          <w:lang w:val="en-GB"/>
        </w:rPr>
        <w:t xml:space="preserve"> and Libraries</w:t>
      </w:r>
      <w:bookmarkEnd w:id="70"/>
      <w:bookmarkEnd w:id="71"/>
      <w:bookmarkEnd w:id="75"/>
    </w:p>
    <w:p w14:paraId="6306353A" w14:textId="5F284E1B" w:rsidR="0056761F" w:rsidRDefault="007F67AC" w:rsidP="0037614C">
      <w:pPr>
        <w:rPr>
          <w:lang w:val="en-GB"/>
        </w:rPr>
      </w:pPr>
      <w:r>
        <w:rPr>
          <w:lang w:val="en-GB"/>
        </w:rPr>
        <w:t xml:space="preserve">DataTables </w:t>
      </w:r>
      <w:sdt>
        <w:sdtPr>
          <w:rPr>
            <w:lang w:val="en-GB"/>
          </w:rPr>
          <w:id w:val="-1781557786"/>
          <w:citation/>
        </w:sdtPr>
        <w:sdtContent>
          <w:r>
            <w:rPr>
              <w:lang w:val="en-GB"/>
            </w:rPr>
            <w:fldChar w:fldCharType="begin"/>
          </w:r>
          <w:r>
            <w:rPr>
              <w:lang w:val="en-GB"/>
            </w:rPr>
            <w:instrText xml:space="preserve"> CITATION Spr07 \l 2057 </w:instrText>
          </w:r>
          <w:r>
            <w:rPr>
              <w:lang w:val="en-GB"/>
            </w:rPr>
            <w:fldChar w:fldCharType="separate"/>
          </w:r>
          <w:r w:rsidR="00140CCB" w:rsidRPr="00140CCB">
            <w:rPr>
              <w:noProof/>
              <w:lang w:val="en-GB"/>
            </w:rPr>
            <w:t>[6]</w:t>
          </w:r>
          <w:r>
            <w:rPr>
              <w:lang w:val="en-GB"/>
            </w:rPr>
            <w:fldChar w:fldCharType="end"/>
          </w:r>
        </w:sdtContent>
      </w:sdt>
      <w:r>
        <w:rPr>
          <w:lang w:val="en-GB"/>
        </w:rPr>
        <w:t xml:space="preserve"> is third party software that was used within the </w:t>
      </w:r>
      <w:r w:rsidR="00B720D6">
        <w:rPr>
          <w:lang w:val="en-GB"/>
        </w:rPr>
        <w:t>application</w:t>
      </w:r>
      <w:r w:rsidR="00497F51">
        <w:rPr>
          <w:lang w:val="en-GB"/>
        </w:rPr>
        <w:t xml:space="preserve"> to show a table in a more advanced and useful way</w:t>
      </w:r>
      <w:r w:rsidR="00067EE1">
        <w:rPr>
          <w:lang w:val="en-GB"/>
        </w:rPr>
        <w:t>. DataTables is a framework that allows a use</w:t>
      </w:r>
      <w:r w:rsidR="00663FA9">
        <w:rPr>
          <w:lang w:val="en-GB"/>
        </w:rPr>
        <w:t>r</w:t>
      </w:r>
      <w:r w:rsidR="00067EE1">
        <w:rPr>
          <w:lang w:val="en-GB"/>
        </w:rPr>
        <w:t xml:space="preserve"> to create </w:t>
      </w:r>
      <w:r w:rsidR="002572B3">
        <w:rPr>
          <w:lang w:val="en-GB"/>
        </w:rPr>
        <w:t>professional</w:t>
      </w:r>
      <w:r w:rsidR="00067EE1">
        <w:rPr>
          <w:lang w:val="en-GB"/>
        </w:rPr>
        <w:t xml:space="preserve"> </w:t>
      </w:r>
      <w:r w:rsidR="00D33009">
        <w:rPr>
          <w:lang w:val="en-GB"/>
        </w:rPr>
        <w:t>working tables with ease</w:t>
      </w:r>
      <w:r w:rsidR="00497F51">
        <w:rPr>
          <w:lang w:val="en-GB"/>
        </w:rPr>
        <w:t>.</w:t>
      </w:r>
      <w:r w:rsidR="00FE6957">
        <w:rPr>
          <w:lang w:val="en-GB"/>
        </w:rPr>
        <w:t xml:space="preserve"> </w:t>
      </w:r>
      <w:r w:rsidR="0056761F">
        <w:rPr>
          <w:lang w:val="en-GB"/>
        </w:rPr>
        <w:t xml:space="preserve">DataTables </w:t>
      </w:r>
      <w:r w:rsidR="00016824">
        <w:rPr>
          <w:lang w:val="en-GB"/>
        </w:rPr>
        <w:t xml:space="preserve">has </w:t>
      </w:r>
      <w:r w:rsidR="0056761F">
        <w:rPr>
          <w:lang w:val="en-GB"/>
        </w:rPr>
        <w:t>a MIT licen</w:t>
      </w:r>
      <w:r w:rsidR="00016824">
        <w:rPr>
          <w:lang w:val="en-GB"/>
        </w:rPr>
        <w:t>se</w:t>
      </w:r>
      <w:r w:rsidR="00E723D8">
        <w:rPr>
          <w:lang w:val="en-GB"/>
        </w:rPr>
        <w:t xml:space="preserve">, which allows a </w:t>
      </w:r>
      <w:r w:rsidR="009F2E68">
        <w:rPr>
          <w:lang w:val="en-GB"/>
        </w:rPr>
        <w:t>user to use the software free of charge to a user</w:t>
      </w:r>
      <w:r w:rsidR="00941BEF">
        <w:rPr>
          <w:lang w:val="en-GB"/>
        </w:rPr>
        <w:t>.</w:t>
      </w:r>
      <w:r w:rsidR="00DA5AA5">
        <w:rPr>
          <w:lang w:val="en-GB"/>
        </w:rPr>
        <w:t xml:space="preserve"> This licence allows a user to use the application freely with zero </w:t>
      </w:r>
      <w:r w:rsidR="00FE6957">
        <w:rPr>
          <w:lang w:val="en-GB"/>
        </w:rPr>
        <w:t>restrictions</w:t>
      </w:r>
      <w:r w:rsidR="009F00AA">
        <w:rPr>
          <w:lang w:val="en-GB"/>
        </w:rPr>
        <w:t xml:space="preserve">. </w:t>
      </w:r>
      <w:r w:rsidR="00F42D41">
        <w:rPr>
          <w:lang w:val="en-GB"/>
        </w:rPr>
        <w:t xml:space="preserve">For more information on the DataTables licence, a user can go to the DataTables </w:t>
      </w:r>
      <w:r w:rsidR="00432E75">
        <w:rPr>
          <w:lang w:val="en-GB"/>
        </w:rPr>
        <w:t>licence page (</w:t>
      </w:r>
      <w:hyperlink r:id="rId67" w:history="1">
        <w:r w:rsidR="009A7ED4" w:rsidRPr="00010984">
          <w:rPr>
            <w:rStyle w:val="Hyperlink"/>
            <w:lang w:val="en-GB"/>
          </w:rPr>
          <w:t>https://datatables.net/license/mit</w:t>
        </w:r>
      </w:hyperlink>
      <w:r w:rsidR="00432E75">
        <w:rPr>
          <w:lang w:val="en-GB"/>
        </w:rPr>
        <w:t>)</w:t>
      </w:r>
      <w:r w:rsidR="008F42F2">
        <w:rPr>
          <w:lang w:val="en-GB"/>
        </w:rPr>
        <w:t>.</w:t>
      </w:r>
    </w:p>
    <w:p w14:paraId="08F6534D" w14:textId="4D6D381E" w:rsidR="009A7ED4" w:rsidRDefault="009A7ED4" w:rsidP="0037614C">
      <w:pPr>
        <w:rPr>
          <w:lang w:val="en-GB"/>
        </w:rPr>
      </w:pPr>
    </w:p>
    <w:p w14:paraId="720EBB13" w14:textId="318A9255" w:rsidR="009A7ED4" w:rsidRPr="003C4F45" w:rsidRDefault="009A7ED4" w:rsidP="0037614C">
      <w:pPr>
        <w:rPr>
          <w:lang w:val="en-GB"/>
        </w:rPr>
      </w:pPr>
      <w:r>
        <w:rPr>
          <w:lang w:val="en-GB"/>
        </w:rPr>
        <w:t>PhpMyAdmin</w:t>
      </w:r>
      <w:r w:rsidR="00201F9B">
        <w:rPr>
          <w:lang w:val="en-GB"/>
        </w:rPr>
        <w:t xml:space="preserve"> </w:t>
      </w:r>
      <w:sdt>
        <w:sdtPr>
          <w:rPr>
            <w:lang w:val="en-GB"/>
          </w:rPr>
          <w:id w:val="358864052"/>
          <w:citation/>
        </w:sdtPr>
        <w:sdtContent>
          <w:r w:rsidR="00201F9B">
            <w:rPr>
              <w:lang w:val="en-GB"/>
            </w:rPr>
            <w:fldChar w:fldCharType="begin"/>
          </w:r>
          <w:r w:rsidR="00201F9B">
            <w:rPr>
              <w:lang w:val="en-GB"/>
            </w:rPr>
            <w:instrText xml:space="preserve"> CITATION php98 \l 2057 </w:instrText>
          </w:r>
          <w:r w:rsidR="00201F9B">
            <w:rPr>
              <w:lang w:val="en-GB"/>
            </w:rPr>
            <w:fldChar w:fldCharType="separate"/>
          </w:r>
          <w:r w:rsidR="00201F9B" w:rsidRPr="00201F9B">
            <w:rPr>
              <w:noProof/>
              <w:lang w:val="en-GB"/>
            </w:rPr>
            <w:t>[13]</w:t>
          </w:r>
          <w:r w:rsidR="00201F9B">
            <w:rPr>
              <w:lang w:val="en-GB"/>
            </w:rPr>
            <w:fldChar w:fldCharType="end"/>
          </w:r>
        </w:sdtContent>
      </w:sdt>
      <w:r>
        <w:rPr>
          <w:lang w:val="en-GB"/>
        </w:rPr>
        <w:t xml:space="preserve"> is </w:t>
      </w:r>
      <w:r w:rsidR="00201F9B">
        <w:rPr>
          <w:lang w:val="en-GB"/>
        </w:rPr>
        <w:t>another third party software that was used. It is a free to use</w:t>
      </w:r>
      <w:r w:rsidR="003F4444">
        <w:rPr>
          <w:lang w:val="en-GB"/>
        </w:rPr>
        <w:t xml:space="preserve"> under the </w:t>
      </w:r>
      <w:r w:rsidR="003F4444" w:rsidRPr="003F4444">
        <w:rPr>
          <w:lang w:val="en-GB"/>
        </w:rPr>
        <w:t>GNU General Public License</w:t>
      </w:r>
      <w:r w:rsidR="003F4444">
        <w:rPr>
          <w:lang w:val="en-GB"/>
        </w:rPr>
        <w:t xml:space="preserve"> </w:t>
      </w:r>
      <w:sdt>
        <w:sdtPr>
          <w:rPr>
            <w:lang w:val="en-GB"/>
          </w:rPr>
          <w:id w:val="675618206"/>
          <w:citation/>
        </w:sdtPr>
        <w:sdtContent>
          <w:r w:rsidR="003F4444">
            <w:rPr>
              <w:lang w:val="en-GB"/>
            </w:rPr>
            <w:fldChar w:fldCharType="begin"/>
          </w:r>
          <w:r w:rsidR="003F4444">
            <w:rPr>
              <w:lang w:val="en-GB"/>
            </w:rPr>
            <w:instrText xml:space="preserve"> CITATION GNU16 \l 2057 </w:instrText>
          </w:r>
          <w:r w:rsidR="003F4444">
            <w:rPr>
              <w:lang w:val="en-GB"/>
            </w:rPr>
            <w:fldChar w:fldCharType="separate"/>
          </w:r>
          <w:r w:rsidR="003F4444" w:rsidRPr="003F4444">
            <w:rPr>
              <w:noProof/>
              <w:lang w:val="en-GB"/>
            </w:rPr>
            <w:t>[12]</w:t>
          </w:r>
          <w:r w:rsidR="003F4444">
            <w:rPr>
              <w:lang w:val="en-GB"/>
            </w:rPr>
            <w:fldChar w:fldCharType="end"/>
          </w:r>
        </w:sdtContent>
      </w:sdt>
      <w:r w:rsidR="00637545">
        <w:rPr>
          <w:lang w:val="en-GB"/>
        </w:rPr>
        <w:t>. This means that it is free for a user to have to control and maintain their database with</w:t>
      </w:r>
      <w:r w:rsidR="00A35644">
        <w:rPr>
          <w:lang w:val="en-GB"/>
        </w:rPr>
        <w:t xml:space="preserve">. PhpMyAdmin gives an </w:t>
      </w:r>
      <w:r w:rsidR="008673E3">
        <w:rPr>
          <w:lang w:val="en-GB"/>
        </w:rPr>
        <w:t>advanced</w:t>
      </w:r>
      <w:r w:rsidR="00A35644">
        <w:rPr>
          <w:lang w:val="en-GB"/>
        </w:rPr>
        <w:t xml:space="preserve"> GUI for the user to be able to use, stopping the need of the user </w:t>
      </w:r>
      <w:r w:rsidR="008673E3">
        <w:rPr>
          <w:lang w:val="en-GB"/>
        </w:rPr>
        <w:t xml:space="preserve">to use </w:t>
      </w:r>
      <w:r w:rsidR="00A35644">
        <w:rPr>
          <w:lang w:val="en-GB"/>
        </w:rPr>
        <w:t>the command line</w:t>
      </w:r>
      <w:r w:rsidR="008673E3">
        <w:rPr>
          <w:lang w:val="en-GB"/>
        </w:rPr>
        <w:t xml:space="preserve"> to control the database. A link to the license agreement can be found here (</w:t>
      </w:r>
      <w:hyperlink r:id="rId68" w:history="1">
        <w:r w:rsidR="008240CC">
          <w:rPr>
            <w:rStyle w:val="Hyperlink"/>
          </w:rPr>
          <w:t>https://www.phpmyadmin.net/license/</w:t>
        </w:r>
      </w:hyperlink>
      <w:r w:rsidR="008673E3">
        <w:rPr>
          <w:lang w:val="en-GB"/>
        </w:rPr>
        <w:t>)</w:t>
      </w:r>
    </w:p>
    <w:p w14:paraId="68A07E2A" w14:textId="77777777" w:rsidR="009A54F2" w:rsidRPr="003C4F45" w:rsidRDefault="009A54F2" w:rsidP="0037614C">
      <w:pPr>
        <w:rPr>
          <w:lang w:val="en-GB"/>
        </w:rPr>
      </w:pPr>
    </w:p>
    <w:p w14:paraId="70150DDC" w14:textId="77777777" w:rsidR="00875F45" w:rsidRPr="003C4F45" w:rsidRDefault="00875F45" w:rsidP="0037614C">
      <w:pPr>
        <w:rPr>
          <w:rFonts w:asciiTheme="majorHAnsi" w:eastAsiaTheme="majorEastAsia" w:hAnsiTheme="majorHAnsi" w:cstheme="majorBidi"/>
          <w:sz w:val="26"/>
          <w:szCs w:val="26"/>
          <w:lang w:val="en-GB"/>
        </w:rPr>
      </w:pPr>
      <w:r w:rsidRPr="003C4F45">
        <w:rPr>
          <w:lang w:val="en-GB"/>
        </w:rPr>
        <w:br w:type="page"/>
      </w:r>
    </w:p>
    <w:p w14:paraId="72C1B3BE" w14:textId="66F984E2" w:rsidR="00D61D84" w:rsidRPr="003C4F45" w:rsidRDefault="00D61D84" w:rsidP="0037614C">
      <w:pPr>
        <w:pStyle w:val="AppendixSection"/>
        <w:rPr>
          <w:lang w:val="en-GB"/>
        </w:rPr>
      </w:pPr>
      <w:bookmarkStart w:id="76" w:name="_Toc34045715"/>
      <w:bookmarkStart w:id="77" w:name="_Toc222978615"/>
      <w:bookmarkStart w:id="78" w:name="_Toc40241950"/>
      <w:r w:rsidRPr="003C4F45">
        <w:rPr>
          <w:lang w:val="en-GB"/>
        </w:rPr>
        <w:lastRenderedPageBreak/>
        <w:t>Ethics Submission</w:t>
      </w:r>
      <w:bookmarkEnd w:id="76"/>
      <w:bookmarkEnd w:id="78"/>
    </w:p>
    <w:p w14:paraId="1B7F2760" w14:textId="77777777" w:rsidR="00AF036B" w:rsidRDefault="00AF036B">
      <w:pPr>
        <w:jc w:val="left"/>
        <w:rPr>
          <w:lang w:val="en-GB"/>
        </w:rPr>
      </w:pPr>
      <w:bookmarkStart w:id="79" w:name="_Toc34045716"/>
      <w:r>
        <w:rPr>
          <w:noProof/>
        </w:rPr>
        <w:drawing>
          <wp:inline distT="0" distB="0" distL="0" distR="0" wp14:anchorId="5FF2F7CD" wp14:editId="1ECC24D6">
            <wp:extent cx="5270500" cy="70637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7063740"/>
                    </a:xfrm>
                    <a:prstGeom prst="rect">
                      <a:avLst/>
                    </a:prstGeom>
                  </pic:spPr>
                </pic:pic>
              </a:graphicData>
            </a:graphic>
          </wp:inline>
        </w:drawing>
      </w:r>
    </w:p>
    <w:p w14:paraId="1B2BDD4D" w14:textId="77777777" w:rsidR="009614D1" w:rsidRDefault="00AF036B">
      <w:pPr>
        <w:jc w:val="left"/>
        <w:rPr>
          <w:lang w:val="en-GB"/>
        </w:rPr>
      </w:pPr>
      <w:r>
        <w:rPr>
          <w:noProof/>
        </w:rPr>
        <w:lastRenderedPageBreak/>
        <w:drawing>
          <wp:inline distT="0" distB="0" distL="0" distR="0" wp14:anchorId="36C5CEF6" wp14:editId="40B1C6F6">
            <wp:extent cx="5270500" cy="714692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7146925"/>
                    </a:xfrm>
                    <a:prstGeom prst="rect">
                      <a:avLst/>
                    </a:prstGeom>
                  </pic:spPr>
                </pic:pic>
              </a:graphicData>
            </a:graphic>
          </wp:inline>
        </w:drawing>
      </w:r>
    </w:p>
    <w:p w14:paraId="5466A94B" w14:textId="6F18E105" w:rsidR="00B40716" w:rsidRPr="000C17C7" w:rsidRDefault="009614D1" w:rsidP="000C17C7">
      <w:pPr>
        <w:jc w:val="left"/>
        <w:rPr>
          <w:rFonts w:asciiTheme="majorHAnsi" w:eastAsiaTheme="majorEastAsia" w:hAnsiTheme="majorHAnsi" w:cstheme="majorBidi"/>
          <w:b/>
          <w:bCs/>
          <w:color w:val="365F91" w:themeColor="accent1" w:themeShade="BF"/>
          <w:sz w:val="26"/>
          <w:szCs w:val="26"/>
          <w:lang w:val="en-GB"/>
        </w:rPr>
      </w:pPr>
      <w:r>
        <w:rPr>
          <w:noProof/>
        </w:rPr>
        <w:lastRenderedPageBreak/>
        <w:drawing>
          <wp:inline distT="0" distB="0" distL="0" distR="0" wp14:anchorId="7D3F5802" wp14:editId="53226D00">
            <wp:extent cx="5270500" cy="52876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5287645"/>
                    </a:xfrm>
                    <a:prstGeom prst="rect">
                      <a:avLst/>
                    </a:prstGeom>
                  </pic:spPr>
                </pic:pic>
              </a:graphicData>
            </a:graphic>
          </wp:inline>
        </w:drawing>
      </w:r>
      <w:bookmarkEnd w:id="77"/>
      <w:bookmarkEnd w:id="79"/>
    </w:p>
    <w:sectPr w:rsidR="00B40716" w:rsidRPr="000C17C7" w:rsidSect="00D61D84">
      <w:headerReference w:type="default" r:id="rId72"/>
      <w:footerReference w:type="default" r:id="rId73"/>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12D87" w14:textId="77777777" w:rsidR="007D5B08" w:rsidRDefault="007D5B08" w:rsidP="0037614C">
      <w:r>
        <w:separator/>
      </w:r>
    </w:p>
  </w:endnote>
  <w:endnote w:type="continuationSeparator" w:id="0">
    <w:p w14:paraId="02EE408F" w14:textId="77777777" w:rsidR="007D5B08" w:rsidRDefault="007D5B08" w:rsidP="0037614C">
      <w:r>
        <w:continuationSeparator/>
      </w:r>
    </w:p>
  </w:endnote>
  <w:endnote w:type="continuationNotice" w:id="1">
    <w:p w14:paraId="774F6013" w14:textId="77777777" w:rsidR="007D5B08" w:rsidRDefault="007D5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F01" w14:textId="289AC8AC" w:rsidR="008D6AB2" w:rsidRDefault="008D6AB2" w:rsidP="00940114">
    <w:pPr>
      <w:pStyle w:val="Footer"/>
      <w:jc w:val="center"/>
    </w:pPr>
    <w:r>
      <w:t xml:space="preserve">Page </w:t>
    </w:r>
    <w:r>
      <w:fldChar w:fldCharType="begin"/>
    </w:r>
    <w:r>
      <w:instrText xml:space="preserve"> PAGE  \* MERGEFORMAT </w:instrText>
    </w:r>
    <w:r>
      <w:fldChar w:fldCharType="separate"/>
    </w:r>
    <w:r>
      <w:rPr>
        <w:noProof/>
      </w:rPr>
      <w:t>5</w:t>
    </w:r>
    <w:r>
      <w:fldChar w:fldCharType="end"/>
    </w:r>
    <w:r>
      <w:t xml:space="preserve"> of </w:t>
    </w:r>
    <w:fldSimple w:instr="SECTIONPAGES  \* MERGEFORMAT">
      <w:r w:rsidR="00FC10D0">
        <w:rPr>
          <w:noProof/>
        </w:rPr>
        <w:t>70</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35D1B" w14:textId="77777777" w:rsidR="007D5B08" w:rsidRDefault="007D5B08" w:rsidP="0037614C">
      <w:r>
        <w:separator/>
      </w:r>
    </w:p>
  </w:footnote>
  <w:footnote w:type="continuationSeparator" w:id="0">
    <w:p w14:paraId="0F2EF13C" w14:textId="77777777" w:rsidR="007D5B08" w:rsidRDefault="007D5B08" w:rsidP="0037614C">
      <w:r>
        <w:continuationSeparator/>
      </w:r>
    </w:p>
  </w:footnote>
  <w:footnote w:type="continuationNotice" w:id="1">
    <w:p w14:paraId="0E7F642A" w14:textId="77777777" w:rsidR="007D5B08" w:rsidRDefault="007D5B08"/>
  </w:footnote>
  <w:footnote w:id="2">
    <w:p w14:paraId="3B5EC55E" w14:textId="32D8AE1D" w:rsidR="008D6AB2" w:rsidRPr="006236A5" w:rsidRDefault="008D6AB2">
      <w:pPr>
        <w:pStyle w:val="FootnoteText"/>
        <w:rPr>
          <w:lang w:val="en-GB"/>
        </w:rPr>
      </w:pPr>
      <w:r>
        <w:rPr>
          <w:rStyle w:val="FootnoteReference"/>
        </w:rPr>
        <w:footnoteRef/>
      </w:r>
      <w:r>
        <w:t xml:space="preserve"> </w:t>
      </w:r>
      <w:r w:rsidRPr="003B36CE">
        <w:t>https://atom.io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2DCCA" w14:textId="3639BE4B" w:rsidR="008D6AB2" w:rsidRDefault="008D6AB2" w:rsidP="002F4907">
    <w:pPr>
      <w:pStyle w:val="Header"/>
      <w:jc w:val="lef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284"/>
      <w:gridCol w:w="4035"/>
    </w:tblGrid>
    <w:tr w:rsidR="008D6AB2" w14:paraId="46A3F204" w14:textId="77777777" w:rsidTr="00771428">
      <w:trPr>
        <w:trHeight w:val="841"/>
        <w:jc w:val="center"/>
      </w:trPr>
      <w:tc>
        <w:tcPr>
          <w:tcW w:w="3964" w:type="dxa"/>
        </w:tcPr>
        <w:p w14:paraId="27261300" w14:textId="37A3E450" w:rsidR="008D6AB2" w:rsidRDefault="008D6AB2" w:rsidP="00771428">
          <w:pPr>
            <w:pStyle w:val="Header"/>
            <w:jc w:val="left"/>
          </w:pPr>
          <w:r w:rsidRPr="002F4907">
            <w:t xml:space="preserve">Primary Challenge: Teachers </w:t>
          </w:r>
          <w:r>
            <w:t>L</w:t>
          </w:r>
          <w:r w:rsidRPr="002F4907">
            <w:t xml:space="preserve">evel </w:t>
          </w:r>
          <w:r>
            <w:t>I</w:t>
          </w:r>
          <w:r w:rsidRPr="002F4907">
            <w:t xml:space="preserve">dentifying </w:t>
          </w:r>
          <w:r>
            <w:t>G</w:t>
          </w:r>
          <w:r w:rsidRPr="002F4907">
            <w:t xml:space="preserve">ame </w:t>
          </w:r>
          <w:r>
            <w:t>f</w:t>
          </w:r>
          <w:r w:rsidRPr="002F4907">
            <w:t xml:space="preserve">or </w:t>
          </w:r>
          <w:r>
            <w:t>P</w:t>
          </w:r>
          <w:r w:rsidRPr="002F4907">
            <w:t xml:space="preserve">rimary </w:t>
          </w:r>
          <w:r>
            <w:t>S</w:t>
          </w:r>
          <w:r w:rsidRPr="002F4907">
            <w:t xml:space="preserve">chool </w:t>
          </w:r>
          <w:r>
            <w:t>A</w:t>
          </w:r>
          <w:r w:rsidRPr="002F4907">
            <w:t xml:space="preserve">ged </w:t>
          </w:r>
          <w:r>
            <w:t>S</w:t>
          </w:r>
          <w:r w:rsidRPr="002F4907">
            <w:t>tudents</w:t>
          </w:r>
        </w:p>
      </w:tc>
      <w:tc>
        <w:tcPr>
          <w:tcW w:w="284" w:type="dxa"/>
        </w:tcPr>
        <w:p w14:paraId="7AB3BA8B" w14:textId="77777777" w:rsidR="008D6AB2" w:rsidRDefault="008D6AB2">
          <w:pPr>
            <w:pStyle w:val="Header"/>
          </w:pPr>
        </w:p>
      </w:tc>
      <w:tc>
        <w:tcPr>
          <w:tcW w:w="4035" w:type="dxa"/>
          <w:vAlign w:val="center"/>
        </w:tcPr>
        <w:p w14:paraId="5C0854A4" w14:textId="7519E819" w:rsidR="008D6AB2" w:rsidRDefault="008D6AB2" w:rsidP="00771428">
          <w:pPr>
            <w:pStyle w:val="Header"/>
            <w:jc w:val="right"/>
          </w:pPr>
          <w:r>
            <w:t>Rhodri Smith</w:t>
          </w:r>
          <w:r w:rsidRPr="001F35A4">
            <w:t xml:space="preserve"> (</w:t>
          </w:r>
          <w:r>
            <w:t>rhs24</w:t>
          </w:r>
          <w:r w:rsidRPr="001F35A4">
            <w:t>)</w:t>
          </w:r>
        </w:p>
      </w:tc>
    </w:tr>
  </w:tbl>
  <w:p w14:paraId="5BDB0F4E" w14:textId="77777777" w:rsidR="008D6AB2" w:rsidRDefault="008D6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AA36472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sz w:val="22"/>
        <w:szCs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EA3192"/>
    <w:multiLevelType w:val="hybridMultilevel"/>
    <w:tmpl w:val="DFB4A3B0"/>
    <w:lvl w:ilvl="0" w:tplc="6F5A5D76">
      <w:numFmt w:val="bullet"/>
      <w:lvlText w:val="-"/>
      <w:lvlJc w:val="left"/>
      <w:pPr>
        <w:ind w:left="1584" w:hanging="360"/>
      </w:pPr>
      <w:rPr>
        <w:rFonts w:ascii="Calibri" w:eastAsiaTheme="minorEastAsia" w:hAnsi="Calibri" w:cs="Calibri" w:hint="default"/>
      </w:rPr>
    </w:lvl>
    <w:lvl w:ilvl="1" w:tplc="08090003" w:tentative="1">
      <w:start w:val="1"/>
      <w:numFmt w:val="bullet"/>
      <w:lvlText w:val="o"/>
      <w:lvlJc w:val="left"/>
      <w:pPr>
        <w:ind w:left="2304" w:hanging="360"/>
      </w:pPr>
      <w:rPr>
        <w:rFonts w:ascii="Courier New" w:hAnsi="Courier New" w:cs="Courier New" w:hint="default"/>
      </w:rPr>
    </w:lvl>
    <w:lvl w:ilvl="2" w:tplc="08090005" w:tentative="1">
      <w:start w:val="1"/>
      <w:numFmt w:val="bullet"/>
      <w:lvlText w:val=""/>
      <w:lvlJc w:val="left"/>
      <w:pPr>
        <w:ind w:left="3024" w:hanging="360"/>
      </w:pPr>
      <w:rPr>
        <w:rFonts w:ascii="Wingdings" w:hAnsi="Wingdings" w:hint="default"/>
      </w:rPr>
    </w:lvl>
    <w:lvl w:ilvl="3" w:tplc="08090001" w:tentative="1">
      <w:start w:val="1"/>
      <w:numFmt w:val="bullet"/>
      <w:lvlText w:val=""/>
      <w:lvlJc w:val="left"/>
      <w:pPr>
        <w:ind w:left="3744" w:hanging="360"/>
      </w:pPr>
      <w:rPr>
        <w:rFonts w:ascii="Symbol" w:hAnsi="Symbol" w:hint="default"/>
      </w:rPr>
    </w:lvl>
    <w:lvl w:ilvl="4" w:tplc="08090003" w:tentative="1">
      <w:start w:val="1"/>
      <w:numFmt w:val="bullet"/>
      <w:lvlText w:val="o"/>
      <w:lvlJc w:val="left"/>
      <w:pPr>
        <w:ind w:left="4464" w:hanging="360"/>
      </w:pPr>
      <w:rPr>
        <w:rFonts w:ascii="Courier New" w:hAnsi="Courier New" w:cs="Courier New" w:hint="default"/>
      </w:rPr>
    </w:lvl>
    <w:lvl w:ilvl="5" w:tplc="08090005" w:tentative="1">
      <w:start w:val="1"/>
      <w:numFmt w:val="bullet"/>
      <w:lvlText w:val=""/>
      <w:lvlJc w:val="left"/>
      <w:pPr>
        <w:ind w:left="5184" w:hanging="360"/>
      </w:pPr>
      <w:rPr>
        <w:rFonts w:ascii="Wingdings" w:hAnsi="Wingdings" w:hint="default"/>
      </w:rPr>
    </w:lvl>
    <w:lvl w:ilvl="6" w:tplc="08090001" w:tentative="1">
      <w:start w:val="1"/>
      <w:numFmt w:val="bullet"/>
      <w:lvlText w:val=""/>
      <w:lvlJc w:val="left"/>
      <w:pPr>
        <w:ind w:left="5904" w:hanging="360"/>
      </w:pPr>
      <w:rPr>
        <w:rFonts w:ascii="Symbol" w:hAnsi="Symbol" w:hint="default"/>
      </w:rPr>
    </w:lvl>
    <w:lvl w:ilvl="7" w:tplc="08090003" w:tentative="1">
      <w:start w:val="1"/>
      <w:numFmt w:val="bullet"/>
      <w:lvlText w:val="o"/>
      <w:lvlJc w:val="left"/>
      <w:pPr>
        <w:ind w:left="6624" w:hanging="360"/>
      </w:pPr>
      <w:rPr>
        <w:rFonts w:ascii="Courier New" w:hAnsi="Courier New" w:cs="Courier New" w:hint="default"/>
      </w:rPr>
    </w:lvl>
    <w:lvl w:ilvl="8" w:tplc="08090005" w:tentative="1">
      <w:start w:val="1"/>
      <w:numFmt w:val="bullet"/>
      <w:lvlText w:val=""/>
      <w:lvlJc w:val="left"/>
      <w:pPr>
        <w:ind w:left="7344" w:hanging="360"/>
      </w:pPr>
      <w:rPr>
        <w:rFonts w:ascii="Wingdings" w:hAnsi="Wingdings" w:hint="default"/>
      </w:rPr>
    </w:lvl>
  </w:abstractNum>
  <w:abstractNum w:abstractNumId="23"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5"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1"/>
  </w:num>
  <w:num w:numId="4">
    <w:abstractNumId w:val="2"/>
  </w:num>
  <w:num w:numId="5">
    <w:abstractNumId w:val="0"/>
  </w:num>
  <w:num w:numId="6">
    <w:abstractNumId w:val="8"/>
  </w:num>
  <w:num w:numId="7">
    <w:abstractNumId w:val="13"/>
  </w:num>
  <w:num w:numId="8">
    <w:abstractNumId w:val="4"/>
  </w:num>
  <w:num w:numId="9">
    <w:abstractNumId w:val="25"/>
  </w:num>
  <w:num w:numId="10">
    <w:abstractNumId w:val="26"/>
  </w:num>
  <w:num w:numId="11">
    <w:abstractNumId w:val="15"/>
  </w:num>
  <w:num w:numId="12">
    <w:abstractNumId w:val="1"/>
  </w:num>
  <w:num w:numId="13">
    <w:abstractNumId w:val="9"/>
  </w:num>
  <w:num w:numId="14">
    <w:abstractNumId w:val="16"/>
  </w:num>
  <w:num w:numId="15">
    <w:abstractNumId w:val="5"/>
  </w:num>
  <w:num w:numId="16">
    <w:abstractNumId w:val="1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3"/>
  </w:num>
  <w:num w:numId="20">
    <w:abstractNumId w:val="17"/>
  </w:num>
  <w:num w:numId="21">
    <w:abstractNumId w:val="20"/>
  </w:num>
  <w:num w:numId="22">
    <w:abstractNumId w:val="24"/>
  </w:num>
  <w:num w:numId="23">
    <w:abstractNumId w:val="18"/>
  </w:num>
  <w:num w:numId="24">
    <w:abstractNumId w:val="6"/>
  </w:num>
  <w:num w:numId="25">
    <w:abstractNumId w:val="27"/>
  </w:num>
  <w:num w:numId="26">
    <w:abstractNumId w:val="11"/>
  </w:num>
  <w:num w:numId="27">
    <w:abstractNumId w:val="3"/>
  </w:num>
  <w:num w:numId="28">
    <w:abstractNumId w:val="1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BF7"/>
    <w:rsid w:val="00000365"/>
    <w:rsid w:val="000007D4"/>
    <w:rsid w:val="00000997"/>
    <w:rsid w:val="00000E04"/>
    <w:rsid w:val="00000EBE"/>
    <w:rsid w:val="00001446"/>
    <w:rsid w:val="0000159C"/>
    <w:rsid w:val="00001B80"/>
    <w:rsid w:val="00001F43"/>
    <w:rsid w:val="00002172"/>
    <w:rsid w:val="00002687"/>
    <w:rsid w:val="00002AC5"/>
    <w:rsid w:val="00002DFF"/>
    <w:rsid w:val="0000371D"/>
    <w:rsid w:val="0000375F"/>
    <w:rsid w:val="000039E4"/>
    <w:rsid w:val="00003A47"/>
    <w:rsid w:val="000041F6"/>
    <w:rsid w:val="0000473C"/>
    <w:rsid w:val="000048CA"/>
    <w:rsid w:val="00004F17"/>
    <w:rsid w:val="0000541F"/>
    <w:rsid w:val="0000553E"/>
    <w:rsid w:val="00005979"/>
    <w:rsid w:val="00005CA1"/>
    <w:rsid w:val="00005D6C"/>
    <w:rsid w:val="0000630A"/>
    <w:rsid w:val="00006774"/>
    <w:rsid w:val="00006D3E"/>
    <w:rsid w:val="00007056"/>
    <w:rsid w:val="0000718C"/>
    <w:rsid w:val="00007248"/>
    <w:rsid w:val="00007502"/>
    <w:rsid w:val="00007CEB"/>
    <w:rsid w:val="00007E35"/>
    <w:rsid w:val="000109A4"/>
    <w:rsid w:val="00010F99"/>
    <w:rsid w:val="000110AC"/>
    <w:rsid w:val="000111CA"/>
    <w:rsid w:val="0001165F"/>
    <w:rsid w:val="00011F27"/>
    <w:rsid w:val="000121A8"/>
    <w:rsid w:val="00012631"/>
    <w:rsid w:val="00012B7C"/>
    <w:rsid w:val="00013077"/>
    <w:rsid w:val="000131A6"/>
    <w:rsid w:val="000132EF"/>
    <w:rsid w:val="0001356A"/>
    <w:rsid w:val="00013604"/>
    <w:rsid w:val="000139C9"/>
    <w:rsid w:val="00014060"/>
    <w:rsid w:val="000142B4"/>
    <w:rsid w:val="00014458"/>
    <w:rsid w:val="00014F77"/>
    <w:rsid w:val="000156BA"/>
    <w:rsid w:val="000158B8"/>
    <w:rsid w:val="00015F25"/>
    <w:rsid w:val="000161A2"/>
    <w:rsid w:val="000167EF"/>
    <w:rsid w:val="00016824"/>
    <w:rsid w:val="00016BAF"/>
    <w:rsid w:val="00016BBD"/>
    <w:rsid w:val="00017940"/>
    <w:rsid w:val="00017C43"/>
    <w:rsid w:val="00020784"/>
    <w:rsid w:val="00020A9E"/>
    <w:rsid w:val="00021718"/>
    <w:rsid w:val="000226C4"/>
    <w:rsid w:val="000229CA"/>
    <w:rsid w:val="00022BBF"/>
    <w:rsid w:val="00023145"/>
    <w:rsid w:val="00023442"/>
    <w:rsid w:val="00023B1D"/>
    <w:rsid w:val="00023C65"/>
    <w:rsid w:val="0002447E"/>
    <w:rsid w:val="00024A47"/>
    <w:rsid w:val="00024E0C"/>
    <w:rsid w:val="00025347"/>
    <w:rsid w:val="000254C4"/>
    <w:rsid w:val="000256F1"/>
    <w:rsid w:val="00025B79"/>
    <w:rsid w:val="00025CB1"/>
    <w:rsid w:val="00025EB2"/>
    <w:rsid w:val="00026972"/>
    <w:rsid w:val="0002757B"/>
    <w:rsid w:val="0002757F"/>
    <w:rsid w:val="000275CA"/>
    <w:rsid w:val="00027B03"/>
    <w:rsid w:val="00027DA9"/>
    <w:rsid w:val="00027EE6"/>
    <w:rsid w:val="00030335"/>
    <w:rsid w:val="000305D4"/>
    <w:rsid w:val="00030943"/>
    <w:rsid w:val="00030BB5"/>
    <w:rsid w:val="00030E17"/>
    <w:rsid w:val="00031A8C"/>
    <w:rsid w:val="00031E42"/>
    <w:rsid w:val="00031FBA"/>
    <w:rsid w:val="000321B5"/>
    <w:rsid w:val="0003273C"/>
    <w:rsid w:val="0003280D"/>
    <w:rsid w:val="00032BF9"/>
    <w:rsid w:val="00032E16"/>
    <w:rsid w:val="000332B7"/>
    <w:rsid w:val="00033DC8"/>
    <w:rsid w:val="00033F3E"/>
    <w:rsid w:val="0003418C"/>
    <w:rsid w:val="0003454D"/>
    <w:rsid w:val="000349AB"/>
    <w:rsid w:val="00034F0B"/>
    <w:rsid w:val="00035BFD"/>
    <w:rsid w:val="00036A7F"/>
    <w:rsid w:val="000378D2"/>
    <w:rsid w:val="00040299"/>
    <w:rsid w:val="0004063F"/>
    <w:rsid w:val="00040B7C"/>
    <w:rsid w:val="00040D4B"/>
    <w:rsid w:val="0004142F"/>
    <w:rsid w:val="000414CB"/>
    <w:rsid w:val="00041BC9"/>
    <w:rsid w:val="00042743"/>
    <w:rsid w:val="000427BC"/>
    <w:rsid w:val="00042A59"/>
    <w:rsid w:val="00042F84"/>
    <w:rsid w:val="00043297"/>
    <w:rsid w:val="000437A2"/>
    <w:rsid w:val="00043C8B"/>
    <w:rsid w:val="00043CFF"/>
    <w:rsid w:val="000452D3"/>
    <w:rsid w:val="0004542B"/>
    <w:rsid w:val="00045FB2"/>
    <w:rsid w:val="000460B7"/>
    <w:rsid w:val="00046557"/>
    <w:rsid w:val="00046DD4"/>
    <w:rsid w:val="00047EEA"/>
    <w:rsid w:val="000501A9"/>
    <w:rsid w:val="00050716"/>
    <w:rsid w:val="000509DF"/>
    <w:rsid w:val="00050CD5"/>
    <w:rsid w:val="0005209C"/>
    <w:rsid w:val="000520C4"/>
    <w:rsid w:val="000523F2"/>
    <w:rsid w:val="00052F1A"/>
    <w:rsid w:val="0005304F"/>
    <w:rsid w:val="00053354"/>
    <w:rsid w:val="00054545"/>
    <w:rsid w:val="000548FB"/>
    <w:rsid w:val="0005490E"/>
    <w:rsid w:val="00054ED3"/>
    <w:rsid w:val="00054F66"/>
    <w:rsid w:val="000552A9"/>
    <w:rsid w:val="000558C3"/>
    <w:rsid w:val="00055ACA"/>
    <w:rsid w:val="00055B49"/>
    <w:rsid w:val="0005669F"/>
    <w:rsid w:val="000566AB"/>
    <w:rsid w:val="00057072"/>
    <w:rsid w:val="000571FA"/>
    <w:rsid w:val="000575DE"/>
    <w:rsid w:val="000600E7"/>
    <w:rsid w:val="00061759"/>
    <w:rsid w:val="00061961"/>
    <w:rsid w:val="00062368"/>
    <w:rsid w:val="00062571"/>
    <w:rsid w:val="00062CFC"/>
    <w:rsid w:val="00063E98"/>
    <w:rsid w:val="00064369"/>
    <w:rsid w:val="0006462C"/>
    <w:rsid w:val="00064887"/>
    <w:rsid w:val="00064E8D"/>
    <w:rsid w:val="00065203"/>
    <w:rsid w:val="00065277"/>
    <w:rsid w:val="000652C7"/>
    <w:rsid w:val="00065BDA"/>
    <w:rsid w:val="00065DFD"/>
    <w:rsid w:val="0006602A"/>
    <w:rsid w:val="000661FF"/>
    <w:rsid w:val="00066B0D"/>
    <w:rsid w:val="000672B3"/>
    <w:rsid w:val="00067DD7"/>
    <w:rsid w:val="00067EE1"/>
    <w:rsid w:val="00067FC1"/>
    <w:rsid w:val="000709EB"/>
    <w:rsid w:val="000712C2"/>
    <w:rsid w:val="000713A1"/>
    <w:rsid w:val="00071826"/>
    <w:rsid w:val="00071D9D"/>
    <w:rsid w:val="00072919"/>
    <w:rsid w:val="00072C02"/>
    <w:rsid w:val="000733DE"/>
    <w:rsid w:val="0007344A"/>
    <w:rsid w:val="00073480"/>
    <w:rsid w:val="000737BE"/>
    <w:rsid w:val="0007381B"/>
    <w:rsid w:val="00074B00"/>
    <w:rsid w:val="00074C29"/>
    <w:rsid w:val="00075054"/>
    <w:rsid w:val="00075C4C"/>
    <w:rsid w:val="00076094"/>
    <w:rsid w:val="00076A06"/>
    <w:rsid w:val="00077CE1"/>
    <w:rsid w:val="000820B2"/>
    <w:rsid w:val="000822E9"/>
    <w:rsid w:val="000823E6"/>
    <w:rsid w:val="00082963"/>
    <w:rsid w:val="00082ABD"/>
    <w:rsid w:val="00082D01"/>
    <w:rsid w:val="00082E6E"/>
    <w:rsid w:val="00083684"/>
    <w:rsid w:val="0008369C"/>
    <w:rsid w:val="00083EE0"/>
    <w:rsid w:val="00084163"/>
    <w:rsid w:val="00084BB7"/>
    <w:rsid w:val="00084C69"/>
    <w:rsid w:val="0008516D"/>
    <w:rsid w:val="00085A52"/>
    <w:rsid w:val="00085B3B"/>
    <w:rsid w:val="00086F63"/>
    <w:rsid w:val="00087431"/>
    <w:rsid w:val="000878C5"/>
    <w:rsid w:val="00087CD6"/>
    <w:rsid w:val="00090020"/>
    <w:rsid w:val="000902C5"/>
    <w:rsid w:val="00090D04"/>
    <w:rsid w:val="00091B43"/>
    <w:rsid w:val="00091F10"/>
    <w:rsid w:val="000921C9"/>
    <w:rsid w:val="0009287B"/>
    <w:rsid w:val="00092FCE"/>
    <w:rsid w:val="00093908"/>
    <w:rsid w:val="00094507"/>
    <w:rsid w:val="00094657"/>
    <w:rsid w:val="000946D7"/>
    <w:rsid w:val="00095BF7"/>
    <w:rsid w:val="00095F9C"/>
    <w:rsid w:val="0009699F"/>
    <w:rsid w:val="00096F4A"/>
    <w:rsid w:val="00096FD0"/>
    <w:rsid w:val="000A0313"/>
    <w:rsid w:val="000A03A6"/>
    <w:rsid w:val="000A0A24"/>
    <w:rsid w:val="000A1EE7"/>
    <w:rsid w:val="000A2261"/>
    <w:rsid w:val="000A2B69"/>
    <w:rsid w:val="000A2D55"/>
    <w:rsid w:val="000A3053"/>
    <w:rsid w:val="000A3113"/>
    <w:rsid w:val="000A324C"/>
    <w:rsid w:val="000A40DD"/>
    <w:rsid w:val="000A429B"/>
    <w:rsid w:val="000A4835"/>
    <w:rsid w:val="000A4B38"/>
    <w:rsid w:val="000A4D08"/>
    <w:rsid w:val="000A56D7"/>
    <w:rsid w:val="000A5C66"/>
    <w:rsid w:val="000A5D69"/>
    <w:rsid w:val="000A5E7B"/>
    <w:rsid w:val="000A5E82"/>
    <w:rsid w:val="000A7C69"/>
    <w:rsid w:val="000B0BC2"/>
    <w:rsid w:val="000B0DE2"/>
    <w:rsid w:val="000B0E8A"/>
    <w:rsid w:val="000B11A4"/>
    <w:rsid w:val="000B11C7"/>
    <w:rsid w:val="000B1963"/>
    <w:rsid w:val="000B19B2"/>
    <w:rsid w:val="000B1FC3"/>
    <w:rsid w:val="000B23CE"/>
    <w:rsid w:val="000B24EA"/>
    <w:rsid w:val="000B260B"/>
    <w:rsid w:val="000B32FF"/>
    <w:rsid w:val="000B3632"/>
    <w:rsid w:val="000B39C9"/>
    <w:rsid w:val="000B3A65"/>
    <w:rsid w:val="000B3D10"/>
    <w:rsid w:val="000B3FE4"/>
    <w:rsid w:val="000B440F"/>
    <w:rsid w:val="000B4D6A"/>
    <w:rsid w:val="000B51BA"/>
    <w:rsid w:val="000B5935"/>
    <w:rsid w:val="000B6BB4"/>
    <w:rsid w:val="000B6DF4"/>
    <w:rsid w:val="000B7482"/>
    <w:rsid w:val="000B7680"/>
    <w:rsid w:val="000B7F28"/>
    <w:rsid w:val="000C0FD1"/>
    <w:rsid w:val="000C10E4"/>
    <w:rsid w:val="000C1677"/>
    <w:rsid w:val="000C17C7"/>
    <w:rsid w:val="000C1E89"/>
    <w:rsid w:val="000C2325"/>
    <w:rsid w:val="000C2A92"/>
    <w:rsid w:val="000C32EB"/>
    <w:rsid w:val="000C3376"/>
    <w:rsid w:val="000C35FB"/>
    <w:rsid w:val="000C379E"/>
    <w:rsid w:val="000C4112"/>
    <w:rsid w:val="000C43AF"/>
    <w:rsid w:val="000C43FC"/>
    <w:rsid w:val="000C4821"/>
    <w:rsid w:val="000C4C55"/>
    <w:rsid w:val="000C4ED3"/>
    <w:rsid w:val="000C4F6C"/>
    <w:rsid w:val="000C504A"/>
    <w:rsid w:val="000C5490"/>
    <w:rsid w:val="000C5538"/>
    <w:rsid w:val="000C5E0C"/>
    <w:rsid w:val="000C652D"/>
    <w:rsid w:val="000C72A8"/>
    <w:rsid w:val="000C7306"/>
    <w:rsid w:val="000C7863"/>
    <w:rsid w:val="000C7E20"/>
    <w:rsid w:val="000C7E28"/>
    <w:rsid w:val="000C7E29"/>
    <w:rsid w:val="000D0442"/>
    <w:rsid w:val="000D0605"/>
    <w:rsid w:val="000D0ADA"/>
    <w:rsid w:val="000D0AE9"/>
    <w:rsid w:val="000D0BD8"/>
    <w:rsid w:val="000D122B"/>
    <w:rsid w:val="000D13D6"/>
    <w:rsid w:val="000D1459"/>
    <w:rsid w:val="000D254E"/>
    <w:rsid w:val="000D2974"/>
    <w:rsid w:val="000D2CBC"/>
    <w:rsid w:val="000D3917"/>
    <w:rsid w:val="000D3C20"/>
    <w:rsid w:val="000D3C9E"/>
    <w:rsid w:val="000D3D6E"/>
    <w:rsid w:val="000D3F2A"/>
    <w:rsid w:val="000D418D"/>
    <w:rsid w:val="000D4288"/>
    <w:rsid w:val="000D5446"/>
    <w:rsid w:val="000D570B"/>
    <w:rsid w:val="000D582D"/>
    <w:rsid w:val="000D5E3D"/>
    <w:rsid w:val="000D60B5"/>
    <w:rsid w:val="000D63F6"/>
    <w:rsid w:val="000D662B"/>
    <w:rsid w:val="000D664D"/>
    <w:rsid w:val="000D667A"/>
    <w:rsid w:val="000D6852"/>
    <w:rsid w:val="000D7357"/>
    <w:rsid w:val="000D7A6D"/>
    <w:rsid w:val="000E0351"/>
    <w:rsid w:val="000E035C"/>
    <w:rsid w:val="000E0845"/>
    <w:rsid w:val="000E0874"/>
    <w:rsid w:val="000E278A"/>
    <w:rsid w:val="000E27CA"/>
    <w:rsid w:val="000E2E9F"/>
    <w:rsid w:val="000E30F7"/>
    <w:rsid w:val="000E3589"/>
    <w:rsid w:val="000E3B2C"/>
    <w:rsid w:val="000E3D35"/>
    <w:rsid w:val="000E46F6"/>
    <w:rsid w:val="000E48DF"/>
    <w:rsid w:val="000E5039"/>
    <w:rsid w:val="000E5ADD"/>
    <w:rsid w:val="000E614D"/>
    <w:rsid w:val="000E63AB"/>
    <w:rsid w:val="000E7066"/>
    <w:rsid w:val="000E72F0"/>
    <w:rsid w:val="000E7397"/>
    <w:rsid w:val="000E7469"/>
    <w:rsid w:val="000E7657"/>
    <w:rsid w:val="000E7DDC"/>
    <w:rsid w:val="000F01FF"/>
    <w:rsid w:val="000F0202"/>
    <w:rsid w:val="000F0B25"/>
    <w:rsid w:val="000F0E30"/>
    <w:rsid w:val="000F1613"/>
    <w:rsid w:val="000F1A99"/>
    <w:rsid w:val="000F21E3"/>
    <w:rsid w:val="000F2F99"/>
    <w:rsid w:val="000F321D"/>
    <w:rsid w:val="000F3A3C"/>
    <w:rsid w:val="000F3C23"/>
    <w:rsid w:val="000F4720"/>
    <w:rsid w:val="000F47B2"/>
    <w:rsid w:val="000F4B06"/>
    <w:rsid w:val="000F4C53"/>
    <w:rsid w:val="000F4DC2"/>
    <w:rsid w:val="000F525C"/>
    <w:rsid w:val="000F5365"/>
    <w:rsid w:val="000F536E"/>
    <w:rsid w:val="000F66FD"/>
    <w:rsid w:val="000F6813"/>
    <w:rsid w:val="000F68C2"/>
    <w:rsid w:val="000F79C5"/>
    <w:rsid w:val="000F7B02"/>
    <w:rsid w:val="000F7D1C"/>
    <w:rsid w:val="00100042"/>
    <w:rsid w:val="001004AF"/>
    <w:rsid w:val="00100505"/>
    <w:rsid w:val="00100C15"/>
    <w:rsid w:val="00100F3D"/>
    <w:rsid w:val="00101133"/>
    <w:rsid w:val="00101A7C"/>
    <w:rsid w:val="00101DDA"/>
    <w:rsid w:val="001022CB"/>
    <w:rsid w:val="0010231D"/>
    <w:rsid w:val="001024DC"/>
    <w:rsid w:val="00102D5A"/>
    <w:rsid w:val="00102D97"/>
    <w:rsid w:val="00102F8A"/>
    <w:rsid w:val="00103434"/>
    <w:rsid w:val="001037D8"/>
    <w:rsid w:val="001039A9"/>
    <w:rsid w:val="001039B9"/>
    <w:rsid w:val="00103F73"/>
    <w:rsid w:val="00104C29"/>
    <w:rsid w:val="00104FE1"/>
    <w:rsid w:val="001052F1"/>
    <w:rsid w:val="00105DAC"/>
    <w:rsid w:val="00106AFE"/>
    <w:rsid w:val="00106BD2"/>
    <w:rsid w:val="00107217"/>
    <w:rsid w:val="0010754B"/>
    <w:rsid w:val="001076DC"/>
    <w:rsid w:val="00107809"/>
    <w:rsid w:val="00107B2E"/>
    <w:rsid w:val="00107DDC"/>
    <w:rsid w:val="00110605"/>
    <w:rsid w:val="00110732"/>
    <w:rsid w:val="0011095E"/>
    <w:rsid w:val="00110BAA"/>
    <w:rsid w:val="001111D0"/>
    <w:rsid w:val="0011176F"/>
    <w:rsid w:val="00111892"/>
    <w:rsid w:val="00111E20"/>
    <w:rsid w:val="0011249A"/>
    <w:rsid w:val="00112934"/>
    <w:rsid w:val="00112B50"/>
    <w:rsid w:val="001130FE"/>
    <w:rsid w:val="0011328A"/>
    <w:rsid w:val="0011335E"/>
    <w:rsid w:val="0011338E"/>
    <w:rsid w:val="00113892"/>
    <w:rsid w:val="00113DA7"/>
    <w:rsid w:val="00113FFE"/>
    <w:rsid w:val="001143AA"/>
    <w:rsid w:val="00114469"/>
    <w:rsid w:val="00114D86"/>
    <w:rsid w:val="001151C7"/>
    <w:rsid w:val="001159AF"/>
    <w:rsid w:val="00115B04"/>
    <w:rsid w:val="00115C27"/>
    <w:rsid w:val="00115E01"/>
    <w:rsid w:val="00116FC8"/>
    <w:rsid w:val="00117166"/>
    <w:rsid w:val="00117B8C"/>
    <w:rsid w:val="00117FBA"/>
    <w:rsid w:val="0012035E"/>
    <w:rsid w:val="0012042B"/>
    <w:rsid w:val="00121381"/>
    <w:rsid w:val="0012146F"/>
    <w:rsid w:val="00121559"/>
    <w:rsid w:val="001216BF"/>
    <w:rsid w:val="00122428"/>
    <w:rsid w:val="00122E05"/>
    <w:rsid w:val="00123AE7"/>
    <w:rsid w:val="001247E9"/>
    <w:rsid w:val="0012492A"/>
    <w:rsid w:val="00124D2D"/>
    <w:rsid w:val="00124D7D"/>
    <w:rsid w:val="00124DE1"/>
    <w:rsid w:val="001250DD"/>
    <w:rsid w:val="0012512F"/>
    <w:rsid w:val="00125357"/>
    <w:rsid w:val="0012682C"/>
    <w:rsid w:val="00126A56"/>
    <w:rsid w:val="00126FB8"/>
    <w:rsid w:val="001271B2"/>
    <w:rsid w:val="00127920"/>
    <w:rsid w:val="00127FAC"/>
    <w:rsid w:val="00130233"/>
    <w:rsid w:val="00130986"/>
    <w:rsid w:val="00131401"/>
    <w:rsid w:val="001314FA"/>
    <w:rsid w:val="00131542"/>
    <w:rsid w:val="00131E38"/>
    <w:rsid w:val="001320AA"/>
    <w:rsid w:val="0013249E"/>
    <w:rsid w:val="0013255D"/>
    <w:rsid w:val="001328A7"/>
    <w:rsid w:val="00132AE1"/>
    <w:rsid w:val="00132AE8"/>
    <w:rsid w:val="00133297"/>
    <w:rsid w:val="001332A2"/>
    <w:rsid w:val="00133411"/>
    <w:rsid w:val="00133A30"/>
    <w:rsid w:val="00133C88"/>
    <w:rsid w:val="00133D6E"/>
    <w:rsid w:val="00133E37"/>
    <w:rsid w:val="00133EDC"/>
    <w:rsid w:val="0013473E"/>
    <w:rsid w:val="00134769"/>
    <w:rsid w:val="0013478A"/>
    <w:rsid w:val="001351CF"/>
    <w:rsid w:val="00135AEE"/>
    <w:rsid w:val="00135B54"/>
    <w:rsid w:val="00135CB4"/>
    <w:rsid w:val="00136035"/>
    <w:rsid w:val="00136811"/>
    <w:rsid w:val="00136862"/>
    <w:rsid w:val="00136B6E"/>
    <w:rsid w:val="00136DEE"/>
    <w:rsid w:val="00137E91"/>
    <w:rsid w:val="00137F38"/>
    <w:rsid w:val="001407AD"/>
    <w:rsid w:val="00140C79"/>
    <w:rsid w:val="00140CCB"/>
    <w:rsid w:val="00140F72"/>
    <w:rsid w:val="001410CC"/>
    <w:rsid w:val="00141528"/>
    <w:rsid w:val="00141633"/>
    <w:rsid w:val="001438D4"/>
    <w:rsid w:val="0014394F"/>
    <w:rsid w:val="00143B49"/>
    <w:rsid w:val="00144696"/>
    <w:rsid w:val="001447E1"/>
    <w:rsid w:val="00145379"/>
    <w:rsid w:val="0014583F"/>
    <w:rsid w:val="001458DE"/>
    <w:rsid w:val="00145CC9"/>
    <w:rsid w:val="00145F0E"/>
    <w:rsid w:val="00146345"/>
    <w:rsid w:val="00147047"/>
    <w:rsid w:val="001472AC"/>
    <w:rsid w:val="001473DF"/>
    <w:rsid w:val="0015006E"/>
    <w:rsid w:val="00150283"/>
    <w:rsid w:val="0015110D"/>
    <w:rsid w:val="0015154B"/>
    <w:rsid w:val="0015166E"/>
    <w:rsid w:val="001525F9"/>
    <w:rsid w:val="0015278A"/>
    <w:rsid w:val="00152D16"/>
    <w:rsid w:val="001533DC"/>
    <w:rsid w:val="0015342E"/>
    <w:rsid w:val="00153612"/>
    <w:rsid w:val="001538CF"/>
    <w:rsid w:val="001540A6"/>
    <w:rsid w:val="00154E0F"/>
    <w:rsid w:val="001561D4"/>
    <w:rsid w:val="00156E8C"/>
    <w:rsid w:val="00157555"/>
    <w:rsid w:val="00157C95"/>
    <w:rsid w:val="00160D01"/>
    <w:rsid w:val="00162046"/>
    <w:rsid w:val="00162076"/>
    <w:rsid w:val="001622B6"/>
    <w:rsid w:val="00162586"/>
    <w:rsid w:val="00162900"/>
    <w:rsid w:val="00163635"/>
    <w:rsid w:val="0016364D"/>
    <w:rsid w:val="0016368B"/>
    <w:rsid w:val="001639A6"/>
    <w:rsid w:val="00164201"/>
    <w:rsid w:val="00164448"/>
    <w:rsid w:val="001644BD"/>
    <w:rsid w:val="0016461D"/>
    <w:rsid w:val="00164695"/>
    <w:rsid w:val="00164E50"/>
    <w:rsid w:val="00165373"/>
    <w:rsid w:val="00165AD7"/>
    <w:rsid w:val="00165D69"/>
    <w:rsid w:val="0016629C"/>
    <w:rsid w:val="001664BE"/>
    <w:rsid w:val="001667B8"/>
    <w:rsid w:val="001678B3"/>
    <w:rsid w:val="00170613"/>
    <w:rsid w:val="001709FF"/>
    <w:rsid w:val="00170A67"/>
    <w:rsid w:val="00170EFC"/>
    <w:rsid w:val="00170FB4"/>
    <w:rsid w:val="0017117C"/>
    <w:rsid w:val="00171600"/>
    <w:rsid w:val="00171AD0"/>
    <w:rsid w:val="00172D77"/>
    <w:rsid w:val="001730DA"/>
    <w:rsid w:val="001731A0"/>
    <w:rsid w:val="00173AC3"/>
    <w:rsid w:val="00173BF9"/>
    <w:rsid w:val="00174A98"/>
    <w:rsid w:val="00174D28"/>
    <w:rsid w:val="00175780"/>
    <w:rsid w:val="00175C97"/>
    <w:rsid w:val="00175D4B"/>
    <w:rsid w:val="00176143"/>
    <w:rsid w:val="0017636A"/>
    <w:rsid w:val="0017692F"/>
    <w:rsid w:val="00176CF7"/>
    <w:rsid w:val="00177F47"/>
    <w:rsid w:val="00180A92"/>
    <w:rsid w:val="00180B35"/>
    <w:rsid w:val="00180E91"/>
    <w:rsid w:val="001812A9"/>
    <w:rsid w:val="00181DCF"/>
    <w:rsid w:val="00181E9F"/>
    <w:rsid w:val="001829D7"/>
    <w:rsid w:val="00182C26"/>
    <w:rsid w:val="00182F58"/>
    <w:rsid w:val="001830FE"/>
    <w:rsid w:val="001841A4"/>
    <w:rsid w:val="001847AF"/>
    <w:rsid w:val="00184973"/>
    <w:rsid w:val="00185041"/>
    <w:rsid w:val="001853EC"/>
    <w:rsid w:val="00185547"/>
    <w:rsid w:val="001856C7"/>
    <w:rsid w:val="0018587C"/>
    <w:rsid w:val="00185D51"/>
    <w:rsid w:val="0018625B"/>
    <w:rsid w:val="00187C11"/>
    <w:rsid w:val="00187E83"/>
    <w:rsid w:val="001905EC"/>
    <w:rsid w:val="001916C5"/>
    <w:rsid w:val="0019195E"/>
    <w:rsid w:val="00191C42"/>
    <w:rsid w:val="00191E2B"/>
    <w:rsid w:val="00191F08"/>
    <w:rsid w:val="0019223E"/>
    <w:rsid w:val="0019274A"/>
    <w:rsid w:val="001927EF"/>
    <w:rsid w:val="00192994"/>
    <w:rsid w:val="001935C4"/>
    <w:rsid w:val="0019374B"/>
    <w:rsid w:val="00193788"/>
    <w:rsid w:val="001937EE"/>
    <w:rsid w:val="0019380F"/>
    <w:rsid w:val="00193F2B"/>
    <w:rsid w:val="001944E3"/>
    <w:rsid w:val="0019489C"/>
    <w:rsid w:val="00194C39"/>
    <w:rsid w:val="0019588A"/>
    <w:rsid w:val="00195F6D"/>
    <w:rsid w:val="0019688F"/>
    <w:rsid w:val="00196991"/>
    <w:rsid w:val="00196DFE"/>
    <w:rsid w:val="00196FDA"/>
    <w:rsid w:val="00197244"/>
    <w:rsid w:val="00197E5A"/>
    <w:rsid w:val="001A0BB6"/>
    <w:rsid w:val="001A0D20"/>
    <w:rsid w:val="001A0FE8"/>
    <w:rsid w:val="001A0FFD"/>
    <w:rsid w:val="001A283D"/>
    <w:rsid w:val="001A34E6"/>
    <w:rsid w:val="001A361D"/>
    <w:rsid w:val="001A37B7"/>
    <w:rsid w:val="001A389F"/>
    <w:rsid w:val="001A3A07"/>
    <w:rsid w:val="001A3EFD"/>
    <w:rsid w:val="001A4FB4"/>
    <w:rsid w:val="001A54C0"/>
    <w:rsid w:val="001A56A3"/>
    <w:rsid w:val="001A5B6D"/>
    <w:rsid w:val="001A6234"/>
    <w:rsid w:val="001A688A"/>
    <w:rsid w:val="001A73FD"/>
    <w:rsid w:val="001A743E"/>
    <w:rsid w:val="001A779B"/>
    <w:rsid w:val="001A7C72"/>
    <w:rsid w:val="001A7CC2"/>
    <w:rsid w:val="001B0347"/>
    <w:rsid w:val="001B0729"/>
    <w:rsid w:val="001B09C8"/>
    <w:rsid w:val="001B0EC4"/>
    <w:rsid w:val="001B10C7"/>
    <w:rsid w:val="001B1308"/>
    <w:rsid w:val="001B1EA4"/>
    <w:rsid w:val="001B2092"/>
    <w:rsid w:val="001B22B7"/>
    <w:rsid w:val="001B24E3"/>
    <w:rsid w:val="001B2546"/>
    <w:rsid w:val="001B270B"/>
    <w:rsid w:val="001B29EA"/>
    <w:rsid w:val="001B3533"/>
    <w:rsid w:val="001B3F1C"/>
    <w:rsid w:val="001B3F58"/>
    <w:rsid w:val="001B459E"/>
    <w:rsid w:val="001B4652"/>
    <w:rsid w:val="001B4C8C"/>
    <w:rsid w:val="001B57E6"/>
    <w:rsid w:val="001B6696"/>
    <w:rsid w:val="001B672A"/>
    <w:rsid w:val="001B6DAE"/>
    <w:rsid w:val="001B71B1"/>
    <w:rsid w:val="001B74D1"/>
    <w:rsid w:val="001B7AAC"/>
    <w:rsid w:val="001C010B"/>
    <w:rsid w:val="001C14C5"/>
    <w:rsid w:val="001C1B15"/>
    <w:rsid w:val="001C21FB"/>
    <w:rsid w:val="001C2208"/>
    <w:rsid w:val="001C2360"/>
    <w:rsid w:val="001C2687"/>
    <w:rsid w:val="001C2A8C"/>
    <w:rsid w:val="001C2D78"/>
    <w:rsid w:val="001C3DDF"/>
    <w:rsid w:val="001C4336"/>
    <w:rsid w:val="001C44D5"/>
    <w:rsid w:val="001C49FC"/>
    <w:rsid w:val="001C4DF6"/>
    <w:rsid w:val="001C4F22"/>
    <w:rsid w:val="001C5EB5"/>
    <w:rsid w:val="001C5F90"/>
    <w:rsid w:val="001C6770"/>
    <w:rsid w:val="001C6D5C"/>
    <w:rsid w:val="001C6D60"/>
    <w:rsid w:val="001D035F"/>
    <w:rsid w:val="001D0C3A"/>
    <w:rsid w:val="001D14C9"/>
    <w:rsid w:val="001D16FD"/>
    <w:rsid w:val="001D1C47"/>
    <w:rsid w:val="001D222D"/>
    <w:rsid w:val="001D239F"/>
    <w:rsid w:val="001D25FD"/>
    <w:rsid w:val="001D29CC"/>
    <w:rsid w:val="001D373E"/>
    <w:rsid w:val="001D3809"/>
    <w:rsid w:val="001D3A1C"/>
    <w:rsid w:val="001D4306"/>
    <w:rsid w:val="001D454A"/>
    <w:rsid w:val="001D4C18"/>
    <w:rsid w:val="001D553E"/>
    <w:rsid w:val="001D6A15"/>
    <w:rsid w:val="001D6BCF"/>
    <w:rsid w:val="001D75F1"/>
    <w:rsid w:val="001D7801"/>
    <w:rsid w:val="001D7836"/>
    <w:rsid w:val="001E0007"/>
    <w:rsid w:val="001E058D"/>
    <w:rsid w:val="001E08D6"/>
    <w:rsid w:val="001E0B1A"/>
    <w:rsid w:val="001E1241"/>
    <w:rsid w:val="001E1AA7"/>
    <w:rsid w:val="001E1B4F"/>
    <w:rsid w:val="001E24B4"/>
    <w:rsid w:val="001E330B"/>
    <w:rsid w:val="001E4551"/>
    <w:rsid w:val="001E473A"/>
    <w:rsid w:val="001E486E"/>
    <w:rsid w:val="001E4C8E"/>
    <w:rsid w:val="001E4CBB"/>
    <w:rsid w:val="001E518D"/>
    <w:rsid w:val="001E5C1B"/>
    <w:rsid w:val="001E5C81"/>
    <w:rsid w:val="001E5CA9"/>
    <w:rsid w:val="001E5E69"/>
    <w:rsid w:val="001E5EF1"/>
    <w:rsid w:val="001E6285"/>
    <w:rsid w:val="001E64E3"/>
    <w:rsid w:val="001E6D38"/>
    <w:rsid w:val="001E7164"/>
    <w:rsid w:val="001E74A4"/>
    <w:rsid w:val="001E74BC"/>
    <w:rsid w:val="001E7D23"/>
    <w:rsid w:val="001E7DF3"/>
    <w:rsid w:val="001F03CF"/>
    <w:rsid w:val="001F094F"/>
    <w:rsid w:val="001F0EEB"/>
    <w:rsid w:val="001F11FF"/>
    <w:rsid w:val="001F13AA"/>
    <w:rsid w:val="001F14B3"/>
    <w:rsid w:val="001F18D5"/>
    <w:rsid w:val="001F1AF2"/>
    <w:rsid w:val="001F2510"/>
    <w:rsid w:val="001F2975"/>
    <w:rsid w:val="001F2F57"/>
    <w:rsid w:val="001F2FA5"/>
    <w:rsid w:val="001F35A4"/>
    <w:rsid w:val="001F4014"/>
    <w:rsid w:val="001F4552"/>
    <w:rsid w:val="001F502D"/>
    <w:rsid w:val="001F5AD1"/>
    <w:rsid w:val="001F5B3C"/>
    <w:rsid w:val="001F65CE"/>
    <w:rsid w:val="001F7DE2"/>
    <w:rsid w:val="00201276"/>
    <w:rsid w:val="0020180F"/>
    <w:rsid w:val="00201F9B"/>
    <w:rsid w:val="002021AB"/>
    <w:rsid w:val="002024E7"/>
    <w:rsid w:val="002028A9"/>
    <w:rsid w:val="00202D2E"/>
    <w:rsid w:val="00203175"/>
    <w:rsid w:val="00203A38"/>
    <w:rsid w:val="002042BC"/>
    <w:rsid w:val="002047D8"/>
    <w:rsid w:val="002048CC"/>
    <w:rsid w:val="00205A4C"/>
    <w:rsid w:val="00205C36"/>
    <w:rsid w:val="00205E42"/>
    <w:rsid w:val="002069DB"/>
    <w:rsid w:val="00206CF6"/>
    <w:rsid w:val="00207428"/>
    <w:rsid w:val="0020750A"/>
    <w:rsid w:val="0020763E"/>
    <w:rsid w:val="002079FE"/>
    <w:rsid w:val="002105C8"/>
    <w:rsid w:val="002112F7"/>
    <w:rsid w:val="002114E1"/>
    <w:rsid w:val="00211911"/>
    <w:rsid w:val="002119CB"/>
    <w:rsid w:val="00212034"/>
    <w:rsid w:val="002126F8"/>
    <w:rsid w:val="00212844"/>
    <w:rsid w:val="00212F8B"/>
    <w:rsid w:val="00213492"/>
    <w:rsid w:val="00213708"/>
    <w:rsid w:val="0021381F"/>
    <w:rsid w:val="00213B90"/>
    <w:rsid w:val="00213DEC"/>
    <w:rsid w:val="002142AA"/>
    <w:rsid w:val="00214783"/>
    <w:rsid w:val="00214CC5"/>
    <w:rsid w:val="00214DAE"/>
    <w:rsid w:val="00214F29"/>
    <w:rsid w:val="00215B49"/>
    <w:rsid w:val="00216562"/>
    <w:rsid w:val="00216A7D"/>
    <w:rsid w:val="00216AF5"/>
    <w:rsid w:val="00216EEF"/>
    <w:rsid w:val="0021729D"/>
    <w:rsid w:val="0021798D"/>
    <w:rsid w:val="00217D62"/>
    <w:rsid w:val="0022013B"/>
    <w:rsid w:val="00220E6F"/>
    <w:rsid w:val="002215B2"/>
    <w:rsid w:val="00221EAE"/>
    <w:rsid w:val="002220DC"/>
    <w:rsid w:val="002223C2"/>
    <w:rsid w:val="00222679"/>
    <w:rsid w:val="002230BA"/>
    <w:rsid w:val="002238FC"/>
    <w:rsid w:val="00223B78"/>
    <w:rsid w:val="00223DCF"/>
    <w:rsid w:val="00223FA5"/>
    <w:rsid w:val="00224413"/>
    <w:rsid w:val="00224721"/>
    <w:rsid w:val="00224743"/>
    <w:rsid w:val="002247E8"/>
    <w:rsid w:val="00224A57"/>
    <w:rsid w:val="00224E88"/>
    <w:rsid w:val="00224EA7"/>
    <w:rsid w:val="00225237"/>
    <w:rsid w:val="00225688"/>
    <w:rsid w:val="00226446"/>
    <w:rsid w:val="00226773"/>
    <w:rsid w:val="002268BF"/>
    <w:rsid w:val="00226CB4"/>
    <w:rsid w:val="00226CB6"/>
    <w:rsid w:val="0022791D"/>
    <w:rsid w:val="00230087"/>
    <w:rsid w:val="00230171"/>
    <w:rsid w:val="00230758"/>
    <w:rsid w:val="00230B92"/>
    <w:rsid w:val="0023104F"/>
    <w:rsid w:val="00231203"/>
    <w:rsid w:val="00231A4F"/>
    <w:rsid w:val="00232942"/>
    <w:rsid w:val="002329DA"/>
    <w:rsid w:val="00232A4B"/>
    <w:rsid w:val="00232D7E"/>
    <w:rsid w:val="00233C2C"/>
    <w:rsid w:val="00233DB8"/>
    <w:rsid w:val="00234380"/>
    <w:rsid w:val="0023453F"/>
    <w:rsid w:val="00234715"/>
    <w:rsid w:val="00234A7B"/>
    <w:rsid w:val="00234C8E"/>
    <w:rsid w:val="0023530D"/>
    <w:rsid w:val="002357E8"/>
    <w:rsid w:val="0023586B"/>
    <w:rsid w:val="0023595A"/>
    <w:rsid w:val="00235A02"/>
    <w:rsid w:val="00235EDE"/>
    <w:rsid w:val="00236117"/>
    <w:rsid w:val="00236187"/>
    <w:rsid w:val="0023638C"/>
    <w:rsid w:val="00236A92"/>
    <w:rsid w:val="00236EDC"/>
    <w:rsid w:val="00236EFD"/>
    <w:rsid w:val="00236FB3"/>
    <w:rsid w:val="00237655"/>
    <w:rsid w:val="00237C9A"/>
    <w:rsid w:val="00240481"/>
    <w:rsid w:val="00240811"/>
    <w:rsid w:val="002409E0"/>
    <w:rsid w:val="00240A03"/>
    <w:rsid w:val="00240E05"/>
    <w:rsid w:val="00240EBD"/>
    <w:rsid w:val="00241827"/>
    <w:rsid w:val="00241BE7"/>
    <w:rsid w:val="002425ED"/>
    <w:rsid w:val="00242B51"/>
    <w:rsid w:val="00242FFB"/>
    <w:rsid w:val="00243040"/>
    <w:rsid w:val="002433F0"/>
    <w:rsid w:val="00243684"/>
    <w:rsid w:val="0024403C"/>
    <w:rsid w:val="00244491"/>
    <w:rsid w:val="00244741"/>
    <w:rsid w:val="00244BC8"/>
    <w:rsid w:val="002450EF"/>
    <w:rsid w:val="0024513D"/>
    <w:rsid w:val="00245531"/>
    <w:rsid w:val="002456BE"/>
    <w:rsid w:val="002458C3"/>
    <w:rsid w:val="00245A0E"/>
    <w:rsid w:val="00245D50"/>
    <w:rsid w:val="00245F0B"/>
    <w:rsid w:val="00245F62"/>
    <w:rsid w:val="002463A6"/>
    <w:rsid w:val="002465A1"/>
    <w:rsid w:val="0024665C"/>
    <w:rsid w:val="00246B1F"/>
    <w:rsid w:val="00246EE6"/>
    <w:rsid w:val="002502EA"/>
    <w:rsid w:val="00250C1F"/>
    <w:rsid w:val="00250D60"/>
    <w:rsid w:val="0025150A"/>
    <w:rsid w:val="002519AD"/>
    <w:rsid w:val="00251C86"/>
    <w:rsid w:val="00251CE6"/>
    <w:rsid w:val="0025202A"/>
    <w:rsid w:val="002520A4"/>
    <w:rsid w:val="002522C0"/>
    <w:rsid w:val="0025283D"/>
    <w:rsid w:val="00252B70"/>
    <w:rsid w:val="002531A9"/>
    <w:rsid w:val="002539F8"/>
    <w:rsid w:val="00253A25"/>
    <w:rsid w:val="00253D02"/>
    <w:rsid w:val="00253E5E"/>
    <w:rsid w:val="0025422F"/>
    <w:rsid w:val="002559F2"/>
    <w:rsid w:val="00256100"/>
    <w:rsid w:val="002567E4"/>
    <w:rsid w:val="002572B3"/>
    <w:rsid w:val="00257D5C"/>
    <w:rsid w:val="00257F15"/>
    <w:rsid w:val="002602A7"/>
    <w:rsid w:val="002602E5"/>
    <w:rsid w:val="00260784"/>
    <w:rsid w:val="00260B51"/>
    <w:rsid w:val="002619A9"/>
    <w:rsid w:val="00261C86"/>
    <w:rsid w:val="002624CC"/>
    <w:rsid w:val="00262788"/>
    <w:rsid w:val="00262A86"/>
    <w:rsid w:val="002630F9"/>
    <w:rsid w:val="00263366"/>
    <w:rsid w:val="00263419"/>
    <w:rsid w:val="00263659"/>
    <w:rsid w:val="00263F25"/>
    <w:rsid w:val="00263F69"/>
    <w:rsid w:val="002648C3"/>
    <w:rsid w:val="00264D25"/>
    <w:rsid w:val="002654CA"/>
    <w:rsid w:val="0026590B"/>
    <w:rsid w:val="002663AF"/>
    <w:rsid w:val="00266604"/>
    <w:rsid w:val="00266954"/>
    <w:rsid w:val="00266CCC"/>
    <w:rsid w:val="00266DE5"/>
    <w:rsid w:val="0026708C"/>
    <w:rsid w:val="00267A0E"/>
    <w:rsid w:val="002703D1"/>
    <w:rsid w:val="00270736"/>
    <w:rsid w:val="0027102A"/>
    <w:rsid w:val="002716AA"/>
    <w:rsid w:val="00271A3B"/>
    <w:rsid w:val="002725E5"/>
    <w:rsid w:val="00272717"/>
    <w:rsid w:val="0027299E"/>
    <w:rsid w:val="00272CEE"/>
    <w:rsid w:val="00272F5C"/>
    <w:rsid w:val="00273822"/>
    <w:rsid w:val="00273A61"/>
    <w:rsid w:val="00273BAD"/>
    <w:rsid w:val="002741D7"/>
    <w:rsid w:val="0027476A"/>
    <w:rsid w:val="00274A58"/>
    <w:rsid w:val="00275B6F"/>
    <w:rsid w:val="00275CC9"/>
    <w:rsid w:val="00276B24"/>
    <w:rsid w:val="00276D44"/>
    <w:rsid w:val="00277801"/>
    <w:rsid w:val="00277E63"/>
    <w:rsid w:val="002804F8"/>
    <w:rsid w:val="00280748"/>
    <w:rsid w:val="002817AB"/>
    <w:rsid w:val="00281881"/>
    <w:rsid w:val="00281ACC"/>
    <w:rsid w:val="002820F5"/>
    <w:rsid w:val="00282681"/>
    <w:rsid w:val="00282C1B"/>
    <w:rsid w:val="002832C5"/>
    <w:rsid w:val="00283322"/>
    <w:rsid w:val="00283BCC"/>
    <w:rsid w:val="00283D04"/>
    <w:rsid w:val="00284784"/>
    <w:rsid w:val="002847F5"/>
    <w:rsid w:val="002849FD"/>
    <w:rsid w:val="00284CD7"/>
    <w:rsid w:val="0028527A"/>
    <w:rsid w:val="00285413"/>
    <w:rsid w:val="002855B5"/>
    <w:rsid w:val="00285AC0"/>
    <w:rsid w:val="00285BB5"/>
    <w:rsid w:val="00285E32"/>
    <w:rsid w:val="002861CB"/>
    <w:rsid w:val="00286786"/>
    <w:rsid w:val="00286B85"/>
    <w:rsid w:val="002877F0"/>
    <w:rsid w:val="00287C90"/>
    <w:rsid w:val="00290BE4"/>
    <w:rsid w:val="00290F56"/>
    <w:rsid w:val="002910E5"/>
    <w:rsid w:val="002917E7"/>
    <w:rsid w:val="002918BC"/>
    <w:rsid w:val="0029201A"/>
    <w:rsid w:val="002923D3"/>
    <w:rsid w:val="00293187"/>
    <w:rsid w:val="00293425"/>
    <w:rsid w:val="00293496"/>
    <w:rsid w:val="00294432"/>
    <w:rsid w:val="00294E54"/>
    <w:rsid w:val="00295538"/>
    <w:rsid w:val="00295573"/>
    <w:rsid w:val="0029578C"/>
    <w:rsid w:val="00296610"/>
    <w:rsid w:val="00296656"/>
    <w:rsid w:val="00296AA1"/>
    <w:rsid w:val="00296B1F"/>
    <w:rsid w:val="00296EEA"/>
    <w:rsid w:val="00297308"/>
    <w:rsid w:val="0029750F"/>
    <w:rsid w:val="002975D1"/>
    <w:rsid w:val="0029762B"/>
    <w:rsid w:val="0029764B"/>
    <w:rsid w:val="002978B1"/>
    <w:rsid w:val="00297C74"/>
    <w:rsid w:val="002A0BE6"/>
    <w:rsid w:val="002A0FB0"/>
    <w:rsid w:val="002A13D3"/>
    <w:rsid w:val="002A1A45"/>
    <w:rsid w:val="002A1C55"/>
    <w:rsid w:val="002A21A1"/>
    <w:rsid w:val="002A2382"/>
    <w:rsid w:val="002A2D1F"/>
    <w:rsid w:val="002A3BB0"/>
    <w:rsid w:val="002A46AC"/>
    <w:rsid w:val="002A4DB6"/>
    <w:rsid w:val="002A5384"/>
    <w:rsid w:val="002A5B15"/>
    <w:rsid w:val="002A5C28"/>
    <w:rsid w:val="002A5CB7"/>
    <w:rsid w:val="002A67D7"/>
    <w:rsid w:val="002A7217"/>
    <w:rsid w:val="002A7571"/>
    <w:rsid w:val="002A78B8"/>
    <w:rsid w:val="002A79C5"/>
    <w:rsid w:val="002A7A0F"/>
    <w:rsid w:val="002A7A6F"/>
    <w:rsid w:val="002B0070"/>
    <w:rsid w:val="002B0185"/>
    <w:rsid w:val="002B0360"/>
    <w:rsid w:val="002B067F"/>
    <w:rsid w:val="002B0C0A"/>
    <w:rsid w:val="002B199F"/>
    <w:rsid w:val="002B1A2A"/>
    <w:rsid w:val="002B1E07"/>
    <w:rsid w:val="002B2046"/>
    <w:rsid w:val="002B20B8"/>
    <w:rsid w:val="002B2A5A"/>
    <w:rsid w:val="002B2D5C"/>
    <w:rsid w:val="002B37FC"/>
    <w:rsid w:val="002B3BE1"/>
    <w:rsid w:val="002B3D28"/>
    <w:rsid w:val="002B3D9F"/>
    <w:rsid w:val="002B43C3"/>
    <w:rsid w:val="002B48ED"/>
    <w:rsid w:val="002B56FC"/>
    <w:rsid w:val="002B5931"/>
    <w:rsid w:val="002B5A32"/>
    <w:rsid w:val="002B6107"/>
    <w:rsid w:val="002B67EA"/>
    <w:rsid w:val="002B7C74"/>
    <w:rsid w:val="002C0343"/>
    <w:rsid w:val="002C094E"/>
    <w:rsid w:val="002C1A66"/>
    <w:rsid w:val="002C2E6A"/>
    <w:rsid w:val="002C40D4"/>
    <w:rsid w:val="002C4A8E"/>
    <w:rsid w:val="002C4A95"/>
    <w:rsid w:val="002C4C9B"/>
    <w:rsid w:val="002C5069"/>
    <w:rsid w:val="002C553E"/>
    <w:rsid w:val="002C585B"/>
    <w:rsid w:val="002C64F8"/>
    <w:rsid w:val="002C6ADA"/>
    <w:rsid w:val="002C6FA8"/>
    <w:rsid w:val="002C72B7"/>
    <w:rsid w:val="002C72EA"/>
    <w:rsid w:val="002C7A0E"/>
    <w:rsid w:val="002D02C2"/>
    <w:rsid w:val="002D03DF"/>
    <w:rsid w:val="002D04A6"/>
    <w:rsid w:val="002D065D"/>
    <w:rsid w:val="002D06F3"/>
    <w:rsid w:val="002D0A00"/>
    <w:rsid w:val="002D18F6"/>
    <w:rsid w:val="002D258C"/>
    <w:rsid w:val="002D3A24"/>
    <w:rsid w:val="002D3E81"/>
    <w:rsid w:val="002D3EC7"/>
    <w:rsid w:val="002D3EF1"/>
    <w:rsid w:val="002D43DF"/>
    <w:rsid w:val="002D5208"/>
    <w:rsid w:val="002D5828"/>
    <w:rsid w:val="002D5B38"/>
    <w:rsid w:val="002D6BC9"/>
    <w:rsid w:val="002D6DC0"/>
    <w:rsid w:val="002E0251"/>
    <w:rsid w:val="002E0980"/>
    <w:rsid w:val="002E0D9B"/>
    <w:rsid w:val="002E0E1A"/>
    <w:rsid w:val="002E18CC"/>
    <w:rsid w:val="002E1C6A"/>
    <w:rsid w:val="002E2444"/>
    <w:rsid w:val="002E291B"/>
    <w:rsid w:val="002E2960"/>
    <w:rsid w:val="002E39CF"/>
    <w:rsid w:val="002E39F9"/>
    <w:rsid w:val="002E3D00"/>
    <w:rsid w:val="002E3E4F"/>
    <w:rsid w:val="002E4015"/>
    <w:rsid w:val="002E406E"/>
    <w:rsid w:val="002E459F"/>
    <w:rsid w:val="002E463D"/>
    <w:rsid w:val="002E49E9"/>
    <w:rsid w:val="002E50DF"/>
    <w:rsid w:val="002E5242"/>
    <w:rsid w:val="002E57B8"/>
    <w:rsid w:val="002E59BE"/>
    <w:rsid w:val="002E5C91"/>
    <w:rsid w:val="002E6117"/>
    <w:rsid w:val="002E6209"/>
    <w:rsid w:val="002E6DA3"/>
    <w:rsid w:val="002E7306"/>
    <w:rsid w:val="002E73E4"/>
    <w:rsid w:val="002E7A3F"/>
    <w:rsid w:val="002E7C4B"/>
    <w:rsid w:val="002F0325"/>
    <w:rsid w:val="002F03AD"/>
    <w:rsid w:val="002F0470"/>
    <w:rsid w:val="002F057A"/>
    <w:rsid w:val="002F0599"/>
    <w:rsid w:val="002F0659"/>
    <w:rsid w:val="002F0818"/>
    <w:rsid w:val="002F08E0"/>
    <w:rsid w:val="002F0B5D"/>
    <w:rsid w:val="002F135F"/>
    <w:rsid w:val="002F145F"/>
    <w:rsid w:val="002F1737"/>
    <w:rsid w:val="002F1A62"/>
    <w:rsid w:val="002F1D3E"/>
    <w:rsid w:val="002F1DA9"/>
    <w:rsid w:val="002F20D9"/>
    <w:rsid w:val="002F2245"/>
    <w:rsid w:val="002F2F23"/>
    <w:rsid w:val="002F3350"/>
    <w:rsid w:val="002F3B2F"/>
    <w:rsid w:val="002F4428"/>
    <w:rsid w:val="002F4907"/>
    <w:rsid w:val="002F54C1"/>
    <w:rsid w:val="002F5F36"/>
    <w:rsid w:val="002F63C7"/>
    <w:rsid w:val="002F7551"/>
    <w:rsid w:val="002F7622"/>
    <w:rsid w:val="002F766C"/>
    <w:rsid w:val="00300369"/>
    <w:rsid w:val="00300C93"/>
    <w:rsid w:val="0030197E"/>
    <w:rsid w:val="003019CD"/>
    <w:rsid w:val="00301D4E"/>
    <w:rsid w:val="0030205B"/>
    <w:rsid w:val="003020DC"/>
    <w:rsid w:val="0030214F"/>
    <w:rsid w:val="0030396E"/>
    <w:rsid w:val="00303A4E"/>
    <w:rsid w:val="00303FFF"/>
    <w:rsid w:val="0030432A"/>
    <w:rsid w:val="00304683"/>
    <w:rsid w:val="00304ADE"/>
    <w:rsid w:val="003050C6"/>
    <w:rsid w:val="00305426"/>
    <w:rsid w:val="0030545E"/>
    <w:rsid w:val="0030547F"/>
    <w:rsid w:val="00305C1D"/>
    <w:rsid w:val="00305FE9"/>
    <w:rsid w:val="003060C7"/>
    <w:rsid w:val="00306415"/>
    <w:rsid w:val="00306791"/>
    <w:rsid w:val="0030715A"/>
    <w:rsid w:val="003071E2"/>
    <w:rsid w:val="0030756A"/>
    <w:rsid w:val="00307A4C"/>
    <w:rsid w:val="00307AD0"/>
    <w:rsid w:val="00307E8B"/>
    <w:rsid w:val="00307F7C"/>
    <w:rsid w:val="00310297"/>
    <w:rsid w:val="003103B5"/>
    <w:rsid w:val="00310BEF"/>
    <w:rsid w:val="0031153E"/>
    <w:rsid w:val="00311AED"/>
    <w:rsid w:val="003120C4"/>
    <w:rsid w:val="0031240B"/>
    <w:rsid w:val="00312D0A"/>
    <w:rsid w:val="003133D0"/>
    <w:rsid w:val="00313CF5"/>
    <w:rsid w:val="00313DC2"/>
    <w:rsid w:val="00314931"/>
    <w:rsid w:val="00314FCC"/>
    <w:rsid w:val="00315256"/>
    <w:rsid w:val="00315322"/>
    <w:rsid w:val="00315835"/>
    <w:rsid w:val="00316550"/>
    <w:rsid w:val="00316722"/>
    <w:rsid w:val="003171CC"/>
    <w:rsid w:val="00317771"/>
    <w:rsid w:val="00317A53"/>
    <w:rsid w:val="003204E6"/>
    <w:rsid w:val="00320795"/>
    <w:rsid w:val="00320874"/>
    <w:rsid w:val="0032127B"/>
    <w:rsid w:val="00321749"/>
    <w:rsid w:val="00321D17"/>
    <w:rsid w:val="00321FAA"/>
    <w:rsid w:val="00322869"/>
    <w:rsid w:val="00322AB2"/>
    <w:rsid w:val="00323BFF"/>
    <w:rsid w:val="00323C96"/>
    <w:rsid w:val="0032414D"/>
    <w:rsid w:val="0032421E"/>
    <w:rsid w:val="00324BAD"/>
    <w:rsid w:val="00324CAA"/>
    <w:rsid w:val="003256A9"/>
    <w:rsid w:val="0032624A"/>
    <w:rsid w:val="00326449"/>
    <w:rsid w:val="003268A5"/>
    <w:rsid w:val="003268BD"/>
    <w:rsid w:val="00326A9C"/>
    <w:rsid w:val="00326C18"/>
    <w:rsid w:val="00326C47"/>
    <w:rsid w:val="00327156"/>
    <w:rsid w:val="003271C2"/>
    <w:rsid w:val="00327570"/>
    <w:rsid w:val="0032777C"/>
    <w:rsid w:val="0032790C"/>
    <w:rsid w:val="00327DEC"/>
    <w:rsid w:val="0033005C"/>
    <w:rsid w:val="003306D3"/>
    <w:rsid w:val="00330776"/>
    <w:rsid w:val="003310B1"/>
    <w:rsid w:val="0033162E"/>
    <w:rsid w:val="00331732"/>
    <w:rsid w:val="003318E1"/>
    <w:rsid w:val="00331B93"/>
    <w:rsid w:val="00331FBF"/>
    <w:rsid w:val="0033204E"/>
    <w:rsid w:val="003323DC"/>
    <w:rsid w:val="003328D3"/>
    <w:rsid w:val="00332C3A"/>
    <w:rsid w:val="00332C83"/>
    <w:rsid w:val="00333436"/>
    <w:rsid w:val="003335BF"/>
    <w:rsid w:val="003335DF"/>
    <w:rsid w:val="003341C5"/>
    <w:rsid w:val="0033422C"/>
    <w:rsid w:val="003342E1"/>
    <w:rsid w:val="003346F6"/>
    <w:rsid w:val="003347B9"/>
    <w:rsid w:val="00334876"/>
    <w:rsid w:val="00335488"/>
    <w:rsid w:val="00337666"/>
    <w:rsid w:val="003376FF"/>
    <w:rsid w:val="003378C3"/>
    <w:rsid w:val="0034014E"/>
    <w:rsid w:val="0034046A"/>
    <w:rsid w:val="00340E94"/>
    <w:rsid w:val="0034159A"/>
    <w:rsid w:val="00341DD6"/>
    <w:rsid w:val="00342235"/>
    <w:rsid w:val="0034245B"/>
    <w:rsid w:val="00342B37"/>
    <w:rsid w:val="00342CC0"/>
    <w:rsid w:val="00342DBD"/>
    <w:rsid w:val="00343F77"/>
    <w:rsid w:val="00344429"/>
    <w:rsid w:val="00344FAF"/>
    <w:rsid w:val="0034594E"/>
    <w:rsid w:val="00345CD6"/>
    <w:rsid w:val="0034680F"/>
    <w:rsid w:val="00346A01"/>
    <w:rsid w:val="00346ABF"/>
    <w:rsid w:val="00346EBA"/>
    <w:rsid w:val="0034785C"/>
    <w:rsid w:val="00347BE9"/>
    <w:rsid w:val="00347FB9"/>
    <w:rsid w:val="003500AE"/>
    <w:rsid w:val="003500C1"/>
    <w:rsid w:val="003506C8"/>
    <w:rsid w:val="0035093B"/>
    <w:rsid w:val="00350B01"/>
    <w:rsid w:val="0035126F"/>
    <w:rsid w:val="00351547"/>
    <w:rsid w:val="003516D7"/>
    <w:rsid w:val="0035174E"/>
    <w:rsid w:val="00351FAE"/>
    <w:rsid w:val="003522B7"/>
    <w:rsid w:val="00352398"/>
    <w:rsid w:val="0035250F"/>
    <w:rsid w:val="003525CB"/>
    <w:rsid w:val="00352960"/>
    <w:rsid w:val="00353341"/>
    <w:rsid w:val="00353A91"/>
    <w:rsid w:val="00353F16"/>
    <w:rsid w:val="00353F21"/>
    <w:rsid w:val="003551E6"/>
    <w:rsid w:val="00355460"/>
    <w:rsid w:val="00355822"/>
    <w:rsid w:val="00355992"/>
    <w:rsid w:val="00355AD2"/>
    <w:rsid w:val="00355B71"/>
    <w:rsid w:val="00355B93"/>
    <w:rsid w:val="00355F26"/>
    <w:rsid w:val="003565A7"/>
    <w:rsid w:val="003567BB"/>
    <w:rsid w:val="003569E0"/>
    <w:rsid w:val="00356EF5"/>
    <w:rsid w:val="003571C6"/>
    <w:rsid w:val="003576E3"/>
    <w:rsid w:val="00360046"/>
    <w:rsid w:val="00360145"/>
    <w:rsid w:val="003602D4"/>
    <w:rsid w:val="003608DE"/>
    <w:rsid w:val="003610F7"/>
    <w:rsid w:val="003618D1"/>
    <w:rsid w:val="00361D03"/>
    <w:rsid w:val="003621FC"/>
    <w:rsid w:val="003622AF"/>
    <w:rsid w:val="0036244B"/>
    <w:rsid w:val="003625D7"/>
    <w:rsid w:val="003628D8"/>
    <w:rsid w:val="00362A0A"/>
    <w:rsid w:val="00362B03"/>
    <w:rsid w:val="003634FE"/>
    <w:rsid w:val="00363AF3"/>
    <w:rsid w:val="0036411A"/>
    <w:rsid w:val="00364328"/>
    <w:rsid w:val="00364346"/>
    <w:rsid w:val="003643AC"/>
    <w:rsid w:val="003645F5"/>
    <w:rsid w:val="00364F55"/>
    <w:rsid w:val="0036501E"/>
    <w:rsid w:val="00365191"/>
    <w:rsid w:val="00365432"/>
    <w:rsid w:val="0036551A"/>
    <w:rsid w:val="00365C3A"/>
    <w:rsid w:val="0036600F"/>
    <w:rsid w:val="00366275"/>
    <w:rsid w:val="0036665D"/>
    <w:rsid w:val="003667FB"/>
    <w:rsid w:val="00367496"/>
    <w:rsid w:val="00367818"/>
    <w:rsid w:val="00367E33"/>
    <w:rsid w:val="00367EA3"/>
    <w:rsid w:val="00370C46"/>
    <w:rsid w:val="003710F3"/>
    <w:rsid w:val="00371B0F"/>
    <w:rsid w:val="00371CEF"/>
    <w:rsid w:val="00371E30"/>
    <w:rsid w:val="0037238E"/>
    <w:rsid w:val="00372D00"/>
    <w:rsid w:val="00372DA4"/>
    <w:rsid w:val="00372DE3"/>
    <w:rsid w:val="00373489"/>
    <w:rsid w:val="0037453B"/>
    <w:rsid w:val="0037475A"/>
    <w:rsid w:val="00375022"/>
    <w:rsid w:val="003759B8"/>
    <w:rsid w:val="00375B14"/>
    <w:rsid w:val="0037614C"/>
    <w:rsid w:val="00376410"/>
    <w:rsid w:val="003764EC"/>
    <w:rsid w:val="003767BA"/>
    <w:rsid w:val="00376B27"/>
    <w:rsid w:val="0037721E"/>
    <w:rsid w:val="00377EB3"/>
    <w:rsid w:val="003804EC"/>
    <w:rsid w:val="00380BD7"/>
    <w:rsid w:val="00380CF7"/>
    <w:rsid w:val="00380D64"/>
    <w:rsid w:val="00380D6E"/>
    <w:rsid w:val="00380FFF"/>
    <w:rsid w:val="0038171B"/>
    <w:rsid w:val="0038184C"/>
    <w:rsid w:val="003819EA"/>
    <w:rsid w:val="00381EBD"/>
    <w:rsid w:val="00381F51"/>
    <w:rsid w:val="003821A1"/>
    <w:rsid w:val="003827DA"/>
    <w:rsid w:val="00382F5B"/>
    <w:rsid w:val="00383250"/>
    <w:rsid w:val="0038325B"/>
    <w:rsid w:val="0038347B"/>
    <w:rsid w:val="00383596"/>
    <w:rsid w:val="003842D5"/>
    <w:rsid w:val="003844F3"/>
    <w:rsid w:val="0038485B"/>
    <w:rsid w:val="003850A1"/>
    <w:rsid w:val="003856E7"/>
    <w:rsid w:val="0038574E"/>
    <w:rsid w:val="00385D09"/>
    <w:rsid w:val="00385DBA"/>
    <w:rsid w:val="00386429"/>
    <w:rsid w:val="003869FA"/>
    <w:rsid w:val="003871D0"/>
    <w:rsid w:val="003875F4"/>
    <w:rsid w:val="00387645"/>
    <w:rsid w:val="00390AAB"/>
    <w:rsid w:val="00391537"/>
    <w:rsid w:val="00391AD1"/>
    <w:rsid w:val="00391D50"/>
    <w:rsid w:val="00391DA9"/>
    <w:rsid w:val="003926A5"/>
    <w:rsid w:val="00392BAF"/>
    <w:rsid w:val="00392DC9"/>
    <w:rsid w:val="00392DFA"/>
    <w:rsid w:val="00392F51"/>
    <w:rsid w:val="003933BC"/>
    <w:rsid w:val="00393463"/>
    <w:rsid w:val="003935B1"/>
    <w:rsid w:val="00393AF5"/>
    <w:rsid w:val="00393CC7"/>
    <w:rsid w:val="00394301"/>
    <w:rsid w:val="003946A6"/>
    <w:rsid w:val="0039479C"/>
    <w:rsid w:val="00394968"/>
    <w:rsid w:val="003953EA"/>
    <w:rsid w:val="003954E9"/>
    <w:rsid w:val="00395B66"/>
    <w:rsid w:val="00395C85"/>
    <w:rsid w:val="00395CAA"/>
    <w:rsid w:val="00395CB4"/>
    <w:rsid w:val="00395E4B"/>
    <w:rsid w:val="00395E81"/>
    <w:rsid w:val="003962C3"/>
    <w:rsid w:val="003963FA"/>
    <w:rsid w:val="0039699B"/>
    <w:rsid w:val="0039699C"/>
    <w:rsid w:val="00396DBC"/>
    <w:rsid w:val="0039703E"/>
    <w:rsid w:val="00397351"/>
    <w:rsid w:val="00397843"/>
    <w:rsid w:val="003978C3"/>
    <w:rsid w:val="00397982"/>
    <w:rsid w:val="00397B51"/>
    <w:rsid w:val="003A04A6"/>
    <w:rsid w:val="003A072F"/>
    <w:rsid w:val="003A08E3"/>
    <w:rsid w:val="003A191A"/>
    <w:rsid w:val="003A1CE6"/>
    <w:rsid w:val="003A256F"/>
    <w:rsid w:val="003A2A41"/>
    <w:rsid w:val="003A2F45"/>
    <w:rsid w:val="003A3170"/>
    <w:rsid w:val="003A35F3"/>
    <w:rsid w:val="003A3605"/>
    <w:rsid w:val="003A365E"/>
    <w:rsid w:val="003A3DBA"/>
    <w:rsid w:val="003A413E"/>
    <w:rsid w:val="003A5625"/>
    <w:rsid w:val="003A5E78"/>
    <w:rsid w:val="003A61C5"/>
    <w:rsid w:val="003A71FA"/>
    <w:rsid w:val="003A7E34"/>
    <w:rsid w:val="003B0192"/>
    <w:rsid w:val="003B0337"/>
    <w:rsid w:val="003B04D4"/>
    <w:rsid w:val="003B04DB"/>
    <w:rsid w:val="003B113C"/>
    <w:rsid w:val="003B12EE"/>
    <w:rsid w:val="003B1996"/>
    <w:rsid w:val="003B1E9B"/>
    <w:rsid w:val="003B24DE"/>
    <w:rsid w:val="003B25C0"/>
    <w:rsid w:val="003B299B"/>
    <w:rsid w:val="003B2F96"/>
    <w:rsid w:val="003B32D1"/>
    <w:rsid w:val="003B340B"/>
    <w:rsid w:val="003B349D"/>
    <w:rsid w:val="003B36CE"/>
    <w:rsid w:val="003B37EC"/>
    <w:rsid w:val="003B3882"/>
    <w:rsid w:val="003B3A98"/>
    <w:rsid w:val="003B4237"/>
    <w:rsid w:val="003B451C"/>
    <w:rsid w:val="003B48A0"/>
    <w:rsid w:val="003B4F6A"/>
    <w:rsid w:val="003B55A0"/>
    <w:rsid w:val="003B5C64"/>
    <w:rsid w:val="003B5CF2"/>
    <w:rsid w:val="003B5D1F"/>
    <w:rsid w:val="003B5F85"/>
    <w:rsid w:val="003B6276"/>
    <w:rsid w:val="003B63E2"/>
    <w:rsid w:val="003B6900"/>
    <w:rsid w:val="003B6B17"/>
    <w:rsid w:val="003B6B4E"/>
    <w:rsid w:val="003B6C83"/>
    <w:rsid w:val="003B6D87"/>
    <w:rsid w:val="003B714F"/>
    <w:rsid w:val="003B717E"/>
    <w:rsid w:val="003B73E3"/>
    <w:rsid w:val="003C0351"/>
    <w:rsid w:val="003C1333"/>
    <w:rsid w:val="003C19B2"/>
    <w:rsid w:val="003C1A31"/>
    <w:rsid w:val="003C1E44"/>
    <w:rsid w:val="003C2186"/>
    <w:rsid w:val="003C2954"/>
    <w:rsid w:val="003C2F3E"/>
    <w:rsid w:val="003C2FE4"/>
    <w:rsid w:val="003C37D4"/>
    <w:rsid w:val="003C3899"/>
    <w:rsid w:val="003C3B18"/>
    <w:rsid w:val="003C4288"/>
    <w:rsid w:val="003C4F45"/>
    <w:rsid w:val="003C58F2"/>
    <w:rsid w:val="003C5BE7"/>
    <w:rsid w:val="003C5CAA"/>
    <w:rsid w:val="003C5FB2"/>
    <w:rsid w:val="003C6E9B"/>
    <w:rsid w:val="003C7091"/>
    <w:rsid w:val="003C777C"/>
    <w:rsid w:val="003D0555"/>
    <w:rsid w:val="003D0C73"/>
    <w:rsid w:val="003D172A"/>
    <w:rsid w:val="003D1804"/>
    <w:rsid w:val="003D1B0B"/>
    <w:rsid w:val="003D1D09"/>
    <w:rsid w:val="003D1D10"/>
    <w:rsid w:val="003D21BF"/>
    <w:rsid w:val="003D23D6"/>
    <w:rsid w:val="003D2C6F"/>
    <w:rsid w:val="003D31CA"/>
    <w:rsid w:val="003D3734"/>
    <w:rsid w:val="003D3AE0"/>
    <w:rsid w:val="003D42CA"/>
    <w:rsid w:val="003D4427"/>
    <w:rsid w:val="003D465A"/>
    <w:rsid w:val="003D48CE"/>
    <w:rsid w:val="003D4DCF"/>
    <w:rsid w:val="003D5969"/>
    <w:rsid w:val="003D59A8"/>
    <w:rsid w:val="003D5AB2"/>
    <w:rsid w:val="003D5B63"/>
    <w:rsid w:val="003D5E1E"/>
    <w:rsid w:val="003D628B"/>
    <w:rsid w:val="003D6CFC"/>
    <w:rsid w:val="003D78E5"/>
    <w:rsid w:val="003D7DCA"/>
    <w:rsid w:val="003E014B"/>
    <w:rsid w:val="003E016A"/>
    <w:rsid w:val="003E042F"/>
    <w:rsid w:val="003E04AF"/>
    <w:rsid w:val="003E14E1"/>
    <w:rsid w:val="003E2130"/>
    <w:rsid w:val="003E27D1"/>
    <w:rsid w:val="003E2969"/>
    <w:rsid w:val="003E2E83"/>
    <w:rsid w:val="003E3029"/>
    <w:rsid w:val="003E3C89"/>
    <w:rsid w:val="003E3DA4"/>
    <w:rsid w:val="003E3DE9"/>
    <w:rsid w:val="003E4055"/>
    <w:rsid w:val="003E40F1"/>
    <w:rsid w:val="003E4580"/>
    <w:rsid w:val="003E4A94"/>
    <w:rsid w:val="003E4C8C"/>
    <w:rsid w:val="003E4F15"/>
    <w:rsid w:val="003E5A4B"/>
    <w:rsid w:val="003E5BDD"/>
    <w:rsid w:val="003E6CA6"/>
    <w:rsid w:val="003E6EAE"/>
    <w:rsid w:val="003F01DA"/>
    <w:rsid w:val="003F06C9"/>
    <w:rsid w:val="003F09B0"/>
    <w:rsid w:val="003F1A33"/>
    <w:rsid w:val="003F1BD6"/>
    <w:rsid w:val="003F1FCC"/>
    <w:rsid w:val="003F2022"/>
    <w:rsid w:val="003F422B"/>
    <w:rsid w:val="003F4444"/>
    <w:rsid w:val="003F4E14"/>
    <w:rsid w:val="003F65DC"/>
    <w:rsid w:val="003F68B6"/>
    <w:rsid w:val="003F749D"/>
    <w:rsid w:val="003F75E5"/>
    <w:rsid w:val="003F76C8"/>
    <w:rsid w:val="003F7B5E"/>
    <w:rsid w:val="003F7E6E"/>
    <w:rsid w:val="00400316"/>
    <w:rsid w:val="00400544"/>
    <w:rsid w:val="0040054F"/>
    <w:rsid w:val="00400DED"/>
    <w:rsid w:val="00401C2A"/>
    <w:rsid w:val="00402558"/>
    <w:rsid w:val="00402CA5"/>
    <w:rsid w:val="00402FBD"/>
    <w:rsid w:val="00403211"/>
    <w:rsid w:val="0040335A"/>
    <w:rsid w:val="0040338C"/>
    <w:rsid w:val="004041B8"/>
    <w:rsid w:val="004052AA"/>
    <w:rsid w:val="00405675"/>
    <w:rsid w:val="004064E5"/>
    <w:rsid w:val="00406543"/>
    <w:rsid w:val="00406690"/>
    <w:rsid w:val="00407E47"/>
    <w:rsid w:val="004109BA"/>
    <w:rsid w:val="00410B96"/>
    <w:rsid w:val="00411329"/>
    <w:rsid w:val="004113EB"/>
    <w:rsid w:val="004119AA"/>
    <w:rsid w:val="00411B47"/>
    <w:rsid w:val="00412C10"/>
    <w:rsid w:val="00413103"/>
    <w:rsid w:val="0041319A"/>
    <w:rsid w:val="00414393"/>
    <w:rsid w:val="004146B3"/>
    <w:rsid w:val="00414B5F"/>
    <w:rsid w:val="00414D58"/>
    <w:rsid w:val="00415EAA"/>
    <w:rsid w:val="00415FE3"/>
    <w:rsid w:val="004163E3"/>
    <w:rsid w:val="00416ED4"/>
    <w:rsid w:val="004171D5"/>
    <w:rsid w:val="00417609"/>
    <w:rsid w:val="00417B0F"/>
    <w:rsid w:val="00420345"/>
    <w:rsid w:val="00420926"/>
    <w:rsid w:val="004209CF"/>
    <w:rsid w:val="00420C0E"/>
    <w:rsid w:val="004210D2"/>
    <w:rsid w:val="00421731"/>
    <w:rsid w:val="00421A21"/>
    <w:rsid w:val="00421BB1"/>
    <w:rsid w:val="00421BD9"/>
    <w:rsid w:val="00421C8A"/>
    <w:rsid w:val="004223F9"/>
    <w:rsid w:val="0042279B"/>
    <w:rsid w:val="00422991"/>
    <w:rsid w:val="00422C4A"/>
    <w:rsid w:val="00422F2A"/>
    <w:rsid w:val="00422FD8"/>
    <w:rsid w:val="00423719"/>
    <w:rsid w:val="00423917"/>
    <w:rsid w:val="00423CE6"/>
    <w:rsid w:val="0042405C"/>
    <w:rsid w:val="00424486"/>
    <w:rsid w:val="004250B4"/>
    <w:rsid w:val="00425EC7"/>
    <w:rsid w:val="00426E95"/>
    <w:rsid w:val="004271C3"/>
    <w:rsid w:val="00427530"/>
    <w:rsid w:val="00427CD5"/>
    <w:rsid w:val="00427DE3"/>
    <w:rsid w:val="00430416"/>
    <w:rsid w:val="00430580"/>
    <w:rsid w:val="00430A37"/>
    <w:rsid w:val="00431556"/>
    <w:rsid w:val="00431750"/>
    <w:rsid w:val="004318E0"/>
    <w:rsid w:val="00431B58"/>
    <w:rsid w:val="00431F04"/>
    <w:rsid w:val="004320D6"/>
    <w:rsid w:val="0043264B"/>
    <w:rsid w:val="00432E75"/>
    <w:rsid w:val="00433469"/>
    <w:rsid w:val="004336E5"/>
    <w:rsid w:val="00433C46"/>
    <w:rsid w:val="004341CC"/>
    <w:rsid w:val="004344AB"/>
    <w:rsid w:val="00434CB7"/>
    <w:rsid w:val="00434D44"/>
    <w:rsid w:val="004350FE"/>
    <w:rsid w:val="0043542E"/>
    <w:rsid w:val="00435EAD"/>
    <w:rsid w:val="00436677"/>
    <w:rsid w:val="00436B36"/>
    <w:rsid w:val="0043791A"/>
    <w:rsid w:val="004379EF"/>
    <w:rsid w:val="00437A82"/>
    <w:rsid w:val="00437F9C"/>
    <w:rsid w:val="00440394"/>
    <w:rsid w:val="004405E1"/>
    <w:rsid w:val="00440702"/>
    <w:rsid w:val="00440D4D"/>
    <w:rsid w:val="00441121"/>
    <w:rsid w:val="00441705"/>
    <w:rsid w:val="00441A95"/>
    <w:rsid w:val="00441D74"/>
    <w:rsid w:val="0044314D"/>
    <w:rsid w:val="004436A0"/>
    <w:rsid w:val="0044383C"/>
    <w:rsid w:val="00443C59"/>
    <w:rsid w:val="00443E28"/>
    <w:rsid w:val="00443FB2"/>
    <w:rsid w:val="00444430"/>
    <w:rsid w:val="00444550"/>
    <w:rsid w:val="00445421"/>
    <w:rsid w:val="0044566B"/>
    <w:rsid w:val="004459D2"/>
    <w:rsid w:val="00445A05"/>
    <w:rsid w:val="00445B4F"/>
    <w:rsid w:val="00446A50"/>
    <w:rsid w:val="00446A8E"/>
    <w:rsid w:val="00446E6A"/>
    <w:rsid w:val="00447FA1"/>
    <w:rsid w:val="0045044C"/>
    <w:rsid w:val="00450D0B"/>
    <w:rsid w:val="00450DA5"/>
    <w:rsid w:val="00451756"/>
    <w:rsid w:val="00451DED"/>
    <w:rsid w:val="00451EF6"/>
    <w:rsid w:val="004537D1"/>
    <w:rsid w:val="00453ABF"/>
    <w:rsid w:val="00454463"/>
    <w:rsid w:val="00454AB8"/>
    <w:rsid w:val="0045503E"/>
    <w:rsid w:val="00455AF1"/>
    <w:rsid w:val="00456E2A"/>
    <w:rsid w:val="004579CC"/>
    <w:rsid w:val="00457EE5"/>
    <w:rsid w:val="004603BB"/>
    <w:rsid w:val="0046055A"/>
    <w:rsid w:val="00460C35"/>
    <w:rsid w:val="00461671"/>
    <w:rsid w:val="00461E46"/>
    <w:rsid w:val="004625A9"/>
    <w:rsid w:val="004625BB"/>
    <w:rsid w:val="0046265B"/>
    <w:rsid w:val="004626B4"/>
    <w:rsid w:val="00462CC0"/>
    <w:rsid w:val="00462DBB"/>
    <w:rsid w:val="00462FAC"/>
    <w:rsid w:val="00463089"/>
    <w:rsid w:val="004636C1"/>
    <w:rsid w:val="00463702"/>
    <w:rsid w:val="0046376F"/>
    <w:rsid w:val="00463947"/>
    <w:rsid w:val="00463A59"/>
    <w:rsid w:val="004645D4"/>
    <w:rsid w:val="00464B45"/>
    <w:rsid w:val="004652D4"/>
    <w:rsid w:val="0046550B"/>
    <w:rsid w:val="00465C7F"/>
    <w:rsid w:val="00465ECE"/>
    <w:rsid w:val="00466858"/>
    <w:rsid w:val="00466E0B"/>
    <w:rsid w:val="00467139"/>
    <w:rsid w:val="004671DB"/>
    <w:rsid w:val="00467364"/>
    <w:rsid w:val="00467D17"/>
    <w:rsid w:val="0047002C"/>
    <w:rsid w:val="00470056"/>
    <w:rsid w:val="00470378"/>
    <w:rsid w:val="004705A5"/>
    <w:rsid w:val="004705FC"/>
    <w:rsid w:val="00470755"/>
    <w:rsid w:val="00470B57"/>
    <w:rsid w:val="00470C73"/>
    <w:rsid w:val="004710AA"/>
    <w:rsid w:val="00471996"/>
    <w:rsid w:val="00471A4F"/>
    <w:rsid w:val="00471D98"/>
    <w:rsid w:val="00471FDC"/>
    <w:rsid w:val="0047265E"/>
    <w:rsid w:val="004726F0"/>
    <w:rsid w:val="00472AA5"/>
    <w:rsid w:val="00472D24"/>
    <w:rsid w:val="00472EE7"/>
    <w:rsid w:val="0047314D"/>
    <w:rsid w:val="0047331A"/>
    <w:rsid w:val="00474A84"/>
    <w:rsid w:val="00474D28"/>
    <w:rsid w:val="0047519C"/>
    <w:rsid w:val="00476224"/>
    <w:rsid w:val="004766CD"/>
    <w:rsid w:val="0047697F"/>
    <w:rsid w:val="00476F2B"/>
    <w:rsid w:val="004779FD"/>
    <w:rsid w:val="00480258"/>
    <w:rsid w:val="00480888"/>
    <w:rsid w:val="00480A22"/>
    <w:rsid w:val="00481841"/>
    <w:rsid w:val="00481913"/>
    <w:rsid w:val="00481963"/>
    <w:rsid w:val="00481AA4"/>
    <w:rsid w:val="00481D3C"/>
    <w:rsid w:val="00481D6E"/>
    <w:rsid w:val="00481DAF"/>
    <w:rsid w:val="00481F26"/>
    <w:rsid w:val="00482675"/>
    <w:rsid w:val="0048298C"/>
    <w:rsid w:val="00482D0C"/>
    <w:rsid w:val="0048332C"/>
    <w:rsid w:val="004833B9"/>
    <w:rsid w:val="0048346E"/>
    <w:rsid w:val="004839BF"/>
    <w:rsid w:val="00484D61"/>
    <w:rsid w:val="00485391"/>
    <w:rsid w:val="00485583"/>
    <w:rsid w:val="00485D32"/>
    <w:rsid w:val="004863F1"/>
    <w:rsid w:val="0048641B"/>
    <w:rsid w:val="004868A8"/>
    <w:rsid w:val="00486AC3"/>
    <w:rsid w:val="00487379"/>
    <w:rsid w:val="004900D1"/>
    <w:rsid w:val="00490AFA"/>
    <w:rsid w:val="00490C71"/>
    <w:rsid w:val="00490ECB"/>
    <w:rsid w:val="0049180D"/>
    <w:rsid w:val="00491C07"/>
    <w:rsid w:val="00491C71"/>
    <w:rsid w:val="00492CDC"/>
    <w:rsid w:val="00492F39"/>
    <w:rsid w:val="00492FF4"/>
    <w:rsid w:val="004931D5"/>
    <w:rsid w:val="00493B91"/>
    <w:rsid w:val="004942BA"/>
    <w:rsid w:val="00494317"/>
    <w:rsid w:val="00494446"/>
    <w:rsid w:val="00494BF8"/>
    <w:rsid w:val="00494C4E"/>
    <w:rsid w:val="00494C74"/>
    <w:rsid w:val="00495198"/>
    <w:rsid w:val="00495317"/>
    <w:rsid w:val="00495D46"/>
    <w:rsid w:val="004960A2"/>
    <w:rsid w:val="0049639C"/>
    <w:rsid w:val="00497054"/>
    <w:rsid w:val="00497593"/>
    <w:rsid w:val="00497863"/>
    <w:rsid w:val="004979F4"/>
    <w:rsid w:val="00497A6F"/>
    <w:rsid w:val="00497F51"/>
    <w:rsid w:val="004A0402"/>
    <w:rsid w:val="004A0724"/>
    <w:rsid w:val="004A0B2B"/>
    <w:rsid w:val="004A0DC3"/>
    <w:rsid w:val="004A0DEC"/>
    <w:rsid w:val="004A0F2E"/>
    <w:rsid w:val="004A221B"/>
    <w:rsid w:val="004A24CB"/>
    <w:rsid w:val="004A2947"/>
    <w:rsid w:val="004A2F22"/>
    <w:rsid w:val="004A30AD"/>
    <w:rsid w:val="004A3AE1"/>
    <w:rsid w:val="004A3C40"/>
    <w:rsid w:val="004A4951"/>
    <w:rsid w:val="004A4FD6"/>
    <w:rsid w:val="004A59F1"/>
    <w:rsid w:val="004A5E8D"/>
    <w:rsid w:val="004A5EDA"/>
    <w:rsid w:val="004A6771"/>
    <w:rsid w:val="004A6984"/>
    <w:rsid w:val="004A6C80"/>
    <w:rsid w:val="004A78D3"/>
    <w:rsid w:val="004A7C61"/>
    <w:rsid w:val="004B0ECD"/>
    <w:rsid w:val="004B1158"/>
    <w:rsid w:val="004B16A2"/>
    <w:rsid w:val="004B1F4B"/>
    <w:rsid w:val="004B2BDE"/>
    <w:rsid w:val="004B2E96"/>
    <w:rsid w:val="004B30CD"/>
    <w:rsid w:val="004B472B"/>
    <w:rsid w:val="004B47DC"/>
    <w:rsid w:val="004B4CF5"/>
    <w:rsid w:val="004B510F"/>
    <w:rsid w:val="004B554C"/>
    <w:rsid w:val="004B5568"/>
    <w:rsid w:val="004B55F8"/>
    <w:rsid w:val="004B5774"/>
    <w:rsid w:val="004B578D"/>
    <w:rsid w:val="004B59DD"/>
    <w:rsid w:val="004B64B8"/>
    <w:rsid w:val="004B673C"/>
    <w:rsid w:val="004B6B88"/>
    <w:rsid w:val="004B6C39"/>
    <w:rsid w:val="004B6C75"/>
    <w:rsid w:val="004B6E29"/>
    <w:rsid w:val="004B71F9"/>
    <w:rsid w:val="004B7280"/>
    <w:rsid w:val="004B744A"/>
    <w:rsid w:val="004B7654"/>
    <w:rsid w:val="004B7A32"/>
    <w:rsid w:val="004B7DF6"/>
    <w:rsid w:val="004C0065"/>
    <w:rsid w:val="004C008F"/>
    <w:rsid w:val="004C0570"/>
    <w:rsid w:val="004C08D1"/>
    <w:rsid w:val="004C094B"/>
    <w:rsid w:val="004C1122"/>
    <w:rsid w:val="004C1222"/>
    <w:rsid w:val="004C12FA"/>
    <w:rsid w:val="004C1440"/>
    <w:rsid w:val="004C14A9"/>
    <w:rsid w:val="004C16B3"/>
    <w:rsid w:val="004C1757"/>
    <w:rsid w:val="004C18C3"/>
    <w:rsid w:val="004C199C"/>
    <w:rsid w:val="004C1E42"/>
    <w:rsid w:val="004C1E51"/>
    <w:rsid w:val="004C1EC7"/>
    <w:rsid w:val="004C23A8"/>
    <w:rsid w:val="004C23AC"/>
    <w:rsid w:val="004C25B9"/>
    <w:rsid w:val="004C2754"/>
    <w:rsid w:val="004C31FA"/>
    <w:rsid w:val="004C3A16"/>
    <w:rsid w:val="004C3E5B"/>
    <w:rsid w:val="004C4909"/>
    <w:rsid w:val="004C49FD"/>
    <w:rsid w:val="004C4DF9"/>
    <w:rsid w:val="004C519C"/>
    <w:rsid w:val="004C549C"/>
    <w:rsid w:val="004C59B7"/>
    <w:rsid w:val="004C5F0A"/>
    <w:rsid w:val="004C6018"/>
    <w:rsid w:val="004C6235"/>
    <w:rsid w:val="004C6667"/>
    <w:rsid w:val="004C6D4E"/>
    <w:rsid w:val="004C70BE"/>
    <w:rsid w:val="004C73D6"/>
    <w:rsid w:val="004C7587"/>
    <w:rsid w:val="004C78C1"/>
    <w:rsid w:val="004D0398"/>
    <w:rsid w:val="004D0A7A"/>
    <w:rsid w:val="004D12B7"/>
    <w:rsid w:val="004D15C9"/>
    <w:rsid w:val="004D1AC7"/>
    <w:rsid w:val="004D1D0A"/>
    <w:rsid w:val="004D33AE"/>
    <w:rsid w:val="004D3EB0"/>
    <w:rsid w:val="004D3F2E"/>
    <w:rsid w:val="004D3F5C"/>
    <w:rsid w:val="004D43B6"/>
    <w:rsid w:val="004D45DD"/>
    <w:rsid w:val="004D4E08"/>
    <w:rsid w:val="004D51D9"/>
    <w:rsid w:val="004D5323"/>
    <w:rsid w:val="004D5958"/>
    <w:rsid w:val="004D7F78"/>
    <w:rsid w:val="004E0B11"/>
    <w:rsid w:val="004E0E97"/>
    <w:rsid w:val="004E11A0"/>
    <w:rsid w:val="004E168A"/>
    <w:rsid w:val="004E18F1"/>
    <w:rsid w:val="004E199D"/>
    <w:rsid w:val="004E2670"/>
    <w:rsid w:val="004E269B"/>
    <w:rsid w:val="004E28B1"/>
    <w:rsid w:val="004E2FE1"/>
    <w:rsid w:val="004E3586"/>
    <w:rsid w:val="004E3B3B"/>
    <w:rsid w:val="004E44D3"/>
    <w:rsid w:val="004E4C2C"/>
    <w:rsid w:val="004E4C37"/>
    <w:rsid w:val="004E4DE4"/>
    <w:rsid w:val="004E4FCA"/>
    <w:rsid w:val="004E4FF9"/>
    <w:rsid w:val="004E50E4"/>
    <w:rsid w:val="004E56D8"/>
    <w:rsid w:val="004E5D3F"/>
    <w:rsid w:val="004E613F"/>
    <w:rsid w:val="004E63C0"/>
    <w:rsid w:val="004E67C5"/>
    <w:rsid w:val="004E6A0B"/>
    <w:rsid w:val="004E6F29"/>
    <w:rsid w:val="004E77FB"/>
    <w:rsid w:val="004F00D1"/>
    <w:rsid w:val="004F033E"/>
    <w:rsid w:val="004F09B3"/>
    <w:rsid w:val="004F0E32"/>
    <w:rsid w:val="004F100C"/>
    <w:rsid w:val="004F1193"/>
    <w:rsid w:val="004F11AB"/>
    <w:rsid w:val="004F1239"/>
    <w:rsid w:val="004F1321"/>
    <w:rsid w:val="004F1351"/>
    <w:rsid w:val="004F159C"/>
    <w:rsid w:val="004F1DC9"/>
    <w:rsid w:val="004F251D"/>
    <w:rsid w:val="004F27A5"/>
    <w:rsid w:val="004F2ADC"/>
    <w:rsid w:val="004F2C54"/>
    <w:rsid w:val="004F2D74"/>
    <w:rsid w:val="004F3108"/>
    <w:rsid w:val="004F31A5"/>
    <w:rsid w:val="004F32BF"/>
    <w:rsid w:val="004F3940"/>
    <w:rsid w:val="004F3EA4"/>
    <w:rsid w:val="004F415F"/>
    <w:rsid w:val="004F4741"/>
    <w:rsid w:val="004F531A"/>
    <w:rsid w:val="004F532E"/>
    <w:rsid w:val="004F5440"/>
    <w:rsid w:val="004F5451"/>
    <w:rsid w:val="004F5685"/>
    <w:rsid w:val="004F5A67"/>
    <w:rsid w:val="004F5C16"/>
    <w:rsid w:val="004F5ECE"/>
    <w:rsid w:val="004F661A"/>
    <w:rsid w:val="004F6650"/>
    <w:rsid w:val="004F6F4E"/>
    <w:rsid w:val="004F730C"/>
    <w:rsid w:val="004F76EF"/>
    <w:rsid w:val="004F7F1D"/>
    <w:rsid w:val="005009BD"/>
    <w:rsid w:val="00500AB5"/>
    <w:rsid w:val="00500D97"/>
    <w:rsid w:val="0050114E"/>
    <w:rsid w:val="005015EB"/>
    <w:rsid w:val="005027D2"/>
    <w:rsid w:val="00503616"/>
    <w:rsid w:val="0050397E"/>
    <w:rsid w:val="00504F70"/>
    <w:rsid w:val="00505137"/>
    <w:rsid w:val="00505473"/>
    <w:rsid w:val="005055C7"/>
    <w:rsid w:val="0050600C"/>
    <w:rsid w:val="005065B9"/>
    <w:rsid w:val="00506D52"/>
    <w:rsid w:val="0050706C"/>
    <w:rsid w:val="005078C3"/>
    <w:rsid w:val="00507D58"/>
    <w:rsid w:val="00507F7B"/>
    <w:rsid w:val="0051025C"/>
    <w:rsid w:val="00510EC5"/>
    <w:rsid w:val="00511010"/>
    <w:rsid w:val="005123FF"/>
    <w:rsid w:val="005126EE"/>
    <w:rsid w:val="00512BAD"/>
    <w:rsid w:val="00512BE6"/>
    <w:rsid w:val="00512DD3"/>
    <w:rsid w:val="00512F4C"/>
    <w:rsid w:val="005135E4"/>
    <w:rsid w:val="005137DB"/>
    <w:rsid w:val="005137FA"/>
    <w:rsid w:val="00513C16"/>
    <w:rsid w:val="00513C32"/>
    <w:rsid w:val="00513E11"/>
    <w:rsid w:val="00514E5A"/>
    <w:rsid w:val="00516376"/>
    <w:rsid w:val="00516D4E"/>
    <w:rsid w:val="00517BE1"/>
    <w:rsid w:val="00517EC9"/>
    <w:rsid w:val="00520843"/>
    <w:rsid w:val="00520A10"/>
    <w:rsid w:val="00520E1C"/>
    <w:rsid w:val="00521BC9"/>
    <w:rsid w:val="00521DB0"/>
    <w:rsid w:val="00521FCB"/>
    <w:rsid w:val="00522026"/>
    <w:rsid w:val="00522736"/>
    <w:rsid w:val="00522C97"/>
    <w:rsid w:val="005233B9"/>
    <w:rsid w:val="0052366F"/>
    <w:rsid w:val="005240DA"/>
    <w:rsid w:val="00524442"/>
    <w:rsid w:val="0052476E"/>
    <w:rsid w:val="005248D8"/>
    <w:rsid w:val="00524A81"/>
    <w:rsid w:val="005254FE"/>
    <w:rsid w:val="005255E0"/>
    <w:rsid w:val="00525B9C"/>
    <w:rsid w:val="0052647D"/>
    <w:rsid w:val="00526546"/>
    <w:rsid w:val="00526E17"/>
    <w:rsid w:val="00526EB3"/>
    <w:rsid w:val="00527A0F"/>
    <w:rsid w:val="00530859"/>
    <w:rsid w:val="0053086A"/>
    <w:rsid w:val="0053097F"/>
    <w:rsid w:val="00530AB9"/>
    <w:rsid w:val="005310E5"/>
    <w:rsid w:val="00531121"/>
    <w:rsid w:val="0053222A"/>
    <w:rsid w:val="00532BD5"/>
    <w:rsid w:val="00532F52"/>
    <w:rsid w:val="005337C9"/>
    <w:rsid w:val="00533BD9"/>
    <w:rsid w:val="00534059"/>
    <w:rsid w:val="0053407F"/>
    <w:rsid w:val="00534201"/>
    <w:rsid w:val="005348CD"/>
    <w:rsid w:val="00534B95"/>
    <w:rsid w:val="00535B62"/>
    <w:rsid w:val="005368E6"/>
    <w:rsid w:val="00536C05"/>
    <w:rsid w:val="00536C33"/>
    <w:rsid w:val="00536CA7"/>
    <w:rsid w:val="00536D2A"/>
    <w:rsid w:val="0053718C"/>
    <w:rsid w:val="005375D2"/>
    <w:rsid w:val="00537AE3"/>
    <w:rsid w:val="00537BB7"/>
    <w:rsid w:val="00537FF7"/>
    <w:rsid w:val="00540407"/>
    <w:rsid w:val="005411C4"/>
    <w:rsid w:val="00541549"/>
    <w:rsid w:val="0054164D"/>
    <w:rsid w:val="00542B74"/>
    <w:rsid w:val="00543194"/>
    <w:rsid w:val="00543584"/>
    <w:rsid w:val="00544382"/>
    <w:rsid w:val="0054464E"/>
    <w:rsid w:val="00544CA0"/>
    <w:rsid w:val="005454BF"/>
    <w:rsid w:val="00546F78"/>
    <w:rsid w:val="00546FC9"/>
    <w:rsid w:val="00547BAB"/>
    <w:rsid w:val="00547ED7"/>
    <w:rsid w:val="00550723"/>
    <w:rsid w:val="0055074F"/>
    <w:rsid w:val="00550D8D"/>
    <w:rsid w:val="00550FA1"/>
    <w:rsid w:val="00551109"/>
    <w:rsid w:val="00551A85"/>
    <w:rsid w:val="0055213E"/>
    <w:rsid w:val="00552234"/>
    <w:rsid w:val="0055274F"/>
    <w:rsid w:val="00552956"/>
    <w:rsid w:val="005533A0"/>
    <w:rsid w:val="00554302"/>
    <w:rsid w:val="00554454"/>
    <w:rsid w:val="005549D1"/>
    <w:rsid w:val="00554B51"/>
    <w:rsid w:val="00554F69"/>
    <w:rsid w:val="005556A8"/>
    <w:rsid w:val="00555891"/>
    <w:rsid w:val="00555A74"/>
    <w:rsid w:val="00555C94"/>
    <w:rsid w:val="00556497"/>
    <w:rsid w:val="005567BC"/>
    <w:rsid w:val="00556980"/>
    <w:rsid w:val="00556D49"/>
    <w:rsid w:val="00556FAE"/>
    <w:rsid w:val="00557195"/>
    <w:rsid w:val="00557244"/>
    <w:rsid w:val="0055729B"/>
    <w:rsid w:val="005573C3"/>
    <w:rsid w:val="005574B9"/>
    <w:rsid w:val="005579B5"/>
    <w:rsid w:val="00557DDA"/>
    <w:rsid w:val="00557E03"/>
    <w:rsid w:val="005602F8"/>
    <w:rsid w:val="0056113C"/>
    <w:rsid w:val="00561417"/>
    <w:rsid w:val="0056187E"/>
    <w:rsid w:val="00561A07"/>
    <w:rsid w:val="00561D6C"/>
    <w:rsid w:val="00562573"/>
    <w:rsid w:val="005629AD"/>
    <w:rsid w:val="00563BD6"/>
    <w:rsid w:val="00563E89"/>
    <w:rsid w:val="00564784"/>
    <w:rsid w:val="00564993"/>
    <w:rsid w:val="00564C1E"/>
    <w:rsid w:val="00564D81"/>
    <w:rsid w:val="0056522C"/>
    <w:rsid w:val="00565BF1"/>
    <w:rsid w:val="00565F25"/>
    <w:rsid w:val="0056745C"/>
    <w:rsid w:val="0056761F"/>
    <w:rsid w:val="00567755"/>
    <w:rsid w:val="00567C20"/>
    <w:rsid w:val="00567F98"/>
    <w:rsid w:val="00570332"/>
    <w:rsid w:val="0057082A"/>
    <w:rsid w:val="005710C1"/>
    <w:rsid w:val="00571C6B"/>
    <w:rsid w:val="00571CB6"/>
    <w:rsid w:val="00572189"/>
    <w:rsid w:val="0057227A"/>
    <w:rsid w:val="0057263F"/>
    <w:rsid w:val="00572781"/>
    <w:rsid w:val="00573796"/>
    <w:rsid w:val="005738B0"/>
    <w:rsid w:val="00573957"/>
    <w:rsid w:val="00573C0A"/>
    <w:rsid w:val="0057438A"/>
    <w:rsid w:val="00574672"/>
    <w:rsid w:val="00574C6C"/>
    <w:rsid w:val="00575598"/>
    <w:rsid w:val="005757EE"/>
    <w:rsid w:val="00575C45"/>
    <w:rsid w:val="00575D84"/>
    <w:rsid w:val="00575F7F"/>
    <w:rsid w:val="005764C7"/>
    <w:rsid w:val="0057712E"/>
    <w:rsid w:val="00577686"/>
    <w:rsid w:val="00577870"/>
    <w:rsid w:val="005778E5"/>
    <w:rsid w:val="00581378"/>
    <w:rsid w:val="00581885"/>
    <w:rsid w:val="005819EB"/>
    <w:rsid w:val="0058275D"/>
    <w:rsid w:val="00582A9A"/>
    <w:rsid w:val="00582EA9"/>
    <w:rsid w:val="00583496"/>
    <w:rsid w:val="0058353B"/>
    <w:rsid w:val="00583A98"/>
    <w:rsid w:val="00584C68"/>
    <w:rsid w:val="00584D74"/>
    <w:rsid w:val="005851EE"/>
    <w:rsid w:val="00585F07"/>
    <w:rsid w:val="0058685F"/>
    <w:rsid w:val="005869A0"/>
    <w:rsid w:val="00586D33"/>
    <w:rsid w:val="005872A7"/>
    <w:rsid w:val="00587945"/>
    <w:rsid w:val="0058799A"/>
    <w:rsid w:val="00587CAD"/>
    <w:rsid w:val="00590114"/>
    <w:rsid w:val="0059022E"/>
    <w:rsid w:val="00590460"/>
    <w:rsid w:val="005904B7"/>
    <w:rsid w:val="0059071E"/>
    <w:rsid w:val="00590C00"/>
    <w:rsid w:val="00590DA6"/>
    <w:rsid w:val="00590E20"/>
    <w:rsid w:val="0059167E"/>
    <w:rsid w:val="00591CB8"/>
    <w:rsid w:val="00591FCD"/>
    <w:rsid w:val="00592099"/>
    <w:rsid w:val="00592142"/>
    <w:rsid w:val="00592DE3"/>
    <w:rsid w:val="00593A4D"/>
    <w:rsid w:val="00593FE3"/>
    <w:rsid w:val="00594012"/>
    <w:rsid w:val="00594485"/>
    <w:rsid w:val="0059537C"/>
    <w:rsid w:val="005958EF"/>
    <w:rsid w:val="005962D1"/>
    <w:rsid w:val="00596626"/>
    <w:rsid w:val="00596B46"/>
    <w:rsid w:val="00596DAB"/>
    <w:rsid w:val="00596DB8"/>
    <w:rsid w:val="00597A86"/>
    <w:rsid w:val="00597C54"/>
    <w:rsid w:val="00597C56"/>
    <w:rsid w:val="005A06E4"/>
    <w:rsid w:val="005A0731"/>
    <w:rsid w:val="005A1E34"/>
    <w:rsid w:val="005A1F1C"/>
    <w:rsid w:val="005A2675"/>
    <w:rsid w:val="005A26E2"/>
    <w:rsid w:val="005A30BC"/>
    <w:rsid w:val="005A4050"/>
    <w:rsid w:val="005A4306"/>
    <w:rsid w:val="005A4A1D"/>
    <w:rsid w:val="005A4EE6"/>
    <w:rsid w:val="005A4F6C"/>
    <w:rsid w:val="005A514D"/>
    <w:rsid w:val="005A5321"/>
    <w:rsid w:val="005A5559"/>
    <w:rsid w:val="005A5891"/>
    <w:rsid w:val="005A5FCE"/>
    <w:rsid w:val="005A6136"/>
    <w:rsid w:val="005A65A8"/>
    <w:rsid w:val="005A69A3"/>
    <w:rsid w:val="005A6C5C"/>
    <w:rsid w:val="005A7304"/>
    <w:rsid w:val="005A7CE4"/>
    <w:rsid w:val="005B1856"/>
    <w:rsid w:val="005B1F52"/>
    <w:rsid w:val="005B206A"/>
    <w:rsid w:val="005B273A"/>
    <w:rsid w:val="005B2DFC"/>
    <w:rsid w:val="005B30B6"/>
    <w:rsid w:val="005B332A"/>
    <w:rsid w:val="005B3B7A"/>
    <w:rsid w:val="005B3D1E"/>
    <w:rsid w:val="005B417D"/>
    <w:rsid w:val="005B4BD5"/>
    <w:rsid w:val="005B50A9"/>
    <w:rsid w:val="005B5FFB"/>
    <w:rsid w:val="005B6620"/>
    <w:rsid w:val="005B6CC5"/>
    <w:rsid w:val="005B72D2"/>
    <w:rsid w:val="005B750D"/>
    <w:rsid w:val="005C1D22"/>
    <w:rsid w:val="005C253F"/>
    <w:rsid w:val="005C261B"/>
    <w:rsid w:val="005C36F1"/>
    <w:rsid w:val="005C37A7"/>
    <w:rsid w:val="005C3FEF"/>
    <w:rsid w:val="005C5267"/>
    <w:rsid w:val="005C53DB"/>
    <w:rsid w:val="005C53FF"/>
    <w:rsid w:val="005C6108"/>
    <w:rsid w:val="005C6AC4"/>
    <w:rsid w:val="005C6B00"/>
    <w:rsid w:val="005C6E73"/>
    <w:rsid w:val="005C70CD"/>
    <w:rsid w:val="005C70DB"/>
    <w:rsid w:val="005C774E"/>
    <w:rsid w:val="005C79DC"/>
    <w:rsid w:val="005C7B87"/>
    <w:rsid w:val="005D00BF"/>
    <w:rsid w:val="005D0890"/>
    <w:rsid w:val="005D19E1"/>
    <w:rsid w:val="005D1B9A"/>
    <w:rsid w:val="005D223F"/>
    <w:rsid w:val="005D23E7"/>
    <w:rsid w:val="005D245E"/>
    <w:rsid w:val="005D2DCE"/>
    <w:rsid w:val="005D31EC"/>
    <w:rsid w:val="005D3636"/>
    <w:rsid w:val="005D37C6"/>
    <w:rsid w:val="005D3B53"/>
    <w:rsid w:val="005D3E53"/>
    <w:rsid w:val="005D406E"/>
    <w:rsid w:val="005D46D4"/>
    <w:rsid w:val="005D49AB"/>
    <w:rsid w:val="005D4B2F"/>
    <w:rsid w:val="005D4EE2"/>
    <w:rsid w:val="005D4F7D"/>
    <w:rsid w:val="005D561D"/>
    <w:rsid w:val="005D57A2"/>
    <w:rsid w:val="005D5F4F"/>
    <w:rsid w:val="005D6CB1"/>
    <w:rsid w:val="005D7481"/>
    <w:rsid w:val="005E0245"/>
    <w:rsid w:val="005E03FE"/>
    <w:rsid w:val="005E0FD3"/>
    <w:rsid w:val="005E119E"/>
    <w:rsid w:val="005E14D7"/>
    <w:rsid w:val="005E1844"/>
    <w:rsid w:val="005E1A2E"/>
    <w:rsid w:val="005E1B37"/>
    <w:rsid w:val="005E1DCF"/>
    <w:rsid w:val="005E1FF1"/>
    <w:rsid w:val="005E225E"/>
    <w:rsid w:val="005E26B1"/>
    <w:rsid w:val="005E2C2C"/>
    <w:rsid w:val="005E3A48"/>
    <w:rsid w:val="005E41BF"/>
    <w:rsid w:val="005E48BE"/>
    <w:rsid w:val="005E5163"/>
    <w:rsid w:val="005E5243"/>
    <w:rsid w:val="005E52B1"/>
    <w:rsid w:val="005E5336"/>
    <w:rsid w:val="005E5818"/>
    <w:rsid w:val="005E69FF"/>
    <w:rsid w:val="005E77CA"/>
    <w:rsid w:val="005E7AF5"/>
    <w:rsid w:val="005E7F1A"/>
    <w:rsid w:val="005F214C"/>
    <w:rsid w:val="005F2D15"/>
    <w:rsid w:val="005F2E3B"/>
    <w:rsid w:val="005F2F98"/>
    <w:rsid w:val="005F2FAE"/>
    <w:rsid w:val="005F32AF"/>
    <w:rsid w:val="005F3430"/>
    <w:rsid w:val="005F3A87"/>
    <w:rsid w:val="005F3B21"/>
    <w:rsid w:val="005F3BDA"/>
    <w:rsid w:val="005F40BA"/>
    <w:rsid w:val="005F4D3E"/>
    <w:rsid w:val="005F5147"/>
    <w:rsid w:val="005F5968"/>
    <w:rsid w:val="005F59A9"/>
    <w:rsid w:val="005F5D11"/>
    <w:rsid w:val="005F628B"/>
    <w:rsid w:val="005F6802"/>
    <w:rsid w:val="005F6A11"/>
    <w:rsid w:val="005F6F52"/>
    <w:rsid w:val="005F729B"/>
    <w:rsid w:val="005F7341"/>
    <w:rsid w:val="005F762A"/>
    <w:rsid w:val="005F7782"/>
    <w:rsid w:val="005F7DA6"/>
    <w:rsid w:val="005F7F42"/>
    <w:rsid w:val="00600672"/>
    <w:rsid w:val="00600890"/>
    <w:rsid w:val="00600B53"/>
    <w:rsid w:val="00600C92"/>
    <w:rsid w:val="00600E6E"/>
    <w:rsid w:val="00600EC0"/>
    <w:rsid w:val="0060137E"/>
    <w:rsid w:val="0060195F"/>
    <w:rsid w:val="00601AD6"/>
    <w:rsid w:val="00602147"/>
    <w:rsid w:val="00602E36"/>
    <w:rsid w:val="0060327A"/>
    <w:rsid w:val="0060346E"/>
    <w:rsid w:val="006037E2"/>
    <w:rsid w:val="00603C5F"/>
    <w:rsid w:val="006051E6"/>
    <w:rsid w:val="00605F7D"/>
    <w:rsid w:val="006062F9"/>
    <w:rsid w:val="006063E4"/>
    <w:rsid w:val="00606662"/>
    <w:rsid w:val="00606B94"/>
    <w:rsid w:val="006078D9"/>
    <w:rsid w:val="006105D4"/>
    <w:rsid w:val="006105D7"/>
    <w:rsid w:val="00610CDB"/>
    <w:rsid w:val="006111F7"/>
    <w:rsid w:val="00611DC4"/>
    <w:rsid w:val="00612348"/>
    <w:rsid w:val="00612793"/>
    <w:rsid w:val="00613618"/>
    <w:rsid w:val="006136C9"/>
    <w:rsid w:val="00613C0C"/>
    <w:rsid w:val="0061441C"/>
    <w:rsid w:val="00614B88"/>
    <w:rsid w:val="00614BA6"/>
    <w:rsid w:val="00614E71"/>
    <w:rsid w:val="00616382"/>
    <w:rsid w:val="006167A1"/>
    <w:rsid w:val="0061689E"/>
    <w:rsid w:val="00616B25"/>
    <w:rsid w:val="00616EB8"/>
    <w:rsid w:val="00616F47"/>
    <w:rsid w:val="00617122"/>
    <w:rsid w:val="00617A2F"/>
    <w:rsid w:val="00617FE4"/>
    <w:rsid w:val="00620438"/>
    <w:rsid w:val="00620670"/>
    <w:rsid w:val="006206B3"/>
    <w:rsid w:val="00620A2C"/>
    <w:rsid w:val="00620C6A"/>
    <w:rsid w:val="00620F67"/>
    <w:rsid w:val="00621726"/>
    <w:rsid w:val="00621BB1"/>
    <w:rsid w:val="00622389"/>
    <w:rsid w:val="00622A33"/>
    <w:rsid w:val="00622A42"/>
    <w:rsid w:val="00622F12"/>
    <w:rsid w:val="0062323D"/>
    <w:rsid w:val="006236A5"/>
    <w:rsid w:val="00623757"/>
    <w:rsid w:val="00623923"/>
    <w:rsid w:val="00623968"/>
    <w:rsid w:val="0062404C"/>
    <w:rsid w:val="00624ADC"/>
    <w:rsid w:val="00624D74"/>
    <w:rsid w:val="00625EAC"/>
    <w:rsid w:val="006260D0"/>
    <w:rsid w:val="006264D1"/>
    <w:rsid w:val="00626B2E"/>
    <w:rsid w:val="00626DB6"/>
    <w:rsid w:val="00627078"/>
    <w:rsid w:val="00627195"/>
    <w:rsid w:val="00627283"/>
    <w:rsid w:val="006272FE"/>
    <w:rsid w:val="0062733C"/>
    <w:rsid w:val="00627DBC"/>
    <w:rsid w:val="00627E99"/>
    <w:rsid w:val="00630E32"/>
    <w:rsid w:val="0063126B"/>
    <w:rsid w:val="006314ED"/>
    <w:rsid w:val="006317AE"/>
    <w:rsid w:val="006324BC"/>
    <w:rsid w:val="00632B36"/>
    <w:rsid w:val="00633607"/>
    <w:rsid w:val="00633889"/>
    <w:rsid w:val="0063393A"/>
    <w:rsid w:val="00634867"/>
    <w:rsid w:val="00634915"/>
    <w:rsid w:val="00634BB8"/>
    <w:rsid w:val="00634CDA"/>
    <w:rsid w:val="00635442"/>
    <w:rsid w:val="00635466"/>
    <w:rsid w:val="006354EF"/>
    <w:rsid w:val="006359F5"/>
    <w:rsid w:val="006361C3"/>
    <w:rsid w:val="006363C8"/>
    <w:rsid w:val="00636863"/>
    <w:rsid w:val="00636AFB"/>
    <w:rsid w:val="00636D38"/>
    <w:rsid w:val="00637204"/>
    <w:rsid w:val="00637545"/>
    <w:rsid w:val="0063769C"/>
    <w:rsid w:val="00637721"/>
    <w:rsid w:val="006403F7"/>
    <w:rsid w:val="00640B10"/>
    <w:rsid w:val="0064145A"/>
    <w:rsid w:val="00641D06"/>
    <w:rsid w:val="006423BB"/>
    <w:rsid w:val="006425B4"/>
    <w:rsid w:val="006426CA"/>
    <w:rsid w:val="006435F9"/>
    <w:rsid w:val="00643602"/>
    <w:rsid w:val="0064424A"/>
    <w:rsid w:val="0064450A"/>
    <w:rsid w:val="00644B09"/>
    <w:rsid w:val="00645129"/>
    <w:rsid w:val="00645513"/>
    <w:rsid w:val="00645BF0"/>
    <w:rsid w:val="006461BC"/>
    <w:rsid w:val="006461C6"/>
    <w:rsid w:val="00646C65"/>
    <w:rsid w:val="00646C98"/>
    <w:rsid w:val="00647818"/>
    <w:rsid w:val="006502AE"/>
    <w:rsid w:val="0065078E"/>
    <w:rsid w:val="006509B5"/>
    <w:rsid w:val="006510E9"/>
    <w:rsid w:val="0065149A"/>
    <w:rsid w:val="00651C4E"/>
    <w:rsid w:val="00651DEA"/>
    <w:rsid w:val="00651E51"/>
    <w:rsid w:val="00651F05"/>
    <w:rsid w:val="00652165"/>
    <w:rsid w:val="00652C07"/>
    <w:rsid w:val="00652D1C"/>
    <w:rsid w:val="00652E9A"/>
    <w:rsid w:val="00653693"/>
    <w:rsid w:val="0065374A"/>
    <w:rsid w:val="00653751"/>
    <w:rsid w:val="0065393E"/>
    <w:rsid w:val="0065398C"/>
    <w:rsid w:val="00653992"/>
    <w:rsid w:val="00653AAC"/>
    <w:rsid w:val="0065454E"/>
    <w:rsid w:val="00654AF3"/>
    <w:rsid w:val="00654C21"/>
    <w:rsid w:val="00654EF2"/>
    <w:rsid w:val="0065504B"/>
    <w:rsid w:val="006551AD"/>
    <w:rsid w:val="00655614"/>
    <w:rsid w:val="006559B1"/>
    <w:rsid w:val="0065607B"/>
    <w:rsid w:val="006560A7"/>
    <w:rsid w:val="00656269"/>
    <w:rsid w:val="00657997"/>
    <w:rsid w:val="006579D9"/>
    <w:rsid w:val="00657E19"/>
    <w:rsid w:val="00657E24"/>
    <w:rsid w:val="006602F9"/>
    <w:rsid w:val="00660643"/>
    <w:rsid w:val="00660F33"/>
    <w:rsid w:val="0066167C"/>
    <w:rsid w:val="006617F5"/>
    <w:rsid w:val="0066181E"/>
    <w:rsid w:val="00661E88"/>
    <w:rsid w:val="00661F49"/>
    <w:rsid w:val="006622F5"/>
    <w:rsid w:val="00662AA4"/>
    <w:rsid w:val="006638FB"/>
    <w:rsid w:val="00663FA9"/>
    <w:rsid w:val="006643CC"/>
    <w:rsid w:val="00664729"/>
    <w:rsid w:val="00664910"/>
    <w:rsid w:val="006649E4"/>
    <w:rsid w:val="0066607F"/>
    <w:rsid w:val="006660CC"/>
    <w:rsid w:val="006663F2"/>
    <w:rsid w:val="006676EE"/>
    <w:rsid w:val="00667B7A"/>
    <w:rsid w:val="00667CB7"/>
    <w:rsid w:val="006704EA"/>
    <w:rsid w:val="006714DC"/>
    <w:rsid w:val="0067163A"/>
    <w:rsid w:val="00671DF7"/>
    <w:rsid w:val="0067259C"/>
    <w:rsid w:val="00672AAB"/>
    <w:rsid w:val="00672ADD"/>
    <w:rsid w:val="00672D76"/>
    <w:rsid w:val="00672D93"/>
    <w:rsid w:val="0067358C"/>
    <w:rsid w:val="006736A8"/>
    <w:rsid w:val="006747CD"/>
    <w:rsid w:val="00674D0C"/>
    <w:rsid w:val="0067520D"/>
    <w:rsid w:val="006753DC"/>
    <w:rsid w:val="006755E8"/>
    <w:rsid w:val="00675F41"/>
    <w:rsid w:val="00676C63"/>
    <w:rsid w:val="0067754D"/>
    <w:rsid w:val="00677550"/>
    <w:rsid w:val="00677622"/>
    <w:rsid w:val="00677BCF"/>
    <w:rsid w:val="00677E24"/>
    <w:rsid w:val="00680924"/>
    <w:rsid w:val="00681830"/>
    <w:rsid w:val="00681FB8"/>
    <w:rsid w:val="00682AD7"/>
    <w:rsid w:val="00682EFC"/>
    <w:rsid w:val="006831A9"/>
    <w:rsid w:val="006833BB"/>
    <w:rsid w:val="00683CBA"/>
    <w:rsid w:val="00683D54"/>
    <w:rsid w:val="00683D8B"/>
    <w:rsid w:val="00684A4E"/>
    <w:rsid w:val="00684FE6"/>
    <w:rsid w:val="0068543A"/>
    <w:rsid w:val="0068567D"/>
    <w:rsid w:val="006856D7"/>
    <w:rsid w:val="0068658C"/>
    <w:rsid w:val="00686BE7"/>
    <w:rsid w:val="00686E1D"/>
    <w:rsid w:val="00686EF1"/>
    <w:rsid w:val="00686FC5"/>
    <w:rsid w:val="006873ED"/>
    <w:rsid w:val="00687B60"/>
    <w:rsid w:val="00687C24"/>
    <w:rsid w:val="0069001D"/>
    <w:rsid w:val="00690721"/>
    <w:rsid w:val="00690A5F"/>
    <w:rsid w:val="00690D43"/>
    <w:rsid w:val="00690E99"/>
    <w:rsid w:val="00690F4B"/>
    <w:rsid w:val="0069134D"/>
    <w:rsid w:val="00691504"/>
    <w:rsid w:val="006915B5"/>
    <w:rsid w:val="00691A34"/>
    <w:rsid w:val="00691ABD"/>
    <w:rsid w:val="00691C82"/>
    <w:rsid w:val="006925C7"/>
    <w:rsid w:val="00692A0A"/>
    <w:rsid w:val="00692A4F"/>
    <w:rsid w:val="00692BCE"/>
    <w:rsid w:val="00692C9B"/>
    <w:rsid w:val="00694611"/>
    <w:rsid w:val="00694DC5"/>
    <w:rsid w:val="006950C2"/>
    <w:rsid w:val="006953D5"/>
    <w:rsid w:val="00695522"/>
    <w:rsid w:val="006957FE"/>
    <w:rsid w:val="00695820"/>
    <w:rsid w:val="00695AAF"/>
    <w:rsid w:val="00696189"/>
    <w:rsid w:val="006961DC"/>
    <w:rsid w:val="00696481"/>
    <w:rsid w:val="00696D49"/>
    <w:rsid w:val="00697481"/>
    <w:rsid w:val="00697D9C"/>
    <w:rsid w:val="006A00CA"/>
    <w:rsid w:val="006A0528"/>
    <w:rsid w:val="006A08FE"/>
    <w:rsid w:val="006A09C5"/>
    <w:rsid w:val="006A179A"/>
    <w:rsid w:val="006A193C"/>
    <w:rsid w:val="006A1B74"/>
    <w:rsid w:val="006A1C38"/>
    <w:rsid w:val="006A1D89"/>
    <w:rsid w:val="006A22C8"/>
    <w:rsid w:val="006A2526"/>
    <w:rsid w:val="006A2F88"/>
    <w:rsid w:val="006A36D9"/>
    <w:rsid w:val="006A3C04"/>
    <w:rsid w:val="006A3F91"/>
    <w:rsid w:val="006A413E"/>
    <w:rsid w:val="006A43BD"/>
    <w:rsid w:val="006A44B1"/>
    <w:rsid w:val="006A49AC"/>
    <w:rsid w:val="006A4C10"/>
    <w:rsid w:val="006A5A4A"/>
    <w:rsid w:val="006A64F2"/>
    <w:rsid w:val="006A698A"/>
    <w:rsid w:val="006A7176"/>
    <w:rsid w:val="006A7669"/>
    <w:rsid w:val="006A7AF1"/>
    <w:rsid w:val="006A7BF6"/>
    <w:rsid w:val="006B01A5"/>
    <w:rsid w:val="006B02DB"/>
    <w:rsid w:val="006B04D6"/>
    <w:rsid w:val="006B0B61"/>
    <w:rsid w:val="006B1DAD"/>
    <w:rsid w:val="006B23A9"/>
    <w:rsid w:val="006B2466"/>
    <w:rsid w:val="006B2CB4"/>
    <w:rsid w:val="006B2F82"/>
    <w:rsid w:val="006B38BB"/>
    <w:rsid w:val="006B4F2A"/>
    <w:rsid w:val="006B54EC"/>
    <w:rsid w:val="006B721F"/>
    <w:rsid w:val="006B72DC"/>
    <w:rsid w:val="006B7CF3"/>
    <w:rsid w:val="006C0125"/>
    <w:rsid w:val="006C080C"/>
    <w:rsid w:val="006C1817"/>
    <w:rsid w:val="006C18FA"/>
    <w:rsid w:val="006C1A00"/>
    <w:rsid w:val="006C2960"/>
    <w:rsid w:val="006C29A1"/>
    <w:rsid w:val="006C2D47"/>
    <w:rsid w:val="006C2E30"/>
    <w:rsid w:val="006C35B1"/>
    <w:rsid w:val="006C3D5A"/>
    <w:rsid w:val="006C3DDC"/>
    <w:rsid w:val="006C4178"/>
    <w:rsid w:val="006C43B8"/>
    <w:rsid w:val="006C486F"/>
    <w:rsid w:val="006C4E7D"/>
    <w:rsid w:val="006C503D"/>
    <w:rsid w:val="006C513D"/>
    <w:rsid w:val="006C583B"/>
    <w:rsid w:val="006C5BE8"/>
    <w:rsid w:val="006C5EE0"/>
    <w:rsid w:val="006C5EED"/>
    <w:rsid w:val="006C6EB0"/>
    <w:rsid w:val="006C7774"/>
    <w:rsid w:val="006C7791"/>
    <w:rsid w:val="006C7818"/>
    <w:rsid w:val="006C7832"/>
    <w:rsid w:val="006C795F"/>
    <w:rsid w:val="006D0501"/>
    <w:rsid w:val="006D098B"/>
    <w:rsid w:val="006D1501"/>
    <w:rsid w:val="006D1DC4"/>
    <w:rsid w:val="006D1EBD"/>
    <w:rsid w:val="006D1F0B"/>
    <w:rsid w:val="006D210A"/>
    <w:rsid w:val="006D2E6F"/>
    <w:rsid w:val="006D30CF"/>
    <w:rsid w:val="006D3604"/>
    <w:rsid w:val="006D3E8F"/>
    <w:rsid w:val="006D4538"/>
    <w:rsid w:val="006D4945"/>
    <w:rsid w:val="006D4BB0"/>
    <w:rsid w:val="006D5183"/>
    <w:rsid w:val="006D52B3"/>
    <w:rsid w:val="006D53D3"/>
    <w:rsid w:val="006D702F"/>
    <w:rsid w:val="006D758F"/>
    <w:rsid w:val="006D7639"/>
    <w:rsid w:val="006D7F6B"/>
    <w:rsid w:val="006D7F94"/>
    <w:rsid w:val="006E00AB"/>
    <w:rsid w:val="006E0A36"/>
    <w:rsid w:val="006E1FD7"/>
    <w:rsid w:val="006E21C2"/>
    <w:rsid w:val="006E2FAF"/>
    <w:rsid w:val="006E3492"/>
    <w:rsid w:val="006E37B2"/>
    <w:rsid w:val="006E3A4E"/>
    <w:rsid w:val="006E3CCA"/>
    <w:rsid w:val="006E3D4C"/>
    <w:rsid w:val="006E3FE7"/>
    <w:rsid w:val="006E46B9"/>
    <w:rsid w:val="006E4BD9"/>
    <w:rsid w:val="006E582A"/>
    <w:rsid w:val="006E5F51"/>
    <w:rsid w:val="006E6390"/>
    <w:rsid w:val="006E65EC"/>
    <w:rsid w:val="006E7949"/>
    <w:rsid w:val="006F07DE"/>
    <w:rsid w:val="006F09C9"/>
    <w:rsid w:val="006F0BFF"/>
    <w:rsid w:val="006F1076"/>
    <w:rsid w:val="006F1A35"/>
    <w:rsid w:val="006F1B0C"/>
    <w:rsid w:val="006F1FCB"/>
    <w:rsid w:val="006F2074"/>
    <w:rsid w:val="006F20FE"/>
    <w:rsid w:val="006F22DE"/>
    <w:rsid w:val="006F271C"/>
    <w:rsid w:val="006F3050"/>
    <w:rsid w:val="006F324E"/>
    <w:rsid w:val="006F3F57"/>
    <w:rsid w:val="006F4B58"/>
    <w:rsid w:val="006F55F8"/>
    <w:rsid w:val="006F5842"/>
    <w:rsid w:val="006F61D7"/>
    <w:rsid w:val="006F70AC"/>
    <w:rsid w:val="006F72BD"/>
    <w:rsid w:val="006F752C"/>
    <w:rsid w:val="006F7827"/>
    <w:rsid w:val="007000BB"/>
    <w:rsid w:val="007003EC"/>
    <w:rsid w:val="007006F3"/>
    <w:rsid w:val="007009AF"/>
    <w:rsid w:val="00702236"/>
    <w:rsid w:val="0070305F"/>
    <w:rsid w:val="00703173"/>
    <w:rsid w:val="007035F7"/>
    <w:rsid w:val="00703C3F"/>
    <w:rsid w:val="007041F3"/>
    <w:rsid w:val="00704358"/>
    <w:rsid w:val="0070510E"/>
    <w:rsid w:val="00706058"/>
    <w:rsid w:val="007061BF"/>
    <w:rsid w:val="007061F4"/>
    <w:rsid w:val="00706341"/>
    <w:rsid w:val="007068B4"/>
    <w:rsid w:val="007069DB"/>
    <w:rsid w:val="00706B0D"/>
    <w:rsid w:val="00706BD2"/>
    <w:rsid w:val="007072F9"/>
    <w:rsid w:val="0070743D"/>
    <w:rsid w:val="00707613"/>
    <w:rsid w:val="00707BEB"/>
    <w:rsid w:val="00707F1A"/>
    <w:rsid w:val="00710968"/>
    <w:rsid w:val="00711036"/>
    <w:rsid w:val="00711582"/>
    <w:rsid w:val="00711DBE"/>
    <w:rsid w:val="007129B7"/>
    <w:rsid w:val="00712CBC"/>
    <w:rsid w:val="00713736"/>
    <w:rsid w:val="00713A9A"/>
    <w:rsid w:val="00713C06"/>
    <w:rsid w:val="00714242"/>
    <w:rsid w:val="00714426"/>
    <w:rsid w:val="0071480F"/>
    <w:rsid w:val="007148EF"/>
    <w:rsid w:val="00714EE0"/>
    <w:rsid w:val="00714F19"/>
    <w:rsid w:val="00715021"/>
    <w:rsid w:val="007158B4"/>
    <w:rsid w:val="00716AE2"/>
    <w:rsid w:val="00716B1F"/>
    <w:rsid w:val="0071752D"/>
    <w:rsid w:val="007176F1"/>
    <w:rsid w:val="00717D13"/>
    <w:rsid w:val="00720371"/>
    <w:rsid w:val="007203F0"/>
    <w:rsid w:val="007204CA"/>
    <w:rsid w:val="0072078F"/>
    <w:rsid w:val="00721A35"/>
    <w:rsid w:val="00721F4D"/>
    <w:rsid w:val="00721F4F"/>
    <w:rsid w:val="0072299E"/>
    <w:rsid w:val="007235E0"/>
    <w:rsid w:val="00723B15"/>
    <w:rsid w:val="00723E10"/>
    <w:rsid w:val="00723E2D"/>
    <w:rsid w:val="00724069"/>
    <w:rsid w:val="00724071"/>
    <w:rsid w:val="00724531"/>
    <w:rsid w:val="00724B2E"/>
    <w:rsid w:val="007251F0"/>
    <w:rsid w:val="007253C7"/>
    <w:rsid w:val="00725D7E"/>
    <w:rsid w:val="0072607E"/>
    <w:rsid w:val="0072654C"/>
    <w:rsid w:val="0072733B"/>
    <w:rsid w:val="00727C4C"/>
    <w:rsid w:val="00727C67"/>
    <w:rsid w:val="0073062A"/>
    <w:rsid w:val="007316F1"/>
    <w:rsid w:val="00731C0E"/>
    <w:rsid w:val="00731C50"/>
    <w:rsid w:val="007322BF"/>
    <w:rsid w:val="007326FA"/>
    <w:rsid w:val="007329DD"/>
    <w:rsid w:val="00733074"/>
    <w:rsid w:val="0073335A"/>
    <w:rsid w:val="00733F36"/>
    <w:rsid w:val="00734153"/>
    <w:rsid w:val="0073441D"/>
    <w:rsid w:val="00734458"/>
    <w:rsid w:val="00734525"/>
    <w:rsid w:val="00734B01"/>
    <w:rsid w:val="00734CAE"/>
    <w:rsid w:val="00734EAE"/>
    <w:rsid w:val="00735159"/>
    <w:rsid w:val="0073533C"/>
    <w:rsid w:val="007366F7"/>
    <w:rsid w:val="00736ECE"/>
    <w:rsid w:val="0073795F"/>
    <w:rsid w:val="00737AF6"/>
    <w:rsid w:val="0074001D"/>
    <w:rsid w:val="007401C1"/>
    <w:rsid w:val="00740912"/>
    <w:rsid w:val="00740ACB"/>
    <w:rsid w:val="00740BD4"/>
    <w:rsid w:val="00740C6B"/>
    <w:rsid w:val="0074159B"/>
    <w:rsid w:val="00741F79"/>
    <w:rsid w:val="007421DC"/>
    <w:rsid w:val="007424B1"/>
    <w:rsid w:val="00742730"/>
    <w:rsid w:val="00742891"/>
    <w:rsid w:val="0074343F"/>
    <w:rsid w:val="00743845"/>
    <w:rsid w:val="0074387F"/>
    <w:rsid w:val="007442B2"/>
    <w:rsid w:val="007446E7"/>
    <w:rsid w:val="007449DE"/>
    <w:rsid w:val="00745760"/>
    <w:rsid w:val="00745D72"/>
    <w:rsid w:val="007462ED"/>
    <w:rsid w:val="00746931"/>
    <w:rsid w:val="00746CD6"/>
    <w:rsid w:val="00747788"/>
    <w:rsid w:val="00747827"/>
    <w:rsid w:val="00750543"/>
    <w:rsid w:val="00750F21"/>
    <w:rsid w:val="00751277"/>
    <w:rsid w:val="007517EB"/>
    <w:rsid w:val="0075185B"/>
    <w:rsid w:val="00751C77"/>
    <w:rsid w:val="00751CCD"/>
    <w:rsid w:val="00751F26"/>
    <w:rsid w:val="00752329"/>
    <w:rsid w:val="007528E5"/>
    <w:rsid w:val="00752C93"/>
    <w:rsid w:val="007536CE"/>
    <w:rsid w:val="00753981"/>
    <w:rsid w:val="007544BB"/>
    <w:rsid w:val="00755040"/>
    <w:rsid w:val="007563D7"/>
    <w:rsid w:val="00756487"/>
    <w:rsid w:val="007566FA"/>
    <w:rsid w:val="00756E26"/>
    <w:rsid w:val="007570F5"/>
    <w:rsid w:val="007571A1"/>
    <w:rsid w:val="007571CC"/>
    <w:rsid w:val="0075744F"/>
    <w:rsid w:val="0075779F"/>
    <w:rsid w:val="007579C5"/>
    <w:rsid w:val="00760C47"/>
    <w:rsid w:val="00760E62"/>
    <w:rsid w:val="007617AA"/>
    <w:rsid w:val="0076395C"/>
    <w:rsid w:val="0076472E"/>
    <w:rsid w:val="00764B2D"/>
    <w:rsid w:val="00764B39"/>
    <w:rsid w:val="00764B97"/>
    <w:rsid w:val="00764DC0"/>
    <w:rsid w:val="00764E26"/>
    <w:rsid w:val="00765102"/>
    <w:rsid w:val="00765A24"/>
    <w:rsid w:val="00765C0E"/>
    <w:rsid w:val="00765DA1"/>
    <w:rsid w:val="00766061"/>
    <w:rsid w:val="00766196"/>
    <w:rsid w:val="0076647C"/>
    <w:rsid w:val="007664D3"/>
    <w:rsid w:val="007676AF"/>
    <w:rsid w:val="00767B75"/>
    <w:rsid w:val="00767DF9"/>
    <w:rsid w:val="00770BBE"/>
    <w:rsid w:val="00771428"/>
    <w:rsid w:val="0077148F"/>
    <w:rsid w:val="00771637"/>
    <w:rsid w:val="0077165A"/>
    <w:rsid w:val="0077181D"/>
    <w:rsid w:val="00771A21"/>
    <w:rsid w:val="00771BD4"/>
    <w:rsid w:val="00771C96"/>
    <w:rsid w:val="007720E0"/>
    <w:rsid w:val="00772A7C"/>
    <w:rsid w:val="00772AE3"/>
    <w:rsid w:val="00772CB1"/>
    <w:rsid w:val="00772E1D"/>
    <w:rsid w:val="00773066"/>
    <w:rsid w:val="007732B8"/>
    <w:rsid w:val="00773B02"/>
    <w:rsid w:val="00773C20"/>
    <w:rsid w:val="007747AC"/>
    <w:rsid w:val="0077487D"/>
    <w:rsid w:val="00774A1B"/>
    <w:rsid w:val="00774E06"/>
    <w:rsid w:val="007764BF"/>
    <w:rsid w:val="00776696"/>
    <w:rsid w:val="00776EB6"/>
    <w:rsid w:val="00776F09"/>
    <w:rsid w:val="00776F7D"/>
    <w:rsid w:val="00776F9C"/>
    <w:rsid w:val="007770FD"/>
    <w:rsid w:val="0077714C"/>
    <w:rsid w:val="00777BFB"/>
    <w:rsid w:val="00777D4A"/>
    <w:rsid w:val="00777E80"/>
    <w:rsid w:val="0078035C"/>
    <w:rsid w:val="00780632"/>
    <w:rsid w:val="0078066C"/>
    <w:rsid w:val="00780B95"/>
    <w:rsid w:val="00780ED3"/>
    <w:rsid w:val="00781457"/>
    <w:rsid w:val="007814CB"/>
    <w:rsid w:val="007814EF"/>
    <w:rsid w:val="00781A68"/>
    <w:rsid w:val="00781C05"/>
    <w:rsid w:val="007825AD"/>
    <w:rsid w:val="0078290E"/>
    <w:rsid w:val="00782A0E"/>
    <w:rsid w:val="00783487"/>
    <w:rsid w:val="007838C0"/>
    <w:rsid w:val="00783C65"/>
    <w:rsid w:val="00783D1D"/>
    <w:rsid w:val="00784C4E"/>
    <w:rsid w:val="007851FF"/>
    <w:rsid w:val="0078550B"/>
    <w:rsid w:val="00785705"/>
    <w:rsid w:val="00785851"/>
    <w:rsid w:val="00785D12"/>
    <w:rsid w:val="00785EAF"/>
    <w:rsid w:val="00785F14"/>
    <w:rsid w:val="00785F62"/>
    <w:rsid w:val="007864A1"/>
    <w:rsid w:val="00786893"/>
    <w:rsid w:val="00786C2B"/>
    <w:rsid w:val="00786C53"/>
    <w:rsid w:val="007873DC"/>
    <w:rsid w:val="00787AF8"/>
    <w:rsid w:val="00787B5D"/>
    <w:rsid w:val="00787CD1"/>
    <w:rsid w:val="00787E80"/>
    <w:rsid w:val="00787F31"/>
    <w:rsid w:val="007901D2"/>
    <w:rsid w:val="007901E3"/>
    <w:rsid w:val="00790B75"/>
    <w:rsid w:val="0079129B"/>
    <w:rsid w:val="007918B9"/>
    <w:rsid w:val="00792539"/>
    <w:rsid w:val="0079254E"/>
    <w:rsid w:val="007929DD"/>
    <w:rsid w:val="00792F45"/>
    <w:rsid w:val="007930BB"/>
    <w:rsid w:val="007932C0"/>
    <w:rsid w:val="007935A5"/>
    <w:rsid w:val="00794318"/>
    <w:rsid w:val="0079455A"/>
    <w:rsid w:val="00794845"/>
    <w:rsid w:val="00794CAD"/>
    <w:rsid w:val="00794EC7"/>
    <w:rsid w:val="00794EE7"/>
    <w:rsid w:val="0079556D"/>
    <w:rsid w:val="007955A5"/>
    <w:rsid w:val="007960E7"/>
    <w:rsid w:val="0079632C"/>
    <w:rsid w:val="0079651C"/>
    <w:rsid w:val="00796566"/>
    <w:rsid w:val="00796676"/>
    <w:rsid w:val="00797230"/>
    <w:rsid w:val="00797C9C"/>
    <w:rsid w:val="00797D7F"/>
    <w:rsid w:val="00797FF8"/>
    <w:rsid w:val="007A02D8"/>
    <w:rsid w:val="007A0CA5"/>
    <w:rsid w:val="007A154E"/>
    <w:rsid w:val="007A182E"/>
    <w:rsid w:val="007A186B"/>
    <w:rsid w:val="007A1D88"/>
    <w:rsid w:val="007A29C1"/>
    <w:rsid w:val="007A34B6"/>
    <w:rsid w:val="007A376E"/>
    <w:rsid w:val="007A3ABD"/>
    <w:rsid w:val="007A3E41"/>
    <w:rsid w:val="007A3F27"/>
    <w:rsid w:val="007A4372"/>
    <w:rsid w:val="007A5929"/>
    <w:rsid w:val="007A6651"/>
    <w:rsid w:val="007A665C"/>
    <w:rsid w:val="007A66BC"/>
    <w:rsid w:val="007A6831"/>
    <w:rsid w:val="007A6E79"/>
    <w:rsid w:val="007A73A5"/>
    <w:rsid w:val="007A7E27"/>
    <w:rsid w:val="007B036C"/>
    <w:rsid w:val="007B0C67"/>
    <w:rsid w:val="007B12DA"/>
    <w:rsid w:val="007B1894"/>
    <w:rsid w:val="007B1EE0"/>
    <w:rsid w:val="007B20C3"/>
    <w:rsid w:val="007B20D2"/>
    <w:rsid w:val="007B2168"/>
    <w:rsid w:val="007B2309"/>
    <w:rsid w:val="007B26FA"/>
    <w:rsid w:val="007B275C"/>
    <w:rsid w:val="007B27BC"/>
    <w:rsid w:val="007B284E"/>
    <w:rsid w:val="007B2C26"/>
    <w:rsid w:val="007B2CBB"/>
    <w:rsid w:val="007B2D5B"/>
    <w:rsid w:val="007B3305"/>
    <w:rsid w:val="007B3488"/>
    <w:rsid w:val="007B35A0"/>
    <w:rsid w:val="007B3CBB"/>
    <w:rsid w:val="007B3E7A"/>
    <w:rsid w:val="007B45D7"/>
    <w:rsid w:val="007B4F02"/>
    <w:rsid w:val="007B5499"/>
    <w:rsid w:val="007B63C3"/>
    <w:rsid w:val="007B6896"/>
    <w:rsid w:val="007B7298"/>
    <w:rsid w:val="007B752C"/>
    <w:rsid w:val="007B77E5"/>
    <w:rsid w:val="007B7837"/>
    <w:rsid w:val="007B7850"/>
    <w:rsid w:val="007C0932"/>
    <w:rsid w:val="007C0C36"/>
    <w:rsid w:val="007C1066"/>
    <w:rsid w:val="007C1643"/>
    <w:rsid w:val="007C1D4C"/>
    <w:rsid w:val="007C1E3A"/>
    <w:rsid w:val="007C1FBF"/>
    <w:rsid w:val="007C2300"/>
    <w:rsid w:val="007C30D3"/>
    <w:rsid w:val="007C43B2"/>
    <w:rsid w:val="007C4C6D"/>
    <w:rsid w:val="007C4D46"/>
    <w:rsid w:val="007C5017"/>
    <w:rsid w:val="007C5200"/>
    <w:rsid w:val="007C5DFB"/>
    <w:rsid w:val="007C5E19"/>
    <w:rsid w:val="007C631D"/>
    <w:rsid w:val="007C6D2E"/>
    <w:rsid w:val="007C744F"/>
    <w:rsid w:val="007C763D"/>
    <w:rsid w:val="007C7A9F"/>
    <w:rsid w:val="007D02D8"/>
    <w:rsid w:val="007D05ED"/>
    <w:rsid w:val="007D096A"/>
    <w:rsid w:val="007D0B97"/>
    <w:rsid w:val="007D0FD1"/>
    <w:rsid w:val="007D1AE6"/>
    <w:rsid w:val="007D20CC"/>
    <w:rsid w:val="007D20E5"/>
    <w:rsid w:val="007D2CD0"/>
    <w:rsid w:val="007D3317"/>
    <w:rsid w:val="007D3369"/>
    <w:rsid w:val="007D36BC"/>
    <w:rsid w:val="007D4BDC"/>
    <w:rsid w:val="007D4DFE"/>
    <w:rsid w:val="007D50C8"/>
    <w:rsid w:val="007D556E"/>
    <w:rsid w:val="007D5B08"/>
    <w:rsid w:val="007D61AE"/>
    <w:rsid w:val="007D66C2"/>
    <w:rsid w:val="007D66D6"/>
    <w:rsid w:val="007D69BA"/>
    <w:rsid w:val="007D6C64"/>
    <w:rsid w:val="007D7269"/>
    <w:rsid w:val="007D7300"/>
    <w:rsid w:val="007D76D1"/>
    <w:rsid w:val="007D7D1A"/>
    <w:rsid w:val="007E0492"/>
    <w:rsid w:val="007E081C"/>
    <w:rsid w:val="007E08E8"/>
    <w:rsid w:val="007E0999"/>
    <w:rsid w:val="007E0CA2"/>
    <w:rsid w:val="007E0F6A"/>
    <w:rsid w:val="007E108F"/>
    <w:rsid w:val="007E10CA"/>
    <w:rsid w:val="007E1960"/>
    <w:rsid w:val="007E2164"/>
    <w:rsid w:val="007E26E0"/>
    <w:rsid w:val="007E29A3"/>
    <w:rsid w:val="007E29EC"/>
    <w:rsid w:val="007E2E92"/>
    <w:rsid w:val="007E31F8"/>
    <w:rsid w:val="007E3587"/>
    <w:rsid w:val="007E3740"/>
    <w:rsid w:val="007E3995"/>
    <w:rsid w:val="007E4904"/>
    <w:rsid w:val="007E4AB8"/>
    <w:rsid w:val="007E4B14"/>
    <w:rsid w:val="007E4B6B"/>
    <w:rsid w:val="007E518F"/>
    <w:rsid w:val="007E5CAF"/>
    <w:rsid w:val="007E5D3F"/>
    <w:rsid w:val="007E5FAE"/>
    <w:rsid w:val="007E6223"/>
    <w:rsid w:val="007E691C"/>
    <w:rsid w:val="007E6C0A"/>
    <w:rsid w:val="007E6C2B"/>
    <w:rsid w:val="007E706F"/>
    <w:rsid w:val="007E77B1"/>
    <w:rsid w:val="007F099B"/>
    <w:rsid w:val="007F1F5B"/>
    <w:rsid w:val="007F218D"/>
    <w:rsid w:val="007F2295"/>
    <w:rsid w:val="007F22AD"/>
    <w:rsid w:val="007F260C"/>
    <w:rsid w:val="007F2D8F"/>
    <w:rsid w:val="007F2E1D"/>
    <w:rsid w:val="007F2E5A"/>
    <w:rsid w:val="007F3314"/>
    <w:rsid w:val="007F39B4"/>
    <w:rsid w:val="007F3DF2"/>
    <w:rsid w:val="007F3F17"/>
    <w:rsid w:val="007F41F2"/>
    <w:rsid w:val="007F42B8"/>
    <w:rsid w:val="007F4541"/>
    <w:rsid w:val="007F4A92"/>
    <w:rsid w:val="007F4CFD"/>
    <w:rsid w:val="007F52F5"/>
    <w:rsid w:val="007F530E"/>
    <w:rsid w:val="007F67AC"/>
    <w:rsid w:val="007F6BEB"/>
    <w:rsid w:val="007F6C2E"/>
    <w:rsid w:val="007F6CEB"/>
    <w:rsid w:val="007F7674"/>
    <w:rsid w:val="0080058A"/>
    <w:rsid w:val="00800B90"/>
    <w:rsid w:val="00800D37"/>
    <w:rsid w:val="00800D5B"/>
    <w:rsid w:val="00800E74"/>
    <w:rsid w:val="00801451"/>
    <w:rsid w:val="0080186E"/>
    <w:rsid w:val="00801876"/>
    <w:rsid w:val="00801DEC"/>
    <w:rsid w:val="00802577"/>
    <w:rsid w:val="00802950"/>
    <w:rsid w:val="00802E2A"/>
    <w:rsid w:val="00803421"/>
    <w:rsid w:val="008034AE"/>
    <w:rsid w:val="0080407D"/>
    <w:rsid w:val="00804403"/>
    <w:rsid w:val="00804803"/>
    <w:rsid w:val="008048DE"/>
    <w:rsid w:val="00804914"/>
    <w:rsid w:val="00804A23"/>
    <w:rsid w:val="00804E41"/>
    <w:rsid w:val="00804F40"/>
    <w:rsid w:val="0080591B"/>
    <w:rsid w:val="00805A55"/>
    <w:rsid w:val="00805CD7"/>
    <w:rsid w:val="00805F75"/>
    <w:rsid w:val="008064B8"/>
    <w:rsid w:val="008066EE"/>
    <w:rsid w:val="00806B7A"/>
    <w:rsid w:val="00806B8B"/>
    <w:rsid w:val="00806CFF"/>
    <w:rsid w:val="00806DD3"/>
    <w:rsid w:val="00807787"/>
    <w:rsid w:val="00807C6E"/>
    <w:rsid w:val="00810543"/>
    <w:rsid w:val="00810750"/>
    <w:rsid w:val="00810A65"/>
    <w:rsid w:val="00810F06"/>
    <w:rsid w:val="008113E2"/>
    <w:rsid w:val="008119AB"/>
    <w:rsid w:val="00811CAF"/>
    <w:rsid w:val="008124A1"/>
    <w:rsid w:val="008129AB"/>
    <w:rsid w:val="00812B2E"/>
    <w:rsid w:val="0081304B"/>
    <w:rsid w:val="0081381C"/>
    <w:rsid w:val="00813B17"/>
    <w:rsid w:val="00814473"/>
    <w:rsid w:val="0081463B"/>
    <w:rsid w:val="00815248"/>
    <w:rsid w:val="008152F5"/>
    <w:rsid w:val="00815509"/>
    <w:rsid w:val="0081584C"/>
    <w:rsid w:val="00816819"/>
    <w:rsid w:val="00816821"/>
    <w:rsid w:val="00816D36"/>
    <w:rsid w:val="00817F6F"/>
    <w:rsid w:val="008200B3"/>
    <w:rsid w:val="008201F3"/>
    <w:rsid w:val="008202E6"/>
    <w:rsid w:val="00820372"/>
    <w:rsid w:val="008208A6"/>
    <w:rsid w:val="0082113A"/>
    <w:rsid w:val="008223B3"/>
    <w:rsid w:val="00822401"/>
    <w:rsid w:val="00822499"/>
    <w:rsid w:val="00822668"/>
    <w:rsid w:val="008227D2"/>
    <w:rsid w:val="00822B4E"/>
    <w:rsid w:val="008231DA"/>
    <w:rsid w:val="008238E1"/>
    <w:rsid w:val="00823B5F"/>
    <w:rsid w:val="00823EDD"/>
    <w:rsid w:val="008240CC"/>
    <w:rsid w:val="00824A59"/>
    <w:rsid w:val="0082519C"/>
    <w:rsid w:val="00825531"/>
    <w:rsid w:val="00825CA5"/>
    <w:rsid w:val="00825DCD"/>
    <w:rsid w:val="00826604"/>
    <w:rsid w:val="00826996"/>
    <w:rsid w:val="00826A8D"/>
    <w:rsid w:val="00827438"/>
    <w:rsid w:val="008276D3"/>
    <w:rsid w:val="00827B6F"/>
    <w:rsid w:val="00827BEA"/>
    <w:rsid w:val="00827D02"/>
    <w:rsid w:val="00827DBC"/>
    <w:rsid w:val="008304D8"/>
    <w:rsid w:val="00830738"/>
    <w:rsid w:val="008307E6"/>
    <w:rsid w:val="00830F9B"/>
    <w:rsid w:val="008325C0"/>
    <w:rsid w:val="008329D8"/>
    <w:rsid w:val="00833299"/>
    <w:rsid w:val="00833D0D"/>
    <w:rsid w:val="00833EB8"/>
    <w:rsid w:val="0083466D"/>
    <w:rsid w:val="00834A55"/>
    <w:rsid w:val="008350FD"/>
    <w:rsid w:val="00835147"/>
    <w:rsid w:val="0083565A"/>
    <w:rsid w:val="00835B53"/>
    <w:rsid w:val="00836279"/>
    <w:rsid w:val="00836561"/>
    <w:rsid w:val="008365F9"/>
    <w:rsid w:val="00836B2B"/>
    <w:rsid w:val="00836C65"/>
    <w:rsid w:val="008371CF"/>
    <w:rsid w:val="008371FE"/>
    <w:rsid w:val="00837279"/>
    <w:rsid w:val="0083785C"/>
    <w:rsid w:val="008378EE"/>
    <w:rsid w:val="00837989"/>
    <w:rsid w:val="00837DBC"/>
    <w:rsid w:val="00840339"/>
    <w:rsid w:val="008404CB"/>
    <w:rsid w:val="008407CC"/>
    <w:rsid w:val="00840FA3"/>
    <w:rsid w:val="008417C2"/>
    <w:rsid w:val="00841B7F"/>
    <w:rsid w:val="00841F7D"/>
    <w:rsid w:val="00842731"/>
    <w:rsid w:val="0084273F"/>
    <w:rsid w:val="008432B4"/>
    <w:rsid w:val="00843B3D"/>
    <w:rsid w:val="00844022"/>
    <w:rsid w:val="008441F9"/>
    <w:rsid w:val="00844241"/>
    <w:rsid w:val="00844FFF"/>
    <w:rsid w:val="00845475"/>
    <w:rsid w:val="00845A48"/>
    <w:rsid w:val="00845C23"/>
    <w:rsid w:val="00845EFA"/>
    <w:rsid w:val="008462D5"/>
    <w:rsid w:val="0084639A"/>
    <w:rsid w:val="00846B9C"/>
    <w:rsid w:val="00846F96"/>
    <w:rsid w:val="00847EA7"/>
    <w:rsid w:val="00850294"/>
    <w:rsid w:val="0085053D"/>
    <w:rsid w:val="00850ADF"/>
    <w:rsid w:val="00850BB1"/>
    <w:rsid w:val="00851613"/>
    <w:rsid w:val="00853E6E"/>
    <w:rsid w:val="00853EEE"/>
    <w:rsid w:val="008545DC"/>
    <w:rsid w:val="0085469F"/>
    <w:rsid w:val="00854D87"/>
    <w:rsid w:val="00855A4E"/>
    <w:rsid w:val="00855E2B"/>
    <w:rsid w:val="00855E51"/>
    <w:rsid w:val="0085615D"/>
    <w:rsid w:val="0085657C"/>
    <w:rsid w:val="008567CF"/>
    <w:rsid w:val="00856992"/>
    <w:rsid w:val="008569E8"/>
    <w:rsid w:val="00856C79"/>
    <w:rsid w:val="00856EC0"/>
    <w:rsid w:val="008600CF"/>
    <w:rsid w:val="00860364"/>
    <w:rsid w:val="00860FC7"/>
    <w:rsid w:val="00862371"/>
    <w:rsid w:val="0086252C"/>
    <w:rsid w:val="0086267A"/>
    <w:rsid w:val="008637E1"/>
    <w:rsid w:val="00863CBC"/>
    <w:rsid w:val="00863DD5"/>
    <w:rsid w:val="0086471E"/>
    <w:rsid w:val="008648A3"/>
    <w:rsid w:val="008648C9"/>
    <w:rsid w:val="00864974"/>
    <w:rsid w:val="00864A4C"/>
    <w:rsid w:val="00864CDF"/>
    <w:rsid w:val="00865277"/>
    <w:rsid w:val="00865319"/>
    <w:rsid w:val="0086544F"/>
    <w:rsid w:val="008657AB"/>
    <w:rsid w:val="00865CC9"/>
    <w:rsid w:val="008669AD"/>
    <w:rsid w:val="008669E3"/>
    <w:rsid w:val="008673E3"/>
    <w:rsid w:val="0086783B"/>
    <w:rsid w:val="00870283"/>
    <w:rsid w:val="00870644"/>
    <w:rsid w:val="00870862"/>
    <w:rsid w:val="00870E69"/>
    <w:rsid w:val="00870EF6"/>
    <w:rsid w:val="008712C7"/>
    <w:rsid w:val="008718C9"/>
    <w:rsid w:val="008723B6"/>
    <w:rsid w:val="00872F81"/>
    <w:rsid w:val="0087375F"/>
    <w:rsid w:val="0087388A"/>
    <w:rsid w:val="00873F66"/>
    <w:rsid w:val="0087426D"/>
    <w:rsid w:val="00874751"/>
    <w:rsid w:val="00874989"/>
    <w:rsid w:val="00874B9B"/>
    <w:rsid w:val="00875269"/>
    <w:rsid w:val="008753BC"/>
    <w:rsid w:val="0087547F"/>
    <w:rsid w:val="00875F45"/>
    <w:rsid w:val="00876075"/>
    <w:rsid w:val="00876154"/>
    <w:rsid w:val="00876662"/>
    <w:rsid w:val="0087666D"/>
    <w:rsid w:val="00876F06"/>
    <w:rsid w:val="008772F1"/>
    <w:rsid w:val="008776A5"/>
    <w:rsid w:val="0087787F"/>
    <w:rsid w:val="00877E2E"/>
    <w:rsid w:val="00877F49"/>
    <w:rsid w:val="00877F57"/>
    <w:rsid w:val="008803FE"/>
    <w:rsid w:val="008807B7"/>
    <w:rsid w:val="008807E2"/>
    <w:rsid w:val="00881491"/>
    <w:rsid w:val="0088159C"/>
    <w:rsid w:val="0088221B"/>
    <w:rsid w:val="0088226A"/>
    <w:rsid w:val="008823B0"/>
    <w:rsid w:val="008828CF"/>
    <w:rsid w:val="00882BCF"/>
    <w:rsid w:val="00883302"/>
    <w:rsid w:val="0088521B"/>
    <w:rsid w:val="00885A60"/>
    <w:rsid w:val="00885D02"/>
    <w:rsid w:val="00886180"/>
    <w:rsid w:val="00886199"/>
    <w:rsid w:val="008868F2"/>
    <w:rsid w:val="00886FAD"/>
    <w:rsid w:val="00887465"/>
    <w:rsid w:val="00887829"/>
    <w:rsid w:val="00887AD6"/>
    <w:rsid w:val="00887B9C"/>
    <w:rsid w:val="00887F1C"/>
    <w:rsid w:val="0089061F"/>
    <w:rsid w:val="00890A6A"/>
    <w:rsid w:val="0089101B"/>
    <w:rsid w:val="0089136F"/>
    <w:rsid w:val="00891C44"/>
    <w:rsid w:val="00891CA7"/>
    <w:rsid w:val="00891E9F"/>
    <w:rsid w:val="008922A9"/>
    <w:rsid w:val="0089236C"/>
    <w:rsid w:val="0089284F"/>
    <w:rsid w:val="008929B1"/>
    <w:rsid w:val="00892CD6"/>
    <w:rsid w:val="00892F75"/>
    <w:rsid w:val="00892FEC"/>
    <w:rsid w:val="00893A44"/>
    <w:rsid w:val="0089435F"/>
    <w:rsid w:val="00894395"/>
    <w:rsid w:val="008943B4"/>
    <w:rsid w:val="008948ED"/>
    <w:rsid w:val="00894ADB"/>
    <w:rsid w:val="00894CB5"/>
    <w:rsid w:val="00894F52"/>
    <w:rsid w:val="00895B8D"/>
    <w:rsid w:val="00896458"/>
    <w:rsid w:val="008964E5"/>
    <w:rsid w:val="00896679"/>
    <w:rsid w:val="00896885"/>
    <w:rsid w:val="00896987"/>
    <w:rsid w:val="00896B55"/>
    <w:rsid w:val="008970A7"/>
    <w:rsid w:val="008971EA"/>
    <w:rsid w:val="00897615"/>
    <w:rsid w:val="0089763D"/>
    <w:rsid w:val="008978EC"/>
    <w:rsid w:val="00897AB6"/>
    <w:rsid w:val="00897F11"/>
    <w:rsid w:val="008A00CB"/>
    <w:rsid w:val="008A0208"/>
    <w:rsid w:val="008A046E"/>
    <w:rsid w:val="008A08A1"/>
    <w:rsid w:val="008A0A2E"/>
    <w:rsid w:val="008A0C0A"/>
    <w:rsid w:val="008A0C70"/>
    <w:rsid w:val="008A1C54"/>
    <w:rsid w:val="008A1EB9"/>
    <w:rsid w:val="008A2253"/>
    <w:rsid w:val="008A2390"/>
    <w:rsid w:val="008A2597"/>
    <w:rsid w:val="008A275F"/>
    <w:rsid w:val="008A285D"/>
    <w:rsid w:val="008A2955"/>
    <w:rsid w:val="008A3076"/>
    <w:rsid w:val="008A383C"/>
    <w:rsid w:val="008A3935"/>
    <w:rsid w:val="008A4024"/>
    <w:rsid w:val="008A4336"/>
    <w:rsid w:val="008A4811"/>
    <w:rsid w:val="008A4BDF"/>
    <w:rsid w:val="008A514C"/>
    <w:rsid w:val="008A5253"/>
    <w:rsid w:val="008A5296"/>
    <w:rsid w:val="008A53DA"/>
    <w:rsid w:val="008A552D"/>
    <w:rsid w:val="008A56C1"/>
    <w:rsid w:val="008A63B3"/>
    <w:rsid w:val="008A68AF"/>
    <w:rsid w:val="008A6B5B"/>
    <w:rsid w:val="008A6CC6"/>
    <w:rsid w:val="008A77AE"/>
    <w:rsid w:val="008A7C5E"/>
    <w:rsid w:val="008B0F64"/>
    <w:rsid w:val="008B1115"/>
    <w:rsid w:val="008B24AB"/>
    <w:rsid w:val="008B273F"/>
    <w:rsid w:val="008B2B3D"/>
    <w:rsid w:val="008B2D6A"/>
    <w:rsid w:val="008B2DBA"/>
    <w:rsid w:val="008B32E7"/>
    <w:rsid w:val="008B3CF5"/>
    <w:rsid w:val="008B40E3"/>
    <w:rsid w:val="008B4928"/>
    <w:rsid w:val="008B4AA4"/>
    <w:rsid w:val="008B4C24"/>
    <w:rsid w:val="008B5346"/>
    <w:rsid w:val="008B5901"/>
    <w:rsid w:val="008B5C36"/>
    <w:rsid w:val="008B5D5D"/>
    <w:rsid w:val="008B5F51"/>
    <w:rsid w:val="008B6309"/>
    <w:rsid w:val="008B639B"/>
    <w:rsid w:val="008B678E"/>
    <w:rsid w:val="008B6BB0"/>
    <w:rsid w:val="008B6D08"/>
    <w:rsid w:val="008B736E"/>
    <w:rsid w:val="008B7E84"/>
    <w:rsid w:val="008C0013"/>
    <w:rsid w:val="008C04FD"/>
    <w:rsid w:val="008C0C52"/>
    <w:rsid w:val="008C189A"/>
    <w:rsid w:val="008C1C12"/>
    <w:rsid w:val="008C1E45"/>
    <w:rsid w:val="008C1F44"/>
    <w:rsid w:val="008C2F23"/>
    <w:rsid w:val="008C330D"/>
    <w:rsid w:val="008C3363"/>
    <w:rsid w:val="008C46A4"/>
    <w:rsid w:val="008C4A64"/>
    <w:rsid w:val="008C4C91"/>
    <w:rsid w:val="008C4DEE"/>
    <w:rsid w:val="008C5962"/>
    <w:rsid w:val="008C5CCC"/>
    <w:rsid w:val="008C5FD9"/>
    <w:rsid w:val="008C618B"/>
    <w:rsid w:val="008C62D5"/>
    <w:rsid w:val="008C63C7"/>
    <w:rsid w:val="008C6722"/>
    <w:rsid w:val="008C6A6E"/>
    <w:rsid w:val="008C7084"/>
    <w:rsid w:val="008C742C"/>
    <w:rsid w:val="008C7C29"/>
    <w:rsid w:val="008D07F8"/>
    <w:rsid w:val="008D0F74"/>
    <w:rsid w:val="008D1039"/>
    <w:rsid w:val="008D2418"/>
    <w:rsid w:val="008D2448"/>
    <w:rsid w:val="008D2596"/>
    <w:rsid w:val="008D2E75"/>
    <w:rsid w:val="008D30D6"/>
    <w:rsid w:val="008D391B"/>
    <w:rsid w:val="008D492C"/>
    <w:rsid w:val="008D4D79"/>
    <w:rsid w:val="008D503A"/>
    <w:rsid w:val="008D5188"/>
    <w:rsid w:val="008D5223"/>
    <w:rsid w:val="008D5230"/>
    <w:rsid w:val="008D54B7"/>
    <w:rsid w:val="008D585E"/>
    <w:rsid w:val="008D5EB4"/>
    <w:rsid w:val="008D6043"/>
    <w:rsid w:val="008D60B9"/>
    <w:rsid w:val="008D6484"/>
    <w:rsid w:val="008D65B8"/>
    <w:rsid w:val="008D662B"/>
    <w:rsid w:val="008D6AB2"/>
    <w:rsid w:val="008D6F53"/>
    <w:rsid w:val="008D7014"/>
    <w:rsid w:val="008D721A"/>
    <w:rsid w:val="008D77E8"/>
    <w:rsid w:val="008D78A0"/>
    <w:rsid w:val="008D7A30"/>
    <w:rsid w:val="008E0046"/>
    <w:rsid w:val="008E0063"/>
    <w:rsid w:val="008E0315"/>
    <w:rsid w:val="008E0737"/>
    <w:rsid w:val="008E0AF9"/>
    <w:rsid w:val="008E100B"/>
    <w:rsid w:val="008E12BD"/>
    <w:rsid w:val="008E156E"/>
    <w:rsid w:val="008E184D"/>
    <w:rsid w:val="008E1AB9"/>
    <w:rsid w:val="008E267F"/>
    <w:rsid w:val="008E2821"/>
    <w:rsid w:val="008E2EF2"/>
    <w:rsid w:val="008E3239"/>
    <w:rsid w:val="008E33A1"/>
    <w:rsid w:val="008E33C0"/>
    <w:rsid w:val="008E3688"/>
    <w:rsid w:val="008E3E6A"/>
    <w:rsid w:val="008E4179"/>
    <w:rsid w:val="008E41A3"/>
    <w:rsid w:val="008E5A64"/>
    <w:rsid w:val="008E5A97"/>
    <w:rsid w:val="008E5D1D"/>
    <w:rsid w:val="008E6B3B"/>
    <w:rsid w:val="008E6DDE"/>
    <w:rsid w:val="008E747A"/>
    <w:rsid w:val="008E7764"/>
    <w:rsid w:val="008E7775"/>
    <w:rsid w:val="008E77D4"/>
    <w:rsid w:val="008F113A"/>
    <w:rsid w:val="008F1346"/>
    <w:rsid w:val="008F1776"/>
    <w:rsid w:val="008F1C52"/>
    <w:rsid w:val="008F1CC1"/>
    <w:rsid w:val="008F1CDC"/>
    <w:rsid w:val="008F1E64"/>
    <w:rsid w:val="008F27A1"/>
    <w:rsid w:val="008F2D6C"/>
    <w:rsid w:val="008F340C"/>
    <w:rsid w:val="008F3611"/>
    <w:rsid w:val="008F375D"/>
    <w:rsid w:val="008F39FF"/>
    <w:rsid w:val="008F3AE1"/>
    <w:rsid w:val="008F4013"/>
    <w:rsid w:val="008F401F"/>
    <w:rsid w:val="008F420F"/>
    <w:rsid w:val="008F42F2"/>
    <w:rsid w:val="008F4899"/>
    <w:rsid w:val="008F4E36"/>
    <w:rsid w:val="008F51C9"/>
    <w:rsid w:val="008F53E1"/>
    <w:rsid w:val="008F55CC"/>
    <w:rsid w:val="008F5991"/>
    <w:rsid w:val="008F62E5"/>
    <w:rsid w:val="008F6338"/>
    <w:rsid w:val="008F63A9"/>
    <w:rsid w:val="008F656C"/>
    <w:rsid w:val="008F6F55"/>
    <w:rsid w:val="008F7032"/>
    <w:rsid w:val="008F712F"/>
    <w:rsid w:val="008F7A6F"/>
    <w:rsid w:val="008F7D0F"/>
    <w:rsid w:val="00901480"/>
    <w:rsid w:val="00901B59"/>
    <w:rsid w:val="0090233D"/>
    <w:rsid w:val="0090251C"/>
    <w:rsid w:val="009025A9"/>
    <w:rsid w:val="009029F2"/>
    <w:rsid w:val="00902B81"/>
    <w:rsid w:val="00902C9C"/>
    <w:rsid w:val="00903137"/>
    <w:rsid w:val="00903CD9"/>
    <w:rsid w:val="0090473A"/>
    <w:rsid w:val="009049D0"/>
    <w:rsid w:val="0090520F"/>
    <w:rsid w:val="0090601D"/>
    <w:rsid w:val="0090611F"/>
    <w:rsid w:val="00906139"/>
    <w:rsid w:val="00906246"/>
    <w:rsid w:val="009062D2"/>
    <w:rsid w:val="00906801"/>
    <w:rsid w:val="00906E40"/>
    <w:rsid w:val="00906FFC"/>
    <w:rsid w:val="00907038"/>
    <w:rsid w:val="00907D7E"/>
    <w:rsid w:val="00907EE7"/>
    <w:rsid w:val="00907F9C"/>
    <w:rsid w:val="0091097B"/>
    <w:rsid w:val="009113F6"/>
    <w:rsid w:val="00911947"/>
    <w:rsid w:val="009119D9"/>
    <w:rsid w:val="00911A40"/>
    <w:rsid w:val="00911F8A"/>
    <w:rsid w:val="009121FE"/>
    <w:rsid w:val="009125C2"/>
    <w:rsid w:val="009129FC"/>
    <w:rsid w:val="00912CC2"/>
    <w:rsid w:val="00912FAB"/>
    <w:rsid w:val="00913166"/>
    <w:rsid w:val="00913D1A"/>
    <w:rsid w:val="00914AD0"/>
    <w:rsid w:val="009150FB"/>
    <w:rsid w:val="009157A6"/>
    <w:rsid w:val="009161DD"/>
    <w:rsid w:val="00916321"/>
    <w:rsid w:val="00916624"/>
    <w:rsid w:val="00917949"/>
    <w:rsid w:val="00917B47"/>
    <w:rsid w:val="00917C1E"/>
    <w:rsid w:val="00920255"/>
    <w:rsid w:val="009203BD"/>
    <w:rsid w:val="00920EAF"/>
    <w:rsid w:val="009212AF"/>
    <w:rsid w:val="009213A3"/>
    <w:rsid w:val="00921A8E"/>
    <w:rsid w:val="00921C93"/>
    <w:rsid w:val="00921EFF"/>
    <w:rsid w:val="009220C8"/>
    <w:rsid w:val="00922104"/>
    <w:rsid w:val="009222A7"/>
    <w:rsid w:val="00922EA6"/>
    <w:rsid w:val="009230BF"/>
    <w:rsid w:val="009230C7"/>
    <w:rsid w:val="009239D9"/>
    <w:rsid w:val="009242FA"/>
    <w:rsid w:val="009243D6"/>
    <w:rsid w:val="00924866"/>
    <w:rsid w:val="00924916"/>
    <w:rsid w:val="0092494E"/>
    <w:rsid w:val="00924EF2"/>
    <w:rsid w:val="009250A1"/>
    <w:rsid w:val="009254C8"/>
    <w:rsid w:val="009254F3"/>
    <w:rsid w:val="00925D03"/>
    <w:rsid w:val="009261C9"/>
    <w:rsid w:val="009266B2"/>
    <w:rsid w:val="009269EC"/>
    <w:rsid w:val="009274C3"/>
    <w:rsid w:val="009275DD"/>
    <w:rsid w:val="009279C9"/>
    <w:rsid w:val="00927A07"/>
    <w:rsid w:val="00927BF5"/>
    <w:rsid w:val="009305C7"/>
    <w:rsid w:val="00930691"/>
    <w:rsid w:val="009309AE"/>
    <w:rsid w:val="00930DBD"/>
    <w:rsid w:val="009315CB"/>
    <w:rsid w:val="00931992"/>
    <w:rsid w:val="009325B2"/>
    <w:rsid w:val="00932884"/>
    <w:rsid w:val="00932C40"/>
    <w:rsid w:val="009332A0"/>
    <w:rsid w:val="00933F48"/>
    <w:rsid w:val="0093491C"/>
    <w:rsid w:val="00934FB6"/>
    <w:rsid w:val="009350BA"/>
    <w:rsid w:val="0093513F"/>
    <w:rsid w:val="00935156"/>
    <w:rsid w:val="00935282"/>
    <w:rsid w:val="0093556E"/>
    <w:rsid w:val="00935DB5"/>
    <w:rsid w:val="00935E03"/>
    <w:rsid w:val="00936157"/>
    <w:rsid w:val="0093619E"/>
    <w:rsid w:val="009362B3"/>
    <w:rsid w:val="009363A4"/>
    <w:rsid w:val="00936876"/>
    <w:rsid w:val="00936DDD"/>
    <w:rsid w:val="00936E03"/>
    <w:rsid w:val="00937DFE"/>
    <w:rsid w:val="00937FDD"/>
    <w:rsid w:val="00940114"/>
    <w:rsid w:val="00940688"/>
    <w:rsid w:val="00941065"/>
    <w:rsid w:val="0094107E"/>
    <w:rsid w:val="009412F7"/>
    <w:rsid w:val="00941448"/>
    <w:rsid w:val="009415FA"/>
    <w:rsid w:val="00941BEF"/>
    <w:rsid w:val="00941DCF"/>
    <w:rsid w:val="009421BB"/>
    <w:rsid w:val="009422F5"/>
    <w:rsid w:val="00942464"/>
    <w:rsid w:val="00942700"/>
    <w:rsid w:val="00942793"/>
    <w:rsid w:val="009427E1"/>
    <w:rsid w:val="009429AB"/>
    <w:rsid w:val="009429D5"/>
    <w:rsid w:val="009430D2"/>
    <w:rsid w:val="009434AB"/>
    <w:rsid w:val="00943917"/>
    <w:rsid w:val="00943ACE"/>
    <w:rsid w:val="00943C5F"/>
    <w:rsid w:val="00943E6E"/>
    <w:rsid w:val="009440BE"/>
    <w:rsid w:val="009441BE"/>
    <w:rsid w:val="009445BD"/>
    <w:rsid w:val="00944691"/>
    <w:rsid w:val="0094501B"/>
    <w:rsid w:val="009457AF"/>
    <w:rsid w:val="00945A6F"/>
    <w:rsid w:val="00945B95"/>
    <w:rsid w:val="00945DA2"/>
    <w:rsid w:val="009460EA"/>
    <w:rsid w:val="00946400"/>
    <w:rsid w:val="00946C37"/>
    <w:rsid w:val="00946C58"/>
    <w:rsid w:val="00946F25"/>
    <w:rsid w:val="00946F6A"/>
    <w:rsid w:val="0094715E"/>
    <w:rsid w:val="009473AD"/>
    <w:rsid w:val="009476CD"/>
    <w:rsid w:val="00947998"/>
    <w:rsid w:val="00947C6B"/>
    <w:rsid w:val="00947E02"/>
    <w:rsid w:val="00947EAB"/>
    <w:rsid w:val="00947EFE"/>
    <w:rsid w:val="00947F31"/>
    <w:rsid w:val="009500AF"/>
    <w:rsid w:val="00950534"/>
    <w:rsid w:val="009506FD"/>
    <w:rsid w:val="00950A92"/>
    <w:rsid w:val="00950BE4"/>
    <w:rsid w:val="009516EF"/>
    <w:rsid w:val="00951CFB"/>
    <w:rsid w:val="00951DE1"/>
    <w:rsid w:val="00951E92"/>
    <w:rsid w:val="009522F2"/>
    <w:rsid w:val="00952869"/>
    <w:rsid w:val="00952F90"/>
    <w:rsid w:val="0095337C"/>
    <w:rsid w:val="00953C52"/>
    <w:rsid w:val="00953C82"/>
    <w:rsid w:val="00953D17"/>
    <w:rsid w:val="0095427F"/>
    <w:rsid w:val="00954A75"/>
    <w:rsid w:val="00954FA7"/>
    <w:rsid w:val="00955371"/>
    <w:rsid w:val="0095579D"/>
    <w:rsid w:val="00955E01"/>
    <w:rsid w:val="00956F86"/>
    <w:rsid w:val="0095738D"/>
    <w:rsid w:val="00957755"/>
    <w:rsid w:val="00957EFC"/>
    <w:rsid w:val="00960216"/>
    <w:rsid w:val="0096097C"/>
    <w:rsid w:val="00960EB4"/>
    <w:rsid w:val="00961118"/>
    <w:rsid w:val="009614D1"/>
    <w:rsid w:val="00961668"/>
    <w:rsid w:val="0096168F"/>
    <w:rsid w:val="00961982"/>
    <w:rsid w:val="009619A2"/>
    <w:rsid w:val="00961E4D"/>
    <w:rsid w:val="00961F77"/>
    <w:rsid w:val="00962072"/>
    <w:rsid w:val="00962D37"/>
    <w:rsid w:val="009643A5"/>
    <w:rsid w:val="009643CE"/>
    <w:rsid w:val="009646D3"/>
    <w:rsid w:val="00965024"/>
    <w:rsid w:val="009657F1"/>
    <w:rsid w:val="00965838"/>
    <w:rsid w:val="00966230"/>
    <w:rsid w:val="00966474"/>
    <w:rsid w:val="00966575"/>
    <w:rsid w:val="0096659C"/>
    <w:rsid w:val="009669E2"/>
    <w:rsid w:val="009672FA"/>
    <w:rsid w:val="0096757B"/>
    <w:rsid w:val="00967622"/>
    <w:rsid w:val="009677B7"/>
    <w:rsid w:val="00970344"/>
    <w:rsid w:val="009706F3"/>
    <w:rsid w:val="0097080E"/>
    <w:rsid w:val="00970B18"/>
    <w:rsid w:val="0097321E"/>
    <w:rsid w:val="00973E6F"/>
    <w:rsid w:val="00973FE3"/>
    <w:rsid w:val="00974287"/>
    <w:rsid w:val="009746FF"/>
    <w:rsid w:val="00974701"/>
    <w:rsid w:val="00974A2D"/>
    <w:rsid w:val="0097561C"/>
    <w:rsid w:val="00975DB6"/>
    <w:rsid w:val="00975E46"/>
    <w:rsid w:val="00975F61"/>
    <w:rsid w:val="00976070"/>
    <w:rsid w:val="00976208"/>
    <w:rsid w:val="009768A0"/>
    <w:rsid w:val="009769F5"/>
    <w:rsid w:val="00976D9E"/>
    <w:rsid w:val="0097767A"/>
    <w:rsid w:val="00980DD3"/>
    <w:rsid w:val="00981B49"/>
    <w:rsid w:val="00982505"/>
    <w:rsid w:val="00982582"/>
    <w:rsid w:val="00982587"/>
    <w:rsid w:val="009825C1"/>
    <w:rsid w:val="0098282F"/>
    <w:rsid w:val="0098320C"/>
    <w:rsid w:val="00983C4E"/>
    <w:rsid w:val="00983D12"/>
    <w:rsid w:val="00983D40"/>
    <w:rsid w:val="009849DD"/>
    <w:rsid w:val="009850B5"/>
    <w:rsid w:val="00985460"/>
    <w:rsid w:val="00985B4C"/>
    <w:rsid w:val="0098653C"/>
    <w:rsid w:val="00986968"/>
    <w:rsid w:val="00987099"/>
    <w:rsid w:val="00987211"/>
    <w:rsid w:val="0098721C"/>
    <w:rsid w:val="0098738A"/>
    <w:rsid w:val="00987780"/>
    <w:rsid w:val="009904A2"/>
    <w:rsid w:val="00990B4F"/>
    <w:rsid w:val="00990F48"/>
    <w:rsid w:val="009917A8"/>
    <w:rsid w:val="0099310C"/>
    <w:rsid w:val="009932CF"/>
    <w:rsid w:val="00993AEB"/>
    <w:rsid w:val="00993B4C"/>
    <w:rsid w:val="00993E7C"/>
    <w:rsid w:val="00994EBA"/>
    <w:rsid w:val="00994F9B"/>
    <w:rsid w:val="00994FA4"/>
    <w:rsid w:val="009953D3"/>
    <w:rsid w:val="00995720"/>
    <w:rsid w:val="00995B70"/>
    <w:rsid w:val="00995DB6"/>
    <w:rsid w:val="00995F18"/>
    <w:rsid w:val="009961C1"/>
    <w:rsid w:val="0099628B"/>
    <w:rsid w:val="00996495"/>
    <w:rsid w:val="00996C0E"/>
    <w:rsid w:val="00996D0F"/>
    <w:rsid w:val="00996DFF"/>
    <w:rsid w:val="00996F77"/>
    <w:rsid w:val="009975EF"/>
    <w:rsid w:val="00997786"/>
    <w:rsid w:val="00997E81"/>
    <w:rsid w:val="00997EF7"/>
    <w:rsid w:val="00997F23"/>
    <w:rsid w:val="009A01BF"/>
    <w:rsid w:val="009A04AA"/>
    <w:rsid w:val="009A0794"/>
    <w:rsid w:val="009A09E7"/>
    <w:rsid w:val="009A0DC6"/>
    <w:rsid w:val="009A0F63"/>
    <w:rsid w:val="009A113B"/>
    <w:rsid w:val="009A149C"/>
    <w:rsid w:val="009A16AF"/>
    <w:rsid w:val="009A174A"/>
    <w:rsid w:val="009A17C7"/>
    <w:rsid w:val="009A1955"/>
    <w:rsid w:val="009A1CAB"/>
    <w:rsid w:val="009A20BB"/>
    <w:rsid w:val="009A23CE"/>
    <w:rsid w:val="009A270C"/>
    <w:rsid w:val="009A3456"/>
    <w:rsid w:val="009A347B"/>
    <w:rsid w:val="009A3BA0"/>
    <w:rsid w:val="009A3F88"/>
    <w:rsid w:val="009A54F2"/>
    <w:rsid w:val="009A5B6A"/>
    <w:rsid w:val="009A62EB"/>
    <w:rsid w:val="009A64FC"/>
    <w:rsid w:val="009A6B6C"/>
    <w:rsid w:val="009A6DD5"/>
    <w:rsid w:val="009A6F4A"/>
    <w:rsid w:val="009A770B"/>
    <w:rsid w:val="009A78D0"/>
    <w:rsid w:val="009A78E9"/>
    <w:rsid w:val="009A7945"/>
    <w:rsid w:val="009A7C76"/>
    <w:rsid w:val="009A7D45"/>
    <w:rsid w:val="009A7D4A"/>
    <w:rsid w:val="009A7ED4"/>
    <w:rsid w:val="009B0670"/>
    <w:rsid w:val="009B07F7"/>
    <w:rsid w:val="009B11EF"/>
    <w:rsid w:val="009B1D07"/>
    <w:rsid w:val="009B1DE4"/>
    <w:rsid w:val="009B212C"/>
    <w:rsid w:val="009B21D9"/>
    <w:rsid w:val="009B2D67"/>
    <w:rsid w:val="009B2F21"/>
    <w:rsid w:val="009B35F7"/>
    <w:rsid w:val="009B3A7B"/>
    <w:rsid w:val="009B3CFF"/>
    <w:rsid w:val="009B3FFD"/>
    <w:rsid w:val="009B46F5"/>
    <w:rsid w:val="009B485A"/>
    <w:rsid w:val="009B4BF3"/>
    <w:rsid w:val="009B5053"/>
    <w:rsid w:val="009B52A9"/>
    <w:rsid w:val="009B53BB"/>
    <w:rsid w:val="009B53DE"/>
    <w:rsid w:val="009B5564"/>
    <w:rsid w:val="009B5E9A"/>
    <w:rsid w:val="009B633E"/>
    <w:rsid w:val="009B63FC"/>
    <w:rsid w:val="009B69FF"/>
    <w:rsid w:val="009B764F"/>
    <w:rsid w:val="009B7C13"/>
    <w:rsid w:val="009B7F03"/>
    <w:rsid w:val="009C0075"/>
    <w:rsid w:val="009C0645"/>
    <w:rsid w:val="009C08DA"/>
    <w:rsid w:val="009C0939"/>
    <w:rsid w:val="009C0DF1"/>
    <w:rsid w:val="009C10E9"/>
    <w:rsid w:val="009C14AA"/>
    <w:rsid w:val="009C15BF"/>
    <w:rsid w:val="009C1872"/>
    <w:rsid w:val="009C23B5"/>
    <w:rsid w:val="009C29EE"/>
    <w:rsid w:val="009C2EE9"/>
    <w:rsid w:val="009C300B"/>
    <w:rsid w:val="009C3017"/>
    <w:rsid w:val="009C328E"/>
    <w:rsid w:val="009C33D9"/>
    <w:rsid w:val="009C35EE"/>
    <w:rsid w:val="009C3611"/>
    <w:rsid w:val="009C378E"/>
    <w:rsid w:val="009C393E"/>
    <w:rsid w:val="009C3C1A"/>
    <w:rsid w:val="009C3DDA"/>
    <w:rsid w:val="009C4347"/>
    <w:rsid w:val="009C4AC0"/>
    <w:rsid w:val="009C4D1F"/>
    <w:rsid w:val="009C5095"/>
    <w:rsid w:val="009C52EA"/>
    <w:rsid w:val="009C57DE"/>
    <w:rsid w:val="009C58D1"/>
    <w:rsid w:val="009C5B79"/>
    <w:rsid w:val="009C5CFB"/>
    <w:rsid w:val="009C60F9"/>
    <w:rsid w:val="009C721E"/>
    <w:rsid w:val="009C7269"/>
    <w:rsid w:val="009C7645"/>
    <w:rsid w:val="009C7820"/>
    <w:rsid w:val="009C7946"/>
    <w:rsid w:val="009D13CF"/>
    <w:rsid w:val="009D1CEE"/>
    <w:rsid w:val="009D200A"/>
    <w:rsid w:val="009D2373"/>
    <w:rsid w:val="009D24E4"/>
    <w:rsid w:val="009D260C"/>
    <w:rsid w:val="009D2D3A"/>
    <w:rsid w:val="009D306F"/>
    <w:rsid w:val="009D3692"/>
    <w:rsid w:val="009D36C7"/>
    <w:rsid w:val="009D3C49"/>
    <w:rsid w:val="009D3F42"/>
    <w:rsid w:val="009D422F"/>
    <w:rsid w:val="009D4328"/>
    <w:rsid w:val="009D441A"/>
    <w:rsid w:val="009D454A"/>
    <w:rsid w:val="009D5317"/>
    <w:rsid w:val="009D57A4"/>
    <w:rsid w:val="009D658A"/>
    <w:rsid w:val="009D73B9"/>
    <w:rsid w:val="009D7815"/>
    <w:rsid w:val="009D795A"/>
    <w:rsid w:val="009D7C1C"/>
    <w:rsid w:val="009D7D6C"/>
    <w:rsid w:val="009E0105"/>
    <w:rsid w:val="009E0370"/>
    <w:rsid w:val="009E0E45"/>
    <w:rsid w:val="009E0FE2"/>
    <w:rsid w:val="009E187C"/>
    <w:rsid w:val="009E25DA"/>
    <w:rsid w:val="009E2EA5"/>
    <w:rsid w:val="009E316A"/>
    <w:rsid w:val="009E3C74"/>
    <w:rsid w:val="009E3F4C"/>
    <w:rsid w:val="009E45F4"/>
    <w:rsid w:val="009E46BE"/>
    <w:rsid w:val="009E4B9A"/>
    <w:rsid w:val="009E58E2"/>
    <w:rsid w:val="009E7427"/>
    <w:rsid w:val="009F00AA"/>
    <w:rsid w:val="009F0D23"/>
    <w:rsid w:val="009F0F97"/>
    <w:rsid w:val="009F185C"/>
    <w:rsid w:val="009F1B4C"/>
    <w:rsid w:val="009F1E2D"/>
    <w:rsid w:val="009F1ECD"/>
    <w:rsid w:val="009F2132"/>
    <w:rsid w:val="009F2545"/>
    <w:rsid w:val="009F2E68"/>
    <w:rsid w:val="009F3777"/>
    <w:rsid w:val="009F3852"/>
    <w:rsid w:val="009F38B5"/>
    <w:rsid w:val="009F3C1F"/>
    <w:rsid w:val="009F3C9C"/>
    <w:rsid w:val="009F3CCD"/>
    <w:rsid w:val="009F468F"/>
    <w:rsid w:val="009F46C5"/>
    <w:rsid w:val="009F4CBB"/>
    <w:rsid w:val="009F5434"/>
    <w:rsid w:val="009F5691"/>
    <w:rsid w:val="009F6722"/>
    <w:rsid w:val="009F67A4"/>
    <w:rsid w:val="009F6D6D"/>
    <w:rsid w:val="009F72AF"/>
    <w:rsid w:val="009F74AC"/>
    <w:rsid w:val="009F74F0"/>
    <w:rsid w:val="00A0052C"/>
    <w:rsid w:val="00A00795"/>
    <w:rsid w:val="00A00B84"/>
    <w:rsid w:val="00A018BF"/>
    <w:rsid w:val="00A01975"/>
    <w:rsid w:val="00A01A89"/>
    <w:rsid w:val="00A01D13"/>
    <w:rsid w:val="00A02185"/>
    <w:rsid w:val="00A029B7"/>
    <w:rsid w:val="00A02A20"/>
    <w:rsid w:val="00A02DDA"/>
    <w:rsid w:val="00A03225"/>
    <w:rsid w:val="00A03590"/>
    <w:rsid w:val="00A035F0"/>
    <w:rsid w:val="00A0382C"/>
    <w:rsid w:val="00A038AB"/>
    <w:rsid w:val="00A03921"/>
    <w:rsid w:val="00A03FFE"/>
    <w:rsid w:val="00A0427E"/>
    <w:rsid w:val="00A043B2"/>
    <w:rsid w:val="00A043D3"/>
    <w:rsid w:val="00A045C6"/>
    <w:rsid w:val="00A04CFA"/>
    <w:rsid w:val="00A05379"/>
    <w:rsid w:val="00A056F8"/>
    <w:rsid w:val="00A05989"/>
    <w:rsid w:val="00A05BDF"/>
    <w:rsid w:val="00A05E9A"/>
    <w:rsid w:val="00A05F78"/>
    <w:rsid w:val="00A06964"/>
    <w:rsid w:val="00A06F50"/>
    <w:rsid w:val="00A07951"/>
    <w:rsid w:val="00A07AA0"/>
    <w:rsid w:val="00A07B17"/>
    <w:rsid w:val="00A10047"/>
    <w:rsid w:val="00A1020B"/>
    <w:rsid w:val="00A1060B"/>
    <w:rsid w:val="00A10A0D"/>
    <w:rsid w:val="00A10C24"/>
    <w:rsid w:val="00A11696"/>
    <w:rsid w:val="00A118FA"/>
    <w:rsid w:val="00A11B8A"/>
    <w:rsid w:val="00A120B9"/>
    <w:rsid w:val="00A1210C"/>
    <w:rsid w:val="00A1283A"/>
    <w:rsid w:val="00A13F66"/>
    <w:rsid w:val="00A13FA8"/>
    <w:rsid w:val="00A1488E"/>
    <w:rsid w:val="00A1493B"/>
    <w:rsid w:val="00A14D2E"/>
    <w:rsid w:val="00A14FEA"/>
    <w:rsid w:val="00A15463"/>
    <w:rsid w:val="00A157FE"/>
    <w:rsid w:val="00A15A7F"/>
    <w:rsid w:val="00A15D66"/>
    <w:rsid w:val="00A1663A"/>
    <w:rsid w:val="00A16CE7"/>
    <w:rsid w:val="00A16F44"/>
    <w:rsid w:val="00A1731C"/>
    <w:rsid w:val="00A1747C"/>
    <w:rsid w:val="00A178F3"/>
    <w:rsid w:val="00A17F3B"/>
    <w:rsid w:val="00A2039D"/>
    <w:rsid w:val="00A20AD8"/>
    <w:rsid w:val="00A21C12"/>
    <w:rsid w:val="00A21C74"/>
    <w:rsid w:val="00A21E41"/>
    <w:rsid w:val="00A22B83"/>
    <w:rsid w:val="00A22F90"/>
    <w:rsid w:val="00A239F9"/>
    <w:rsid w:val="00A24017"/>
    <w:rsid w:val="00A24225"/>
    <w:rsid w:val="00A242F3"/>
    <w:rsid w:val="00A243AD"/>
    <w:rsid w:val="00A244BE"/>
    <w:rsid w:val="00A250CB"/>
    <w:rsid w:val="00A254DE"/>
    <w:rsid w:val="00A259B4"/>
    <w:rsid w:val="00A260EA"/>
    <w:rsid w:val="00A2641E"/>
    <w:rsid w:val="00A26736"/>
    <w:rsid w:val="00A26C77"/>
    <w:rsid w:val="00A26DB7"/>
    <w:rsid w:val="00A27637"/>
    <w:rsid w:val="00A276F3"/>
    <w:rsid w:val="00A27C01"/>
    <w:rsid w:val="00A3041D"/>
    <w:rsid w:val="00A304C2"/>
    <w:rsid w:val="00A30E56"/>
    <w:rsid w:val="00A3109C"/>
    <w:rsid w:val="00A315F5"/>
    <w:rsid w:val="00A31903"/>
    <w:rsid w:val="00A31EF3"/>
    <w:rsid w:val="00A32CD5"/>
    <w:rsid w:val="00A32D28"/>
    <w:rsid w:val="00A32EDF"/>
    <w:rsid w:val="00A32F5B"/>
    <w:rsid w:val="00A33A97"/>
    <w:rsid w:val="00A34044"/>
    <w:rsid w:val="00A3421A"/>
    <w:rsid w:val="00A345A2"/>
    <w:rsid w:val="00A34892"/>
    <w:rsid w:val="00A34BE3"/>
    <w:rsid w:val="00A354C8"/>
    <w:rsid w:val="00A35644"/>
    <w:rsid w:val="00A3591C"/>
    <w:rsid w:val="00A35C84"/>
    <w:rsid w:val="00A35F40"/>
    <w:rsid w:val="00A364A6"/>
    <w:rsid w:val="00A36E28"/>
    <w:rsid w:val="00A3718C"/>
    <w:rsid w:val="00A40711"/>
    <w:rsid w:val="00A40A5F"/>
    <w:rsid w:val="00A40E3E"/>
    <w:rsid w:val="00A411D6"/>
    <w:rsid w:val="00A41425"/>
    <w:rsid w:val="00A4162F"/>
    <w:rsid w:val="00A41E06"/>
    <w:rsid w:val="00A422FE"/>
    <w:rsid w:val="00A4267F"/>
    <w:rsid w:val="00A4295A"/>
    <w:rsid w:val="00A43F6A"/>
    <w:rsid w:val="00A443BA"/>
    <w:rsid w:val="00A443C9"/>
    <w:rsid w:val="00A4451D"/>
    <w:rsid w:val="00A447DC"/>
    <w:rsid w:val="00A44A1B"/>
    <w:rsid w:val="00A44CAD"/>
    <w:rsid w:val="00A44D98"/>
    <w:rsid w:val="00A44F86"/>
    <w:rsid w:val="00A45219"/>
    <w:rsid w:val="00A452EB"/>
    <w:rsid w:val="00A454C1"/>
    <w:rsid w:val="00A455B6"/>
    <w:rsid w:val="00A45E38"/>
    <w:rsid w:val="00A46BB2"/>
    <w:rsid w:val="00A46E0E"/>
    <w:rsid w:val="00A470F0"/>
    <w:rsid w:val="00A476BC"/>
    <w:rsid w:val="00A47A26"/>
    <w:rsid w:val="00A501B8"/>
    <w:rsid w:val="00A5036C"/>
    <w:rsid w:val="00A50A3B"/>
    <w:rsid w:val="00A50CD9"/>
    <w:rsid w:val="00A50EB6"/>
    <w:rsid w:val="00A5126A"/>
    <w:rsid w:val="00A5225E"/>
    <w:rsid w:val="00A52268"/>
    <w:rsid w:val="00A52534"/>
    <w:rsid w:val="00A52B6B"/>
    <w:rsid w:val="00A52D77"/>
    <w:rsid w:val="00A52E64"/>
    <w:rsid w:val="00A52EFC"/>
    <w:rsid w:val="00A52FCB"/>
    <w:rsid w:val="00A5306F"/>
    <w:rsid w:val="00A53355"/>
    <w:rsid w:val="00A53B03"/>
    <w:rsid w:val="00A53C4F"/>
    <w:rsid w:val="00A53C83"/>
    <w:rsid w:val="00A53EBC"/>
    <w:rsid w:val="00A5509B"/>
    <w:rsid w:val="00A5551A"/>
    <w:rsid w:val="00A55A05"/>
    <w:rsid w:val="00A55D31"/>
    <w:rsid w:val="00A569BA"/>
    <w:rsid w:val="00A5781E"/>
    <w:rsid w:val="00A57EDD"/>
    <w:rsid w:val="00A604DB"/>
    <w:rsid w:val="00A6078C"/>
    <w:rsid w:val="00A607F2"/>
    <w:rsid w:val="00A610CD"/>
    <w:rsid w:val="00A614AC"/>
    <w:rsid w:val="00A615C3"/>
    <w:rsid w:val="00A616A9"/>
    <w:rsid w:val="00A61CA1"/>
    <w:rsid w:val="00A61EA9"/>
    <w:rsid w:val="00A61F0B"/>
    <w:rsid w:val="00A62D79"/>
    <w:rsid w:val="00A63632"/>
    <w:rsid w:val="00A636E0"/>
    <w:rsid w:val="00A63CD4"/>
    <w:rsid w:val="00A63DD2"/>
    <w:rsid w:val="00A64419"/>
    <w:rsid w:val="00A64700"/>
    <w:rsid w:val="00A64826"/>
    <w:rsid w:val="00A6500D"/>
    <w:rsid w:val="00A65589"/>
    <w:rsid w:val="00A65BA2"/>
    <w:rsid w:val="00A66698"/>
    <w:rsid w:val="00A6675F"/>
    <w:rsid w:val="00A66886"/>
    <w:rsid w:val="00A66B21"/>
    <w:rsid w:val="00A66F02"/>
    <w:rsid w:val="00A6744B"/>
    <w:rsid w:val="00A67661"/>
    <w:rsid w:val="00A7030C"/>
    <w:rsid w:val="00A70F62"/>
    <w:rsid w:val="00A716A3"/>
    <w:rsid w:val="00A71AEB"/>
    <w:rsid w:val="00A71E54"/>
    <w:rsid w:val="00A72000"/>
    <w:rsid w:val="00A72BC8"/>
    <w:rsid w:val="00A72F27"/>
    <w:rsid w:val="00A73F71"/>
    <w:rsid w:val="00A7439E"/>
    <w:rsid w:val="00A7478A"/>
    <w:rsid w:val="00A74F22"/>
    <w:rsid w:val="00A74F81"/>
    <w:rsid w:val="00A7512C"/>
    <w:rsid w:val="00A75403"/>
    <w:rsid w:val="00A7561F"/>
    <w:rsid w:val="00A762D7"/>
    <w:rsid w:val="00A76634"/>
    <w:rsid w:val="00A76783"/>
    <w:rsid w:val="00A769D6"/>
    <w:rsid w:val="00A7705B"/>
    <w:rsid w:val="00A77523"/>
    <w:rsid w:val="00A77B96"/>
    <w:rsid w:val="00A77CBD"/>
    <w:rsid w:val="00A77D80"/>
    <w:rsid w:val="00A808F4"/>
    <w:rsid w:val="00A809E6"/>
    <w:rsid w:val="00A80BD1"/>
    <w:rsid w:val="00A81D32"/>
    <w:rsid w:val="00A82876"/>
    <w:rsid w:val="00A82BCE"/>
    <w:rsid w:val="00A82D45"/>
    <w:rsid w:val="00A82D60"/>
    <w:rsid w:val="00A82EF4"/>
    <w:rsid w:val="00A82F3B"/>
    <w:rsid w:val="00A8358B"/>
    <w:rsid w:val="00A83802"/>
    <w:rsid w:val="00A83BFB"/>
    <w:rsid w:val="00A8402E"/>
    <w:rsid w:val="00A84430"/>
    <w:rsid w:val="00A84AD3"/>
    <w:rsid w:val="00A85DFB"/>
    <w:rsid w:val="00A86002"/>
    <w:rsid w:val="00A8624B"/>
    <w:rsid w:val="00A86678"/>
    <w:rsid w:val="00A86715"/>
    <w:rsid w:val="00A871B3"/>
    <w:rsid w:val="00A877B9"/>
    <w:rsid w:val="00A87DD1"/>
    <w:rsid w:val="00A87E8C"/>
    <w:rsid w:val="00A901B2"/>
    <w:rsid w:val="00A90BAF"/>
    <w:rsid w:val="00A90DFE"/>
    <w:rsid w:val="00A9132F"/>
    <w:rsid w:val="00A915FC"/>
    <w:rsid w:val="00A92CC8"/>
    <w:rsid w:val="00A92F25"/>
    <w:rsid w:val="00A93089"/>
    <w:rsid w:val="00A93678"/>
    <w:rsid w:val="00A938C1"/>
    <w:rsid w:val="00A9393F"/>
    <w:rsid w:val="00A93A9E"/>
    <w:rsid w:val="00A93B17"/>
    <w:rsid w:val="00A93B76"/>
    <w:rsid w:val="00A93BB3"/>
    <w:rsid w:val="00A943AB"/>
    <w:rsid w:val="00A94436"/>
    <w:rsid w:val="00A94916"/>
    <w:rsid w:val="00A94E7F"/>
    <w:rsid w:val="00A956A7"/>
    <w:rsid w:val="00A957AC"/>
    <w:rsid w:val="00A95843"/>
    <w:rsid w:val="00A95E11"/>
    <w:rsid w:val="00A95ECF"/>
    <w:rsid w:val="00A95F82"/>
    <w:rsid w:val="00A964E8"/>
    <w:rsid w:val="00A97BC3"/>
    <w:rsid w:val="00AA004A"/>
    <w:rsid w:val="00AA0ACD"/>
    <w:rsid w:val="00AA0BC4"/>
    <w:rsid w:val="00AA0C64"/>
    <w:rsid w:val="00AA0C75"/>
    <w:rsid w:val="00AA12EE"/>
    <w:rsid w:val="00AA236C"/>
    <w:rsid w:val="00AA2F65"/>
    <w:rsid w:val="00AA31EA"/>
    <w:rsid w:val="00AA34B3"/>
    <w:rsid w:val="00AA35C0"/>
    <w:rsid w:val="00AA3B76"/>
    <w:rsid w:val="00AA3E84"/>
    <w:rsid w:val="00AA44F8"/>
    <w:rsid w:val="00AA4779"/>
    <w:rsid w:val="00AA4B32"/>
    <w:rsid w:val="00AA514D"/>
    <w:rsid w:val="00AA55F6"/>
    <w:rsid w:val="00AA620C"/>
    <w:rsid w:val="00AA6BD6"/>
    <w:rsid w:val="00AA71AC"/>
    <w:rsid w:val="00AA7336"/>
    <w:rsid w:val="00AA7A70"/>
    <w:rsid w:val="00AA7CC8"/>
    <w:rsid w:val="00AB04CC"/>
    <w:rsid w:val="00AB071E"/>
    <w:rsid w:val="00AB07E9"/>
    <w:rsid w:val="00AB08F2"/>
    <w:rsid w:val="00AB0CF3"/>
    <w:rsid w:val="00AB1193"/>
    <w:rsid w:val="00AB11D0"/>
    <w:rsid w:val="00AB1C5F"/>
    <w:rsid w:val="00AB1F72"/>
    <w:rsid w:val="00AB2627"/>
    <w:rsid w:val="00AB2F16"/>
    <w:rsid w:val="00AB31FF"/>
    <w:rsid w:val="00AB357B"/>
    <w:rsid w:val="00AB3850"/>
    <w:rsid w:val="00AB397B"/>
    <w:rsid w:val="00AB43E4"/>
    <w:rsid w:val="00AB471C"/>
    <w:rsid w:val="00AB4725"/>
    <w:rsid w:val="00AB527E"/>
    <w:rsid w:val="00AB543A"/>
    <w:rsid w:val="00AB545A"/>
    <w:rsid w:val="00AB5651"/>
    <w:rsid w:val="00AB58C8"/>
    <w:rsid w:val="00AB5AFD"/>
    <w:rsid w:val="00AB5B99"/>
    <w:rsid w:val="00AB5D95"/>
    <w:rsid w:val="00AB6065"/>
    <w:rsid w:val="00AB6B66"/>
    <w:rsid w:val="00AB6D10"/>
    <w:rsid w:val="00AB797E"/>
    <w:rsid w:val="00AB7B39"/>
    <w:rsid w:val="00AB7C27"/>
    <w:rsid w:val="00AB7F22"/>
    <w:rsid w:val="00AB7F2E"/>
    <w:rsid w:val="00AC02E2"/>
    <w:rsid w:val="00AC19B4"/>
    <w:rsid w:val="00AC23E3"/>
    <w:rsid w:val="00AC2496"/>
    <w:rsid w:val="00AC2B15"/>
    <w:rsid w:val="00AC2FB8"/>
    <w:rsid w:val="00AC31B8"/>
    <w:rsid w:val="00AC3357"/>
    <w:rsid w:val="00AC38E4"/>
    <w:rsid w:val="00AC461D"/>
    <w:rsid w:val="00AC47CC"/>
    <w:rsid w:val="00AC498B"/>
    <w:rsid w:val="00AC4ECC"/>
    <w:rsid w:val="00AC4EF3"/>
    <w:rsid w:val="00AC4FD3"/>
    <w:rsid w:val="00AC55D5"/>
    <w:rsid w:val="00AC5B3E"/>
    <w:rsid w:val="00AC5F61"/>
    <w:rsid w:val="00AC614B"/>
    <w:rsid w:val="00AC6161"/>
    <w:rsid w:val="00AC61E0"/>
    <w:rsid w:val="00AC6A77"/>
    <w:rsid w:val="00AC7345"/>
    <w:rsid w:val="00AC766E"/>
    <w:rsid w:val="00AD0136"/>
    <w:rsid w:val="00AD14D9"/>
    <w:rsid w:val="00AD2586"/>
    <w:rsid w:val="00AD2668"/>
    <w:rsid w:val="00AD28EA"/>
    <w:rsid w:val="00AD2FA0"/>
    <w:rsid w:val="00AD30B4"/>
    <w:rsid w:val="00AD3259"/>
    <w:rsid w:val="00AD3A90"/>
    <w:rsid w:val="00AD3A92"/>
    <w:rsid w:val="00AD3DA9"/>
    <w:rsid w:val="00AD40BC"/>
    <w:rsid w:val="00AD470E"/>
    <w:rsid w:val="00AD48A6"/>
    <w:rsid w:val="00AD4EE7"/>
    <w:rsid w:val="00AD50D6"/>
    <w:rsid w:val="00AD5251"/>
    <w:rsid w:val="00AD5D62"/>
    <w:rsid w:val="00AD5FC7"/>
    <w:rsid w:val="00AD6E67"/>
    <w:rsid w:val="00AD77E1"/>
    <w:rsid w:val="00AD7A66"/>
    <w:rsid w:val="00AE0763"/>
    <w:rsid w:val="00AE0D2C"/>
    <w:rsid w:val="00AE0F10"/>
    <w:rsid w:val="00AE15C7"/>
    <w:rsid w:val="00AE1D94"/>
    <w:rsid w:val="00AE2352"/>
    <w:rsid w:val="00AE2C2B"/>
    <w:rsid w:val="00AE2EA7"/>
    <w:rsid w:val="00AE2FB4"/>
    <w:rsid w:val="00AE34B4"/>
    <w:rsid w:val="00AE3D97"/>
    <w:rsid w:val="00AE496A"/>
    <w:rsid w:val="00AE4E53"/>
    <w:rsid w:val="00AE4F85"/>
    <w:rsid w:val="00AE5872"/>
    <w:rsid w:val="00AE587A"/>
    <w:rsid w:val="00AE59D0"/>
    <w:rsid w:val="00AE5DB8"/>
    <w:rsid w:val="00AE68FA"/>
    <w:rsid w:val="00AE6D7B"/>
    <w:rsid w:val="00AE6FFB"/>
    <w:rsid w:val="00AE702A"/>
    <w:rsid w:val="00AE7204"/>
    <w:rsid w:val="00AE7559"/>
    <w:rsid w:val="00AE7668"/>
    <w:rsid w:val="00AE7736"/>
    <w:rsid w:val="00AE7C18"/>
    <w:rsid w:val="00AE7FCF"/>
    <w:rsid w:val="00AF036B"/>
    <w:rsid w:val="00AF0583"/>
    <w:rsid w:val="00AF0838"/>
    <w:rsid w:val="00AF08DF"/>
    <w:rsid w:val="00AF0B27"/>
    <w:rsid w:val="00AF14F2"/>
    <w:rsid w:val="00AF1B71"/>
    <w:rsid w:val="00AF1FBE"/>
    <w:rsid w:val="00AF1FEE"/>
    <w:rsid w:val="00AF2BF0"/>
    <w:rsid w:val="00AF2C73"/>
    <w:rsid w:val="00AF3390"/>
    <w:rsid w:val="00AF33A4"/>
    <w:rsid w:val="00AF354B"/>
    <w:rsid w:val="00AF379C"/>
    <w:rsid w:val="00AF51F7"/>
    <w:rsid w:val="00AF61DC"/>
    <w:rsid w:val="00AF66EA"/>
    <w:rsid w:val="00AF6A4E"/>
    <w:rsid w:val="00AF6B2A"/>
    <w:rsid w:val="00AF71F8"/>
    <w:rsid w:val="00AF73A8"/>
    <w:rsid w:val="00AF7647"/>
    <w:rsid w:val="00B00326"/>
    <w:rsid w:val="00B0040F"/>
    <w:rsid w:val="00B00910"/>
    <w:rsid w:val="00B00B7F"/>
    <w:rsid w:val="00B00D4F"/>
    <w:rsid w:val="00B017FE"/>
    <w:rsid w:val="00B01B23"/>
    <w:rsid w:val="00B01D80"/>
    <w:rsid w:val="00B024FC"/>
    <w:rsid w:val="00B02EC3"/>
    <w:rsid w:val="00B02F73"/>
    <w:rsid w:val="00B03673"/>
    <w:rsid w:val="00B03690"/>
    <w:rsid w:val="00B03FBD"/>
    <w:rsid w:val="00B042CB"/>
    <w:rsid w:val="00B04621"/>
    <w:rsid w:val="00B0562E"/>
    <w:rsid w:val="00B05688"/>
    <w:rsid w:val="00B0706C"/>
    <w:rsid w:val="00B077B4"/>
    <w:rsid w:val="00B07E32"/>
    <w:rsid w:val="00B10A1F"/>
    <w:rsid w:val="00B11E85"/>
    <w:rsid w:val="00B11E91"/>
    <w:rsid w:val="00B1213E"/>
    <w:rsid w:val="00B123AB"/>
    <w:rsid w:val="00B12C9D"/>
    <w:rsid w:val="00B12CE8"/>
    <w:rsid w:val="00B12FAC"/>
    <w:rsid w:val="00B13203"/>
    <w:rsid w:val="00B132B9"/>
    <w:rsid w:val="00B139E3"/>
    <w:rsid w:val="00B13EB5"/>
    <w:rsid w:val="00B140B9"/>
    <w:rsid w:val="00B14735"/>
    <w:rsid w:val="00B148DC"/>
    <w:rsid w:val="00B14DCF"/>
    <w:rsid w:val="00B153FD"/>
    <w:rsid w:val="00B15C0B"/>
    <w:rsid w:val="00B15F20"/>
    <w:rsid w:val="00B16995"/>
    <w:rsid w:val="00B16BD7"/>
    <w:rsid w:val="00B176D0"/>
    <w:rsid w:val="00B17B82"/>
    <w:rsid w:val="00B204B6"/>
    <w:rsid w:val="00B20A01"/>
    <w:rsid w:val="00B20AE6"/>
    <w:rsid w:val="00B20D1E"/>
    <w:rsid w:val="00B20DF1"/>
    <w:rsid w:val="00B20EF6"/>
    <w:rsid w:val="00B21148"/>
    <w:rsid w:val="00B2177C"/>
    <w:rsid w:val="00B2192D"/>
    <w:rsid w:val="00B222F5"/>
    <w:rsid w:val="00B2286C"/>
    <w:rsid w:val="00B23026"/>
    <w:rsid w:val="00B23208"/>
    <w:rsid w:val="00B23829"/>
    <w:rsid w:val="00B23ADB"/>
    <w:rsid w:val="00B24C14"/>
    <w:rsid w:val="00B25213"/>
    <w:rsid w:val="00B25217"/>
    <w:rsid w:val="00B255D0"/>
    <w:rsid w:val="00B26024"/>
    <w:rsid w:val="00B2683D"/>
    <w:rsid w:val="00B27A99"/>
    <w:rsid w:val="00B27D01"/>
    <w:rsid w:val="00B27E76"/>
    <w:rsid w:val="00B27EB3"/>
    <w:rsid w:val="00B27ED2"/>
    <w:rsid w:val="00B301B1"/>
    <w:rsid w:val="00B30A32"/>
    <w:rsid w:val="00B310B2"/>
    <w:rsid w:val="00B310B3"/>
    <w:rsid w:val="00B31437"/>
    <w:rsid w:val="00B31AB3"/>
    <w:rsid w:val="00B31BB2"/>
    <w:rsid w:val="00B324E5"/>
    <w:rsid w:val="00B325F6"/>
    <w:rsid w:val="00B329DF"/>
    <w:rsid w:val="00B32A8A"/>
    <w:rsid w:val="00B333B9"/>
    <w:rsid w:val="00B33B9A"/>
    <w:rsid w:val="00B349BD"/>
    <w:rsid w:val="00B34DA8"/>
    <w:rsid w:val="00B35EC3"/>
    <w:rsid w:val="00B3659D"/>
    <w:rsid w:val="00B36A5C"/>
    <w:rsid w:val="00B36A9C"/>
    <w:rsid w:val="00B37844"/>
    <w:rsid w:val="00B37D36"/>
    <w:rsid w:val="00B37D38"/>
    <w:rsid w:val="00B400D9"/>
    <w:rsid w:val="00B40716"/>
    <w:rsid w:val="00B40997"/>
    <w:rsid w:val="00B40BD6"/>
    <w:rsid w:val="00B40D9C"/>
    <w:rsid w:val="00B41897"/>
    <w:rsid w:val="00B418AC"/>
    <w:rsid w:val="00B41D57"/>
    <w:rsid w:val="00B41D8B"/>
    <w:rsid w:val="00B41D8E"/>
    <w:rsid w:val="00B41DD6"/>
    <w:rsid w:val="00B4245A"/>
    <w:rsid w:val="00B427B1"/>
    <w:rsid w:val="00B427F5"/>
    <w:rsid w:val="00B42C2F"/>
    <w:rsid w:val="00B430D0"/>
    <w:rsid w:val="00B43312"/>
    <w:rsid w:val="00B43BFC"/>
    <w:rsid w:val="00B44540"/>
    <w:rsid w:val="00B4509B"/>
    <w:rsid w:val="00B45B35"/>
    <w:rsid w:val="00B45BC8"/>
    <w:rsid w:val="00B46158"/>
    <w:rsid w:val="00B46543"/>
    <w:rsid w:val="00B46617"/>
    <w:rsid w:val="00B46CC8"/>
    <w:rsid w:val="00B46F32"/>
    <w:rsid w:val="00B471E2"/>
    <w:rsid w:val="00B47229"/>
    <w:rsid w:val="00B47299"/>
    <w:rsid w:val="00B501D3"/>
    <w:rsid w:val="00B50471"/>
    <w:rsid w:val="00B512C9"/>
    <w:rsid w:val="00B531AA"/>
    <w:rsid w:val="00B53536"/>
    <w:rsid w:val="00B53D5F"/>
    <w:rsid w:val="00B54046"/>
    <w:rsid w:val="00B540A0"/>
    <w:rsid w:val="00B5431E"/>
    <w:rsid w:val="00B54A04"/>
    <w:rsid w:val="00B56408"/>
    <w:rsid w:val="00B56B9C"/>
    <w:rsid w:val="00B56FA5"/>
    <w:rsid w:val="00B57184"/>
    <w:rsid w:val="00B57D7E"/>
    <w:rsid w:val="00B607E1"/>
    <w:rsid w:val="00B60913"/>
    <w:rsid w:val="00B61DDC"/>
    <w:rsid w:val="00B621DF"/>
    <w:rsid w:val="00B626EF"/>
    <w:rsid w:val="00B62AF7"/>
    <w:rsid w:val="00B62BE5"/>
    <w:rsid w:val="00B63062"/>
    <w:rsid w:val="00B633D9"/>
    <w:rsid w:val="00B643B3"/>
    <w:rsid w:val="00B64F8A"/>
    <w:rsid w:val="00B65233"/>
    <w:rsid w:val="00B65930"/>
    <w:rsid w:val="00B65A85"/>
    <w:rsid w:val="00B65D55"/>
    <w:rsid w:val="00B66400"/>
    <w:rsid w:val="00B67E4B"/>
    <w:rsid w:val="00B67FA4"/>
    <w:rsid w:val="00B70443"/>
    <w:rsid w:val="00B70829"/>
    <w:rsid w:val="00B712E3"/>
    <w:rsid w:val="00B7175F"/>
    <w:rsid w:val="00B720D6"/>
    <w:rsid w:val="00B72B2B"/>
    <w:rsid w:val="00B737B9"/>
    <w:rsid w:val="00B741D5"/>
    <w:rsid w:val="00B744EF"/>
    <w:rsid w:val="00B745F9"/>
    <w:rsid w:val="00B7554B"/>
    <w:rsid w:val="00B75D3D"/>
    <w:rsid w:val="00B75DE3"/>
    <w:rsid w:val="00B75F23"/>
    <w:rsid w:val="00B76A50"/>
    <w:rsid w:val="00B77014"/>
    <w:rsid w:val="00B77579"/>
    <w:rsid w:val="00B779EB"/>
    <w:rsid w:val="00B8029F"/>
    <w:rsid w:val="00B80734"/>
    <w:rsid w:val="00B80F82"/>
    <w:rsid w:val="00B8312E"/>
    <w:rsid w:val="00B84588"/>
    <w:rsid w:val="00B84D03"/>
    <w:rsid w:val="00B85FE9"/>
    <w:rsid w:val="00B86558"/>
    <w:rsid w:val="00B865F1"/>
    <w:rsid w:val="00B867CC"/>
    <w:rsid w:val="00B86957"/>
    <w:rsid w:val="00B87203"/>
    <w:rsid w:val="00B90117"/>
    <w:rsid w:val="00B904DE"/>
    <w:rsid w:val="00B90F5F"/>
    <w:rsid w:val="00B915D8"/>
    <w:rsid w:val="00B91FA3"/>
    <w:rsid w:val="00B9225F"/>
    <w:rsid w:val="00B927F0"/>
    <w:rsid w:val="00B92A71"/>
    <w:rsid w:val="00B92B22"/>
    <w:rsid w:val="00B92E2A"/>
    <w:rsid w:val="00B934F5"/>
    <w:rsid w:val="00B93763"/>
    <w:rsid w:val="00B9384B"/>
    <w:rsid w:val="00B938B3"/>
    <w:rsid w:val="00B939A1"/>
    <w:rsid w:val="00B93D1A"/>
    <w:rsid w:val="00B94706"/>
    <w:rsid w:val="00B9484D"/>
    <w:rsid w:val="00B94CE0"/>
    <w:rsid w:val="00B954E0"/>
    <w:rsid w:val="00B955CE"/>
    <w:rsid w:val="00B95712"/>
    <w:rsid w:val="00B9579E"/>
    <w:rsid w:val="00B95C2E"/>
    <w:rsid w:val="00B95EE4"/>
    <w:rsid w:val="00B96009"/>
    <w:rsid w:val="00B96074"/>
    <w:rsid w:val="00B96164"/>
    <w:rsid w:val="00B96535"/>
    <w:rsid w:val="00B9673E"/>
    <w:rsid w:val="00B96CE7"/>
    <w:rsid w:val="00B9797E"/>
    <w:rsid w:val="00B97B38"/>
    <w:rsid w:val="00B97D6E"/>
    <w:rsid w:val="00B97FF6"/>
    <w:rsid w:val="00BA016B"/>
    <w:rsid w:val="00BA05EF"/>
    <w:rsid w:val="00BA09D4"/>
    <w:rsid w:val="00BA0B9F"/>
    <w:rsid w:val="00BA0BD2"/>
    <w:rsid w:val="00BA101B"/>
    <w:rsid w:val="00BA1611"/>
    <w:rsid w:val="00BA1875"/>
    <w:rsid w:val="00BA1AD1"/>
    <w:rsid w:val="00BA1BF9"/>
    <w:rsid w:val="00BA1CFC"/>
    <w:rsid w:val="00BA1EC3"/>
    <w:rsid w:val="00BA290D"/>
    <w:rsid w:val="00BA2CB2"/>
    <w:rsid w:val="00BA37CD"/>
    <w:rsid w:val="00BA38B0"/>
    <w:rsid w:val="00BA3D46"/>
    <w:rsid w:val="00BA5362"/>
    <w:rsid w:val="00BA5496"/>
    <w:rsid w:val="00BA5ADE"/>
    <w:rsid w:val="00BA5FB1"/>
    <w:rsid w:val="00BA60E6"/>
    <w:rsid w:val="00BA655F"/>
    <w:rsid w:val="00BA6947"/>
    <w:rsid w:val="00BA74A8"/>
    <w:rsid w:val="00BA7B35"/>
    <w:rsid w:val="00BA7BE2"/>
    <w:rsid w:val="00BA7E2A"/>
    <w:rsid w:val="00BB0270"/>
    <w:rsid w:val="00BB0838"/>
    <w:rsid w:val="00BB09BD"/>
    <w:rsid w:val="00BB0A80"/>
    <w:rsid w:val="00BB1E1A"/>
    <w:rsid w:val="00BB253E"/>
    <w:rsid w:val="00BB277E"/>
    <w:rsid w:val="00BB2892"/>
    <w:rsid w:val="00BB2A31"/>
    <w:rsid w:val="00BB30D8"/>
    <w:rsid w:val="00BB35D3"/>
    <w:rsid w:val="00BB3D2D"/>
    <w:rsid w:val="00BB4476"/>
    <w:rsid w:val="00BB4886"/>
    <w:rsid w:val="00BB4CCF"/>
    <w:rsid w:val="00BB4E37"/>
    <w:rsid w:val="00BB539A"/>
    <w:rsid w:val="00BB564A"/>
    <w:rsid w:val="00BB5A1A"/>
    <w:rsid w:val="00BB620B"/>
    <w:rsid w:val="00BB6A53"/>
    <w:rsid w:val="00BB77AD"/>
    <w:rsid w:val="00BB785B"/>
    <w:rsid w:val="00BB79BF"/>
    <w:rsid w:val="00BC07E9"/>
    <w:rsid w:val="00BC0B41"/>
    <w:rsid w:val="00BC1AB5"/>
    <w:rsid w:val="00BC1DFA"/>
    <w:rsid w:val="00BC222E"/>
    <w:rsid w:val="00BC2437"/>
    <w:rsid w:val="00BC316A"/>
    <w:rsid w:val="00BC3194"/>
    <w:rsid w:val="00BC35CA"/>
    <w:rsid w:val="00BC3662"/>
    <w:rsid w:val="00BC377D"/>
    <w:rsid w:val="00BC39D1"/>
    <w:rsid w:val="00BC3C3A"/>
    <w:rsid w:val="00BC3D3F"/>
    <w:rsid w:val="00BC412D"/>
    <w:rsid w:val="00BC48CA"/>
    <w:rsid w:val="00BC48F8"/>
    <w:rsid w:val="00BC4FF5"/>
    <w:rsid w:val="00BC551C"/>
    <w:rsid w:val="00BC57E5"/>
    <w:rsid w:val="00BC5C88"/>
    <w:rsid w:val="00BC64D1"/>
    <w:rsid w:val="00BC6690"/>
    <w:rsid w:val="00BC6A68"/>
    <w:rsid w:val="00BC6B35"/>
    <w:rsid w:val="00BC70E2"/>
    <w:rsid w:val="00BC7602"/>
    <w:rsid w:val="00BC7646"/>
    <w:rsid w:val="00BC767B"/>
    <w:rsid w:val="00BC7825"/>
    <w:rsid w:val="00BC7A0A"/>
    <w:rsid w:val="00BC7A8C"/>
    <w:rsid w:val="00BD028E"/>
    <w:rsid w:val="00BD02C3"/>
    <w:rsid w:val="00BD041C"/>
    <w:rsid w:val="00BD0591"/>
    <w:rsid w:val="00BD0713"/>
    <w:rsid w:val="00BD079A"/>
    <w:rsid w:val="00BD09DC"/>
    <w:rsid w:val="00BD10CE"/>
    <w:rsid w:val="00BD196B"/>
    <w:rsid w:val="00BD19A6"/>
    <w:rsid w:val="00BD2604"/>
    <w:rsid w:val="00BD26EA"/>
    <w:rsid w:val="00BD2895"/>
    <w:rsid w:val="00BD3919"/>
    <w:rsid w:val="00BD3A16"/>
    <w:rsid w:val="00BD3EF4"/>
    <w:rsid w:val="00BD3F3F"/>
    <w:rsid w:val="00BD4275"/>
    <w:rsid w:val="00BD4611"/>
    <w:rsid w:val="00BD48EA"/>
    <w:rsid w:val="00BD48F4"/>
    <w:rsid w:val="00BD537F"/>
    <w:rsid w:val="00BD5719"/>
    <w:rsid w:val="00BD5CE5"/>
    <w:rsid w:val="00BD5F84"/>
    <w:rsid w:val="00BD5FE9"/>
    <w:rsid w:val="00BD61EC"/>
    <w:rsid w:val="00BD641A"/>
    <w:rsid w:val="00BD69EA"/>
    <w:rsid w:val="00BD6E96"/>
    <w:rsid w:val="00BD7BD6"/>
    <w:rsid w:val="00BD7F72"/>
    <w:rsid w:val="00BE0E1C"/>
    <w:rsid w:val="00BE137F"/>
    <w:rsid w:val="00BE1384"/>
    <w:rsid w:val="00BE1AC0"/>
    <w:rsid w:val="00BE1F94"/>
    <w:rsid w:val="00BE22BC"/>
    <w:rsid w:val="00BE25B1"/>
    <w:rsid w:val="00BE260D"/>
    <w:rsid w:val="00BE2753"/>
    <w:rsid w:val="00BE3689"/>
    <w:rsid w:val="00BE3901"/>
    <w:rsid w:val="00BE3ABF"/>
    <w:rsid w:val="00BE3D04"/>
    <w:rsid w:val="00BE40EA"/>
    <w:rsid w:val="00BE4181"/>
    <w:rsid w:val="00BE4B9F"/>
    <w:rsid w:val="00BE51BE"/>
    <w:rsid w:val="00BE544E"/>
    <w:rsid w:val="00BE62E9"/>
    <w:rsid w:val="00BE70DE"/>
    <w:rsid w:val="00BE7670"/>
    <w:rsid w:val="00BE7F1F"/>
    <w:rsid w:val="00BF067F"/>
    <w:rsid w:val="00BF143C"/>
    <w:rsid w:val="00BF174B"/>
    <w:rsid w:val="00BF187C"/>
    <w:rsid w:val="00BF21F1"/>
    <w:rsid w:val="00BF22BE"/>
    <w:rsid w:val="00BF2BC9"/>
    <w:rsid w:val="00BF2E9A"/>
    <w:rsid w:val="00BF2FFD"/>
    <w:rsid w:val="00BF32A6"/>
    <w:rsid w:val="00BF3DDD"/>
    <w:rsid w:val="00BF47CB"/>
    <w:rsid w:val="00BF55AC"/>
    <w:rsid w:val="00BF5F2D"/>
    <w:rsid w:val="00BF5FDA"/>
    <w:rsid w:val="00BF610E"/>
    <w:rsid w:val="00BF6193"/>
    <w:rsid w:val="00BF6328"/>
    <w:rsid w:val="00BF6732"/>
    <w:rsid w:val="00BF674C"/>
    <w:rsid w:val="00BF674E"/>
    <w:rsid w:val="00BF67CA"/>
    <w:rsid w:val="00BF6D37"/>
    <w:rsid w:val="00BF6FFF"/>
    <w:rsid w:val="00BF70DA"/>
    <w:rsid w:val="00BF75E8"/>
    <w:rsid w:val="00BF7E5A"/>
    <w:rsid w:val="00C0015A"/>
    <w:rsid w:val="00C0135E"/>
    <w:rsid w:val="00C019DB"/>
    <w:rsid w:val="00C019E8"/>
    <w:rsid w:val="00C02294"/>
    <w:rsid w:val="00C02A97"/>
    <w:rsid w:val="00C02E2A"/>
    <w:rsid w:val="00C02F87"/>
    <w:rsid w:val="00C0306D"/>
    <w:rsid w:val="00C0350C"/>
    <w:rsid w:val="00C044AC"/>
    <w:rsid w:val="00C0596C"/>
    <w:rsid w:val="00C0631C"/>
    <w:rsid w:val="00C0668E"/>
    <w:rsid w:val="00C068F3"/>
    <w:rsid w:val="00C0692E"/>
    <w:rsid w:val="00C06C09"/>
    <w:rsid w:val="00C06D8E"/>
    <w:rsid w:val="00C0746E"/>
    <w:rsid w:val="00C100B0"/>
    <w:rsid w:val="00C10D46"/>
    <w:rsid w:val="00C1119C"/>
    <w:rsid w:val="00C119D4"/>
    <w:rsid w:val="00C11D3C"/>
    <w:rsid w:val="00C12237"/>
    <w:rsid w:val="00C128BB"/>
    <w:rsid w:val="00C12E2C"/>
    <w:rsid w:val="00C13520"/>
    <w:rsid w:val="00C13785"/>
    <w:rsid w:val="00C1386F"/>
    <w:rsid w:val="00C13CE1"/>
    <w:rsid w:val="00C1460B"/>
    <w:rsid w:val="00C14B31"/>
    <w:rsid w:val="00C14CE9"/>
    <w:rsid w:val="00C15623"/>
    <w:rsid w:val="00C15787"/>
    <w:rsid w:val="00C15AB4"/>
    <w:rsid w:val="00C163A3"/>
    <w:rsid w:val="00C16450"/>
    <w:rsid w:val="00C164FB"/>
    <w:rsid w:val="00C16873"/>
    <w:rsid w:val="00C16942"/>
    <w:rsid w:val="00C16EEF"/>
    <w:rsid w:val="00C17F95"/>
    <w:rsid w:val="00C17FC0"/>
    <w:rsid w:val="00C202E3"/>
    <w:rsid w:val="00C203FD"/>
    <w:rsid w:val="00C20426"/>
    <w:rsid w:val="00C2055C"/>
    <w:rsid w:val="00C209F0"/>
    <w:rsid w:val="00C20F58"/>
    <w:rsid w:val="00C210F2"/>
    <w:rsid w:val="00C2238F"/>
    <w:rsid w:val="00C23055"/>
    <w:rsid w:val="00C23B6B"/>
    <w:rsid w:val="00C23B81"/>
    <w:rsid w:val="00C23EEB"/>
    <w:rsid w:val="00C2431B"/>
    <w:rsid w:val="00C248B9"/>
    <w:rsid w:val="00C2490A"/>
    <w:rsid w:val="00C24C18"/>
    <w:rsid w:val="00C2531D"/>
    <w:rsid w:val="00C2619E"/>
    <w:rsid w:val="00C2626A"/>
    <w:rsid w:val="00C26B87"/>
    <w:rsid w:val="00C26D95"/>
    <w:rsid w:val="00C26E0B"/>
    <w:rsid w:val="00C2735E"/>
    <w:rsid w:val="00C27627"/>
    <w:rsid w:val="00C27994"/>
    <w:rsid w:val="00C279EB"/>
    <w:rsid w:val="00C27C2D"/>
    <w:rsid w:val="00C303D3"/>
    <w:rsid w:val="00C30C13"/>
    <w:rsid w:val="00C30C9D"/>
    <w:rsid w:val="00C30D27"/>
    <w:rsid w:val="00C3112B"/>
    <w:rsid w:val="00C312E0"/>
    <w:rsid w:val="00C32129"/>
    <w:rsid w:val="00C32372"/>
    <w:rsid w:val="00C323CE"/>
    <w:rsid w:val="00C327B8"/>
    <w:rsid w:val="00C32CFD"/>
    <w:rsid w:val="00C32D9F"/>
    <w:rsid w:val="00C33432"/>
    <w:rsid w:val="00C33733"/>
    <w:rsid w:val="00C33DDD"/>
    <w:rsid w:val="00C3419E"/>
    <w:rsid w:val="00C345F1"/>
    <w:rsid w:val="00C34E2B"/>
    <w:rsid w:val="00C354E7"/>
    <w:rsid w:val="00C3561E"/>
    <w:rsid w:val="00C3587D"/>
    <w:rsid w:val="00C35D53"/>
    <w:rsid w:val="00C35DB9"/>
    <w:rsid w:val="00C36018"/>
    <w:rsid w:val="00C375C6"/>
    <w:rsid w:val="00C37CD5"/>
    <w:rsid w:val="00C40B9F"/>
    <w:rsid w:val="00C40CED"/>
    <w:rsid w:val="00C41260"/>
    <w:rsid w:val="00C41754"/>
    <w:rsid w:val="00C41A5B"/>
    <w:rsid w:val="00C41FA6"/>
    <w:rsid w:val="00C421DB"/>
    <w:rsid w:val="00C42CCE"/>
    <w:rsid w:val="00C4334B"/>
    <w:rsid w:val="00C434A4"/>
    <w:rsid w:val="00C435F6"/>
    <w:rsid w:val="00C43978"/>
    <w:rsid w:val="00C4484E"/>
    <w:rsid w:val="00C44A6D"/>
    <w:rsid w:val="00C44B87"/>
    <w:rsid w:val="00C44D32"/>
    <w:rsid w:val="00C451B3"/>
    <w:rsid w:val="00C45E52"/>
    <w:rsid w:val="00C4659E"/>
    <w:rsid w:val="00C465E7"/>
    <w:rsid w:val="00C46742"/>
    <w:rsid w:val="00C46C96"/>
    <w:rsid w:val="00C46EB1"/>
    <w:rsid w:val="00C4799F"/>
    <w:rsid w:val="00C47B32"/>
    <w:rsid w:val="00C500A3"/>
    <w:rsid w:val="00C50139"/>
    <w:rsid w:val="00C5112C"/>
    <w:rsid w:val="00C51460"/>
    <w:rsid w:val="00C516DD"/>
    <w:rsid w:val="00C51A94"/>
    <w:rsid w:val="00C521F1"/>
    <w:rsid w:val="00C529E4"/>
    <w:rsid w:val="00C52BA6"/>
    <w:rsid w:val="00C53225"/>
    <w:rsid w:val="00C53538"/>
    <w:rsid w:val="00C535A9"/>
    <w:rsid w:val="00C538CA"/>
    <w:rsid w:val="00C5458E"/>
    <w:rsid w:val="00C54D6C"/>
    <w:rsid w:val="00C551FD"/>
    <w:rsid w:val="00C553FB"/>
    <w:rsid w:val="00C55584"/>
    <w:rsid w:val="00C55C7C"/>
    <w:rsid w:val="00C5603A"/>
    <w:rsid w:val="00C5686F"/>
    <w:rsid w:val="00C56898"/>
    <w:rsid w:val="00C56CA3"/>
    <w:rsid w:val="00C5736D"/>
    <w:rsid w:val="00C579B8"/>
    <w:rsid w:val="00C57B3D"/>
    <w:rsid w:val="00C60E90"/>
    <w:rsid w:val="00C611CD"/>
    <w:rsid w:val="00C613C0"/>
    <w:rsid w:val="00C6257E"/>
    <w:rsid w:val="00C62BCB"/>
    <w:rsid w:val="00C63C04"/>
    <w:rsid w:val="00C63E97"/>
    <w:rsid w:val="00C6402F"/>
    <w:rsid w:val="00C641C8"/>
    <w:rsid w:val="00C647A2"/>
    <w:rsid w:val="00C64BE1"/>
    <w:rsid w:val="00C64C88"/>
    <w:rsid w:val="00C64ECF"/>
    <w:rsid w:val="00C655AA"/>
    <w:rsid w:val="00C65788"/>
    <w:rsid w:val="00C65881"/>
    <w:rsid w:val="00C65C81"/>
    <w:rsid w:val="00C65FE0"/>
    <w:rsid w:val="00C6627D"/>
    <w:rsid w:val="00C66FB5"/>
    <w:rsid w:val="00C67303"/>
    <w:rsid w:val="00C67AD5"/>
    <w:rsid w:val="00C67CEF"/>
    <w:rsid w:val="00C67E58"/>
    <w:rsid w:val="00C70207"/>
    <w:rsid w:val="00C716C7"/>
    <w:rsid w:val="00C71919"/>
    <w:rsid w:val="00C71AF6"/>
    <w:rsid w:val="00C726E9"/>
    <w:rsid w:val="00C736F9"/>
    <w:rsid w:val="00C73C34"/>
    <w:rsid w:val="00C73CFF"/>
    <w:rsid w:val="00C73E6A"/>
    <w:rsid w:val="00C7489B"/>
    <w:rsid w:val="00C74B6A"/>
    <w:rsid w:val="00C74CA5"/>
    <w:rsid w:val="00C75DE1"/>
    <w:rsid w:val="00C7689C"/>
    <w:rsid w:val="00C7695B"/>
    <w:rsid w:val="00C76BD1"/>
    <w:rsid w:val="00C76D15"/>
    <w:rsid w:val="00C776B4"/>
    <w:rsid w:val="00C77911"/>
    <w:rsid w:val="00C77AFA"/>
    <w:rsid w:val="00C80357"/>
    <w:rsid w:val="00C80598"/>
    <w:rsid w:val="00C805EB"/>
    <w:rsid w:val="00C8068E"/>
    <w:rsid w:val="00C80D36"/>
    <w:rsid w:val="00C80D4F"/>
    <w:rsid w:val="00C81C2E"/>
    <w:rsid w:val="00C81EEF"/>
    <w:rsid w:val="00C822A1"/>
    <w:rsid w:val="00C82572"/>
    <w:rsid w:val="00C825E3"/>
    <w:rsid w:val="00C84218"/>
    <w:rsid w:val="00C84EEB"/>
    <w:rsid w:val="00C859A4"/>
    <w:rsid w:val="00C86999"/>
    <w:rsid w:val="00C86D11"/>
    <w:rsid w:val="00C86EFA"/>
    <w:rsid w:val="00C87D39"/>
    <w:rsid w:val="00C90570"/>
    <w:rsid w:val="00C90D74"/>
    <w:rsid w:val="00C90F62"/>
    <w:rsid w:val="00C91EB0"/>
    <w:rsid w:val="00C92186"/>
    <w:rsid w:val="00C921E5"/>
    <w:rsid w:val="00C931AA"/>
    <w:rsid w:val="00C93910"/>
    <w:rsid w:val="00C93CCF"/>
    <w:rsid w:val="00C9464C"/>
    <w:rsid w:val="00C94A5A"/>
    <w:rsid w:val="00C94E8A"/>
    <w:rsid w:val="00C9571F"/>
    <w:rsid w:val="00C95A71"/>
    <w:rsid w:val="00C96EB8"/>
    <w:rsid w:val="00C976B5"/>
    <w:rsid w:val="00CA0725"/>
    <w:rsid w:val="00CA0E67"/>
    <w:rsid w:val="00CA1164"/>
    <w:rsid w:val="00CA12DE"/>
    <w:rsid w:val="00CA1845"/>
    <w:rsid w:val="00CA1D23"/>
    <w:rsid w:val="00CA1E35"/>
    <w:rsid w:val="00CA251B"/>
    <w:rsid w:val="00CA25DA"/>
    <w:rsid w:val="00CA2BA2"/>
    <w:rsid w:val="00CA2DA6"/>
    <w:rsid w:val="00CA2F8E"/>
    <w:rsid w:val="00CA38E6"/>
    <w:rsid w:val="00CA3D10"/>
    <w:rsid w:val="00CA44D5"/>
    <w:rsid w:val="00CA46AA"/>
    <w:rsid w:val="00CA49AC"/>
    <w:rsid w:val="00CA4D5D"/>
    <w:rsid w:val="00CA5529"/>
    <w:rsid w:val="00CA5F11"/>
    <w:rsid w:val="00CA66BF"/>
    <w:rsid w:val="00CA6E4A"/>
    <w:rsid w:val="00CA78A3"/>
    <w:rsid w:val="00CA7948"/>
    <w:rsid w:val="00CA799D"/>
    <w:rsid w:val="00CA7A3C"/>
    <w:rsid w:val="00CA7C92"/>
    <w:rsid w:val="00CB10BA"/>
    <w:rsid w:val="00CB2237"/>
    <w:rsid w:val="00CB2346"/>
    <w:rsid w:val="00CB30F5"/>
    <w:rsid w:val="00CB3C77"/>
    <w:rsid w:val="00CB4242"/>
    <w:rsid w:val="00CB42B2"/>
    <w:rsid w:val="00CB4529"/>
    <w:rsid w:val="00CB45F5"/>
    <w:rsid w:val="00CB4BF4"/>
    <w:rsid w:val="00CB4EAB"/>
    <w:rsid w:val="00CB4F43"/>
    <w:rsid w:val="00CB5A10"/>
    <w:rsid w:val="00CB5E96"/>
    <w:rsid w:val="00CB5FCD"/>
    <w:rsid w:val="00CB7352"/>
    <w:rsid w:val="00CB7F44"/>
    <w:rsid w:val="00CC11F6"/>
    <w:rsid w:val="00CC1B53"/>
    <w:rsid w:val="00CC2072"/>
    <w:rsid w:val="00CC20D1"/>
    <w:rsid w:val="00CC25DA"/>
    <w:rsid w:val="00CC272A"/>
    <w:rsid w:val="00CC2BCE"/>
    <w:rsid w:val="00CC2ED9"/>
    <w:rsid w:val="00CC343E"/>
    <w:rsid w:val="00CC3644"/>
    <w:rsid w:val="00CC3CDE"/>
    <w:rsid w:val="00CC3E2F"/>
    <w:rsid w:val="00CC450C"/>
    <w:rsid w:val="00CC4E06"/>
    <w:rsid w:val="00CC4E2C"/>
    <w:rsid w:val="00CC4E77"/>
    <w:rsid w:val="00CC50CE"/>
    <w:rsid w:val="00CC50DC"/>
    <w:rsid w:val="00CC5AF6"/>
    <w:rsid w:val="00CC5BCE"/>
    <w:rsid w:val="00CC62F0"/>
    <w:rsid w:val="00CC6B08"/>
    <w:rsid w:val="00CC6F6C"/>
    <w:rsid w:val="00CC7C7D"/>
    <w:rsid w:val="00CC7DF1"/>
    <w:rsid w:val="00CC7E9F"/>
    <w:rsid w:val="00CD04D0"/>
    <w:rsid w:val="00CD0917"/>
    <w:rsid w:val="00CD097B"/>
    <w:rsid w:val="00CD0B13"/>
    <w:rsid w:val="00CD284B"/>
    <w:rsid w:val="00CD2A8B"/>
    <w:rsid w:val="00CD43FC"/>
    <w:rsid w:val="00CD4773"/>
    <w:rsid w:val="00CD4DB8"/>
    <w:rsid w:val="00CD525B"/>
    <w:rsid w:val="00CD5491"/>
    <w:rsid w:val="00CD5637"/>
    <w:rsid w:val="00CD5BFF"/>
    <w:rsid w:val="00CD6024"/>
    <w:rsid w:val="00CD7766"/>
    <w:rsid w:val="00CD7C74"/>
    <w:rsid w:val="00CD7C84"/>
    <w:rsid w:val="00CD7E58"/>
    <w:rsid w:val="00CE0443"/>
    <w:rsid w:val="00CE064D"/>
    <w:rsid w:val="00CE0FD0"/>
    <w:rsid w:val="00CE13CF"/>
    <w:rsid w:val="00CE14BA"/>
    <w:rsid w:val="00CE15F1"/>
    <w:rsid w:val="00CE1914"/>
    <w:rsid w:val="00CE1B6A"/>
    <w:rsid w:val="00CE1C75"/>
    <w:rsid w:val="00CE1D15"/>
    <w:rsid w:val="00CE23AF"/>
    <w:rsid w:val="00CE243F"/>
    <w:rsid w:val="00CE2535"/>
    <w:rsid w:val="00CE2548"/>
    <w:rsid w:val="00CE2B42"/>
    <w:rsid w:val="00CE2E71"/>
    <w:rsid w:val="00CE31B7"/>
    <w:rsid w:val="00CE3427"/>
    <w:rsid w:val="00CE3D2B"/>
    <w:rsid w:val="00CE3D77"/>
    <w:rsid w:val="00CE422A"/>
    <w:rsid w:val="00CE4596"/>
    <w:rsid w:val="00CE467D"/>
    <w:rsid w:val="00CE4BAB"/>
    <w:rsid w:val="00CE53C9"/>
    <w:rsid w:val="00CE5506"/>
    <w:rsid w:val="00CE5A26"/>
    <w:rsid w:val="00CE6513"/>
    <w:rsid w:val="00CE6560"/>
    <w:rsid w:val="00CE7719"/>
    <w:rsid w:val="00CE7BAF"/>
    <w:rsid w:val="00CF11B6"/>
    <w:rsid w:val="00CF176B"/>
    <w:rsid w:val="00CF1A60"/>
    <w:rsid w:val="00CF1E30"/>
    <w:rsid w:val="00CF255D"/>
    <w:rsid w:val="00CF2779"/>
    <w:rsid w:val="00CF292F"/>
    <w:rsid w:val="00CF2DAC"/>
    <w:rsid w:val="00CF317E"/>
    <w:rsid w:val="00CF31A1"/>
    <w:rsid w:val="00CF3218"/>
    <w:rsid w:val="00CF425B"/>
    <w:rsid w:val="00CF431F"/>
    <w:rsid w:val="00CF448C"/>
    <w:rsid w:val="00CF4556"/>
    <w:rsid w:val="00CF491C"/>
    <w:rsid w:val="00CF4DD2"/>
    <w:rsid w:val="00CF4F01"/>
    <w:rsid w:val="00CF4FFA"/>
    <w:rsid w:val="00CF55E6"/>
    <w:rsid w:val="00CF55F0"/>
    <w:rsid w:val="00CF5952"/>
    <w:rsid w:val="00CF5C98"/>
    <w:rsid w:val="00CF64C3"/>
    <w:rsid w:val="00CF7285"/>
    <w:rsid w:val="00CF7DFA"/>
    <w:rsid w:val="00CF7EC3"/>
    <w:rsid w:val="00CF7F53"/>
    <w:rsid w:val="00D00094"/>
    <w:rsid w:val="00D00BDB"/>
    <w:rsid w:val="00D00CD1"/>
    <w:rsid w:val="00D01147"/>
    <w:rsid w:val="00D01461"/>
    <w:rsid w:val="00D01857"/>
    <w:rsid w:val="00D01D39"/>
    <w:rsid w:val="00D02139"/>
    <w:rsid w:val="00D026CB"/>
    <w:rsid w:val="00D026F0"/>
    <w:rsid w:val="00D028D0"/>
    <w:rsid w:val="00D03318"/>
    <w:rsid w:val="00D0371D"/>
    <w:rsid w:val="00D03BCE"/>
    <w:rsid w:val="00D03E02"/>
    <w:rsid w:val="00D04278"/>
    <w:rsid w:val="00D04464"/>
    <w:rsid w:val="00D0509F"/>
    <w:rsid w:val="00D0572F"/>
    <w:rsid w:val="00D05785"/>
    <w:rsid w:val="00D05912"/>
    <w:rsid w:val="00D05E67"/>
    <w:rsid w:val="00D05E95"/>
    <w:rsid w:val="00D05FDC"/>
    <w:rsid w:val="00D064D2"/>
    <w:rsid w:val="00D06CC7"/>
    <w:rsid w:val="00D06FD9"/>
    <w:rsid w:val="00D073AF"/>
    <w:rsid w:val="00D07634"/>
    <w:rsid w:val="00D07E02"/>
    <w:rsid w:val="00D1054E"/>
    <w:rsid w:val="00D11449"/>
    <w:rsid w:val="00D1183E"/>
    <w:rsid w:val="00D11B7F"/>
    <w:rsid w:val="00D11DD2"/>
    <w:rsid w:val="00D122C4"/>
    <w:rsid w:val="00D12D3A"/>
    <w:rsid w:val="00D12E11"/>
    <w:rsid w:val="00D13D38"/>
    <w:rsid w:val="00D148F3"/>
    <w:rsid w:val="00D15152"/>
    <w:rsid w:val="00D160B4"/>
    <w:rsid w:val="00D160EC"/>
    <w:rsid w:val="00D1686C"/>
    <w:rsid w:val="00D17041"/>
    <w:rsid w:val="00D17D37"/>
    <w:rsid w:val="00D17DF7"/>
    <w:rsid w:val="00D17F35"/>
    <w:rsid w:val="00D20A9C"/>
    <w:rsid w:val="00D20CDC"/>
    <w:rsid w:val="00D20FAB"/>
    <w:rsid w:val="00D21812"/>
    <w:rsid w:val="00D218B8"/>
    <w:rsid w:val="00D21E05"/>
    <w:rsid w:val="00D222DC"/>
    <w:rsid w:val="00D226CA"/>
    <w:rsid w:val="00D23419"/>
    <w:rsid w:val="00D234C4"/>
    <w:rsid w:val="00D23AD0"/>
    <w:rsid w:val="00D23D23"/>
    <w:rsid w:val="00D23EDC"/>
    <w:rsid w:val="00D25441"/>
    <w:rsid w:val="00D25FA6"/>
    <w:rsid w:val="00D2621A"/>
    <w:rsid w:val="00D26433"/>
    <w:rsid w:val="00D266E5"/>
    <w:rsid w:val="00D2697E"/>
    <w:rsid w:val="00D27012"/>
    <w:rsid w:val="00D275D6"/>
    <w:rsid w:val="00D276C7"/>
    <w:rsid w:val="00D27728"/>
    <w:rsid w:val="00D27F43"/>
    <w:rsid w:val="00D30D40"/>
    <w:rsid w:val="00D30F08"/>
    <w:rsid w:val="00D311AF"/>
    <w:rsid w:val="00D32354"/>
    <w:rsid w:val="00D32B06"/>
    <w:rsid w:val="00D33009"/>
    <w:rsid w:val="00D3358E"/>
    <w:rsid w:val="00D33946"/>
    <w:rsid w:val="00D33E0B"/>
    <w:rsid w:val="00D34180"/>
    <w:rsid w:val="00D3449D"/>
    <w:rsid w:val="00D348D3"/>
    <w:rsid w:val="00D349AD"/>
    <w:rsid w:val="00D3525F"/>
    <w:rsid w:val="00D35641"/>
    <w:rsid w:val="00D3592B"/>
    <w:rsid w:val="00D359A5"/>
    <w:rsid w:val="00D360C1"/>
    <w:rsid w:val="00D36F55"/>
    <w:rsid w:val="00D370C1"/>
    <w:rsid w:val="00D373C3"/>
    <w:rsid w:val="00D37656"/>
    <w:rsid w:val="00D40107"/>
    <w:rsid w:val="00D40418"/>
    <w:rsid w:val="00D4065F"/>
    <w:rsid w:val="00D40ADD"/>
    <w:rsid w:val="00D41A4A"/>
    <w:rsid w:val="00D42076"/>
    <w:rsid w:val="00D423A1"/>
    <w:rsid w:val="00D42484"/>
    <w:rsid w:val="00D42E70"/>
    <w:rsid w:val="00D4306A"/>
    <w:rsid w:val="00D43315"/>
    <w:rsid w:val="00D43A04"/>
    <w:rsid w:val="00D446C9"/>
    <w:rsid w:val="00D4473E"/>
    <w:rsid w:val="00D4499C"/>
    <w:rsid w:val="00D44AB1"/>
    <w:rsid w:val="00D4511E"/>
    <w:rsid w:val="00D45D1A"/>
    <w:rsid w:val="00D45D28"/>
    <w:rsid w:val="00D460A9"/>
    <w:rsid w:val="00D46293"/>
    <w:rsid w:val="00D46299"/>
    <w:rsid w:val="00D502FF"/>
    <w:rsid w:val="00D50627"/>
    <w:rsid w:val="00D5095F"/>
    <w:rsid w:val="00D512CC"/>
    <w:rsid w:val="00D51784"/>
    <w:rsid w:val="00D5185C"/>
    <w:rsid w:val="00D524B3"/>
    <w:rsid w:val="00D52902"/>
    <w:rsid w:val="00D5298D"/>
    <w:rsid w:val="00D52E0A"/>
    <w:rsid w:val="00D535ED"/>
    <w:rsid w:val="00D537EC"/>
    <w:rsid w:val="00D53E95"/>
    <w:rsid w:val="00D545C5"/>
    <w:rsid w:val="00D549D5"/>
    <w:rsid w:val="00D54A2A"/>
    <w:rsid w:val="00D54A31"/>
    <w:rsid w:val="00D55185"/>
    <w:rsid w:val="00D551E4"/>
    <w:rsid w:val="00D55C42"/>
    <w:rsid w:val="00D55DEF"/>
    <w:rsid w:val="00D55F43"/>
    <w:rsid w:val="00D56C5D"/>
    <w:rsid w:val="00D56DB5"/>
    <w:rsid w:val="00D57626"/>
    <w:rsid w:val="00D5783F"/>
    <w:rsid w:val="00D57BA9"/>
    <w:rsid w:val="00D57E2F"/>
    <w:rsid w:val="00D57ED1"/>
    <w:rsid w:val="00D60F5D"/>
    <w:rsid w:val="00D61007"/>
    <w:rsid w:val="00D6136A"/>
    <w:rsid w:val="00D61A80"/>
    <w:rsid w:val="00D61C1B"/>
    <w:rsid w:val="00D61D84"/>
    <w:rsid w:val="00D62684"/>
    <w:rsid w:val="00D62C8F"/>
    <w:rsid w:val="00D63246"/>
    <w:rsid w:val="00D637C7"/>
    <w:rsid w:val="00D63F53"/>
    <w:rsid w:val="00D642CE"/>
    <w:rsid w:val="00D64417"/>
    <w:rsid w:val="00D64471"/>
    <w:rsid w:val="00D64823"/>
    <w:rsid w:val="00D6484D"/>
    <w:rsid w:val="00D64A8F"/>
    <w:rsid w:val="00D64D6D"/>
    <w:rsid w:val="00D65A35"/>
    <w:rsid w:val="00D665DD"/>
    <w:rsid w:val="00D66AB2"/>
    <w:rsid w:val="00D66BC8"/>
    <w:rsid w:val="00D66D37"/>
    <w:rsid w:val="00D66ECA"/>
    <w:rsid w:val="00D6711C"/>
    <w:rsid w:val="00D67374"/>
    <w:rsid w:val="00D67897"/>
    <w:rsid w:val="00D67F87"/>
    <w:rsid w:val="00D70155"/>
    <w:rsid w:val="00D704A8"/>
    <w:rsid w:val="00D708B5"/>
    <w:rsid w:val="00D70DA7"/>
    <w:rsid w:val="00D71CA9"/>
    <w:rsid w:val="00D71F68"/>
    <w:rsid w:val="00D72B77"/>
    <w:rsid w:val="00D73135"/>
    <w:rsid w:val="00D739E8"/>
    <w:rsid w:val="00D7402D"/>
    <w:rsid w:val="00D746AB"/>
    <w:rsid w:val="00D74E2E"/>
    <w:rsid w:val="00D753A4"/>
    <w:rsid w:val="00D75474"/>
    <w:rsid w:val="00D756EB"/>
    <w:rsid w:val="00D759D3"/>
    <w:rsid w:val="00D769E2"/>
    <w:rsid w:val="00D76FCF"/>
    <w:rsid w:val="00D775E0"/>
    <w:rsid w:val="00D80755"/>
    <w:rsid w:val="00D80A09"/>
    <w:rsid w:val="00D80E9A"/>
    <w:rsid w:val="00D810AC"/>
    <w:rsid w:val="00D81106"/>
    <w:rsid w:val="00D81813"/>
    <w:rsid w:val="00D822A2"/>
    <w:rsid w:val="00D823B0"/>
    <w:rsid w:val="00D823D2"/>
    <w:rsid w:val="00D82C8F"/>
    <w:rsid w:val="00D83127"/>
    <w:rsid w:val="00D83764"/>
    <w:rsid w:val="00D83D7B"/>
    <w:rsid w:val="00D83F9D"/>
    <w:rsid w:val="00D84236"/>
    <w:rsid w:val="00D8440C"/>
    <w:rsid w:val="00D849EB"/>
    <w:rsid w:val="00D84A8D"/>
    <w:rsid w:val="00D8549A"/>
    <w:rsid w:val="00D85836"/>
    <w:rsid w:val="00D859C5"/>
    <w:rsid w:val="00D86238"/>
    <w:rsid w:val="00D8660F"/>
    <w:rsid w:val="00D8666E"/>
    <w:rsid w:val="00D868ED"/>
    <w:rsid w:val="00D869DA"/>
    <w:rsid w:val="00D86B13"/>
    <w:rsid w:val="00D87249"/>
    <w:rsid w:val="00D87DA4"/>
    <w:rsid w:val="00D87FB1"/>
    <w:rsid w:val="00D90320"/>
    <w:rsid w:val="00D905D9"/>
    <w:rsid w:val="00D90650"/>
    <w:rsid w:val="00D90682"/>
    <w:rsid w:val="00D90693"/>
    <w:rsid w:val="00D90EBE"/>
    <w:rsid w:val="00D910DA"/>
    <w:rsid w:val="00D92394"/>
    <w:rsid w:val="00D92AA6"/>
    <w:rsid w:val="00D93099"/>
    <w:rsid w:val="00D935DF"/>
    <w:rsid w:val="00D93D6E"/>
    <w:rsid w:val="00D94918"/>
    <w:rsid w:val="00D954B9"/>
    <w:rsid w:val="00D9561B"/>
    <w:rsid w:val="00D958C2"/>
    <w:rsid w:val="00D95F04"/>
    <w:rsid w:val="00D96010"/>
    <w:rsid w:val="00D960A0"/>
    <w:rsid w:val="00D965E3"/>
    <w:rsid w:val="00D9694B"/>
    <w:rsid w:val="00D96B90"/>
    <w:rsid w:val="00D96BDC"/>
    <w:rsid w:val="00D96E92"/>
    <w:rsid w:val="00D96F15"/>
    <w:rsid w:val="00D97053"/>
    <w:rsid w:val="00D9707D"/>
    <w:rsid w:val="00D97084"/>
    <w:rsid w:val="00D97095"/>
    <w:rsid w:val="00D9727A"/>
    <w:rsid w:val="00D974E7"/>
    <w:rsid w:val="00D9792A"/>
    <w:rsid w:val="00D97C48"/>
    <w:rsid w:val="00DA095A"/>
    <w:rsid w:val="00DA0C14"/>
    <w:rsid w:val="00DA0C4B"/>
    <w:rsid w:val="00DA0E37"/>
    <w:rsid w:val="00DA16DA"/>
    <w:rsid w:val="00DA1C3F"/>
    <w:rsid w:val="00DA1C4B"/>
    <w:rsid w:val="00DA1D4A"/>
    <w:rsid w:val="00DA1F7F"/>
    <w:rsid w:val="00DA26BF"/>
    <w:rsid w:val="00DA2BF0"/>
    <w:rsid w:val="00DA2CFB"/>
    <w:rsid w:val="00DA336E"/>
    <w:rsid w:val="00DA3875"/>
    <w:rsid w:val="00DA3D68"/>
    <w:rsid w:val="00DA4057"/>
    <w:rsid w:val="00DA40AA"/>
    <w:rsid w:val="00DA430D"/>
    <w:rsid w:val="00DA44D6"/>
    <w:rsid w:val="00DA46CB"/>
    <w:rsid w:val="00DA4785"/>
    <w:rsid w:val="00DA4BC0"/>
    <w:rsid w:val="00DA50AE"/>
    <w:rsid w:val="00DA5AA5"/>
    <w:rsid w:val="00DA6125"/>
    <w:rsid w:val="00DA617D"/>
    <w:rsid w:val="00DA6AA4"/>
    <w:rsid w:val="00DA6B4C"/>
    <w:rsid w:val="00DA6EDC"/>
    <w:rsid w:val="00DA7374"/>
    <w:rsid w:val="00DA7427"/>
    <w:rsid w:val="00DA780B"/>
    <w:rsid w:val="00DA78C6"/>
    <w:rsid w:val="00DA7D71"/>
    <w:rsid w:val="00DA7F88"/>
    <w:rsid w:val="00DB171B"/>
    <w:rsid w:val="00DB1C8E"/>
    <w:rsid w:val="00DB1E78"/>
    <w:rsid w:val="00DB20F8"/>
    <w:rsid w:val="00DB263A"/>
    <w:rsid w:val="00DB2A5B"/>
    <w:rsid w:val="00DB3277"/>
    <w:rsid w:val="00DB3BC0"/>
    <w:rsid w:val="00DB3F0F"/>
    <w:rsid w:val="00DB41AE"/>
    <w:rsid w:val="00DB467D"/>
    <w:rsid w:val="00DB47E7"/>
    <w:rsid w:val="00DB498B"/>
    <w:rsid w:val="00DB4AB8"/>
    <w:rsid w:val="00DB4DB2"/>
    <w:rsid w:val="00DB58D4"/>
    <w:rsid w:val="00DB5E08"/>
    <w:rsid w:val="00DB5EC5"/>
    <w:rsid w:val="00DB672B"/>
    <w:rsid w:val="00DB6888"/>
    <w:rsid w:val="00DB6E41"/>
    <w:rsid w:val="00DB7862"/>
    <w:rsid w:val="00DB78FA"/>
    <w:rsid w:val="00DB7937"/>
    <w:rsid w:val="00DB7D03"/>
    <w:rsid w:val="00DC07FF"/>
    <w:rsid w:val="00DC0F20"/>
    <w:rsid w:val="00DC109C"/>
    <w:rsid w:val="00DC1353"/>
    <w:rsid w:val="00DC2296"/>
    <w:rsid w:val="00DC2CD6"/>
    <w:rsid w:val="00DC2D07"/>
    <w:rsid w:val="00DC32D3"/>
    <w:rsid w:val="00DC3529"/>
    <w:rsid w:val="00DC3595"/>
    <w:rsid w:val="00DC3606"/>
    <w:rsid w:val="00DC3C63"/>
    <w:rsid w:val="00DC4899"/>
    <w:rsid w:val="00DC5296"/>
    <w:rsid w:val="00DC5343"/>
    <w:rsid w:val="00DC568A"/>
    <w:rsid w:val="00DC666E"/>
    <w:rsid w:val="00DC6799"/>
    <w:rsid w:val="00DC6968"/>
    <w:rsid w:val="00DC739F"/>
    <w:rsid w:val="00DC7516"/>
    <w:rsid w:val="00DC7F68"/>
    <w:rsid w:val="00DD04F2"/>
    <w:rsid w:val="00DD1484"/>
    <w:rsid w:val="00DD194A"/>
    <w:rsid w:val="00DD1CA9"/>
    <w:rsid w:val="00DD1DB8"/>
    <w:rsid w:val="00DD1ECD"/>
    <w:rsid w:val="00DD2248"/>
    <w:rsid w:val="00DD22C8"/>
    <w:rsid w:val="00DD2931"/>
    <w:rsid w:val="00DD2FF2"/>
    <w:rsid w:val="00DD33DB"/>
    <w:rsid w:val="00DD3675"/>
    <w:rsid w:val="00DD3D37"/>
    <w:rsid w:val="00DD40B2"/>
    <w:rsid w:val="00DD4476"/>
    <w:rsid w:val="00DD4748"/>
    <w:rsid w:val="00DD4E07"/>
    <w:rsid w:val="00DD5134"/>
    <w:rsid w:val="00DD51C2"/>
    <w:rsid w:val="00DD5787"/>
    <w:rsid w:val="00DD620C"/>
    <w:rsid w:val="00DD634F"/>
    <w:rsid w:val="00DD64B5"/>
    <w:rsid w:val="00DD64D7"/>
    <w:rsid w:val="00DD6B3C"/>
    <w:rsid w:val="00DD6D91"/>
    <w:rsid w:val="00DD6F6E"/>
    <w:rsid w:val="00DD6FB2"/>
    <w:rsid w:val="00DD79C3"/>
    <w:rsid w:val="00DD7B16"/>
    <w:rsid w:val="00DD7F6C"/>
    <w:rsid w:val="00DE01CB"/>
    <w:rsid w:val="00DE05B7"/>
    <w:rsid w:val="00DE0FC8"/>
    <w:rsid w:val="00DE1350"/>
    <w:rsid w:val="00DE1C48"/>
    <w:rsid w:val="00DE1D3B"/>
    <w:rsid w:val="00DE2050"/>
    <w:rsid w:val="00DE2085"/>
    <w:rsid w:val="00DE3D8E"/>
    <w:rsid w:val="00DE52B2"/>
    <w:rsid w:val="00DE585C"/>
    <w:rsid w:val="00DE60BA"/>
    <w:rsid w:val="00DE6173"/>
    <w:rsid w:val="00DE61B2"/>
    <w:rsid w:val="00DE71FC"/>
    <w:rsid w:val="00DE7AF3"/>
    <w:rsid w:val="00DF16DD"/>
    <w:rsid w:val="00DF1E46"/>
    <w:rsid w:val="00DF2024"/>
    <w:rsid w:val="00DF23BD"/>
    <w:rsid w:val="00DF369E"/>
    <w:rsid w:val="00DF3ABE"/>
    <w:rsid w:val="00DF3DF5"/>
    <w:rsid w:val="00DF432C"/>
    <w:rsid w:val="00DF4739"/>
    <w:rsid w:val="00DF50E7"/>
    <w:rsid w:val="00DF5103"/>
    <w:rsid w:val="00DF56CC"/>
    <w:rsid w:val="00DF5F5E"/>
    <w:rsid w:val="00DF611C"/>
    <w:rsid w:val="00DF61F7"/>
    <w:rsid w:val="00DF6405"/>
    <w:rsid w:val="00DF65BF"/>
    <w:rsid w:val="00DF67F2"/>
    <w:rsid w:val="00DF6A00"/>
    <w:rsid w:val="00E00063"/>
    <w:rsid w:val="00E00094"/>
    <w:rsid w:val="00E00594"/>
    <w:rsid w:val="00E0060B"/>
    <w:rsid w:val="00E00919"/>
    <w:rsid w:val="00E0218B"/>
    <w:rsid w:val="00E021FB"/>
    <w:rsid w:val="00E0244B"/>
    <w:rsid w:val="00E026B9"/>
    <w:rsid w:val="00E02788"/>
    <w:rsid w:val="00E027F7"/>
    <w:rsid w:val="00E0310C"/>
    <w:rsid w:val="00E03392"/>
    <w:rsid w:val="00E033F2"/>
    <w:rsid w:val="00E03591"/>
    <w:rsid w:val="00E03C81"/>
    <w:rsid w:val="00E041D4"/>
    <w:rsid w:val="00E0462B"/>
    <w:rsid w:val="00E04942"/>
    <w:rsid w:val="00E05531"/>
    <w:rsid w:val="00E058A2"/>
    <w:rsid w:val="00E058A6"/>
    <w:rsid w:val="00E05BC1"/>
    <w:rsid w:val="00E06642"/>
    <w:rsid w:val="00E06D28"/>
    <w:rsid w:val="00E074C8"/>
    <w:rsid w:val="00E07528"/>
    <w:rsid w:val="00E07B49"/>
    <w:rsid w:val="00E07E42"/>
    <w:rsid w:val="00E11624"/>
    <w:rsid w:val="00E1224F"/>
    <w:rsid w:val="00E12874"/>
    <w:rsid w:val="00E12913"/>
    <w:rsid w:val="00E12B76"/>
    <w:rsid w:val="00E13693"/>
    <w:rsid w:val="00E14127"/>
    <w:rsid w:val="00E14554"/>
    <w:rsid w:val="00E14982"/>
    <w:rsid w:val="00E14B36"/>
    <w:rsid w:val="00E15110"/>
    <w:rsid w:val="00E157EE"/>
    <w:rsid w:val="00E160B9"/>
    <w:rsid w:val="00E16184"/>
    <w:rsid w:val="00E1625F"/>
    <w:rsid w:val="00E164B7"/>
    <w:rsid w:val="00E169A5"/>
    <w:rsid w:val="00E16B4D"/>
    <w:rsid w:val="00E17436"/>
    <w:rsid w:val="00E1776B"/>
    <w:rsid w:val="00E177CE"/>
    <w:rsid w:val="00E17E16"/>
    <w:rsid w:val="00E20614"/>
    <w:rsid w:val="00E20749"/>
    <w:rsid w:val="00E20C91"/>
    <w:rsid w:val="00E21274"/>
    <w:rsid w:val="00E216A5"/>
    <w:rsid w:val="00E21F95"/>
    <w:rsid w:val="00E22244"/>
    <w:rsid w:val="00E223AA"/>
    <w:rsid w:val="00E224F5"/>
    <w:rsid w:val="00E22AB5"/>
    <w:rsid w:val="00E235C3"/>
    <w:rsid w:val="00E23888"/>
    <w:rsid w:val="00E2459C"/>
    <w:rsid w:val="00E24BDB"/>
    <w:rsid w:val="00E24DCD"/>
    <w:rsid w:val="00E26769"/>
    <w:rsid w:val="00E26EE9"/>
    <w:rsid w:val="00E27D6E"/>
    <w:rsid w:val="00E27EBD"/>
    <w:rsid w:val="00E3024E"/>
    <w:rsid w:val="00E3069F"/>
    <w:rsid w:val="00E312BA"/>
    <w:rsid w:val="00E31322"/>
    <w:rsid w:val="00E31951"/>
    <w:rsid w:val="00E31D22"/>
    <w:rsid w:val="00E31D34"/>
    <w:rsid w:val="00E32097"/>
    <w:rsid w:val="00E32506"/>
    <w:rsid w:val="00E32A24"/>
    <w:rsid w:val="00E32E4D"/>
    <w:rsid w:val="00E32E72"/>
    <w:rsid w:val="00E3356D"/>
    <w:rsid w:val="00E33A3C"/>
    <w:rsid w:val="00E33F6C"/>
    <w:rsid w:val="00E34AEB"/>
    <w:rsid w:val="00E3624F"/>
    <w:rsid w:val="00E36A19"/>
    <w:rsid w:val="00E36B5A"/>
    <w:rsid w:val="00E36F54"/>
    <w:rsid w:val="00E36FC0"/>
    <w:rsid w:val="00E3761B"/>
    <w:rsid w:val="00E37953"/>
    <w:rsid w:val="00E379FC"/>
    <w:rsid w:val="00E401DB"/>
    <w:rsid w:val="00E40398"/>
    <w:rsid w:val="00E405CC"/>
    <w:rsid w:val="00E40A71"/>
    <w:rsid w:val="00E40F62"/>
    <w:rsid w:val="00E411BC"/>
    <w:rsid w:val="00E41207"/>
    <w:rsid w:val="00E41B4E"/>
    <w:rsid w:val="00E41DD6"/>
    <w:rsid w:val="00E42369"/>
    <w:rsid w:val="00E423D4"/>
    <w:rsid w:val="00E429E6"/>
    <w:rsid w:val="00E42C80"/>
    <w:rsid w:val="00E43BFB"/>
    <w:rsid w:val="00E448A7"/>
    <w:rsid w:val="00E4540A"/>
    <w:rsid w:val="00E455CB"/>
    <w:rsid w:val="00E45730"/>
    <w:rsid w:val="00E46049"/>
    <w:rsid w:val="00E469AB"/>
    <w:rsid w:val="00E46C47"/>
    <w:rsid w:val="00E46DEF"/>
    <w:rsid w:val="00E46FB1"/>
    <w:rsid w:val="00E4785F"/>
    <w:rsid w:val="00E50380"/>
    <w:rsid w:val="00E504D1"/>
    <w:rsid w:val="00E50780"/>
    <w:rsid w:val="00E50A7B"/>
    <w:rsid w:val="00E510C9"/>
    <w:rsid w:val="00E51492"/>
    <w:rsid w:val="00E517F6"/>
    <w:rsid w:val="00E51B39"/>
    <w:rsid w:val="00E51CED"/>
    <w:rsid w:val="00E52192"/>
    <w:rsid w:val="00E5219A"/>
    <w:rsid w:val="00E5254F"/>
    <w:rsid w:val="00E527E1"/>
    <w:rsid w:val="00E52F08"/>
    <w:rsid w:val="00E53671"/>
    <w:rsid w:val="00E546D9"/>
    <w:rsid w:val="00E549F1"/>
    <w:rsid w:val="00E54BBE"/>
    <w:rsid w:val="00E54D2C"/>
    <w:rsid w:val="00E553FC"/>
    <w:rsid w:val="00E55A7D"/>
    <w:rsid w:val="00E56305"/>
    <w:rsid w:val="00E5666F"/>
    <w:rsid w:val="00E56CD8"/>
    <w:rsid w:val="00E576E2"/>
    <w:rsid w:val="00E577DE"/>
    <w:rsid w:val="00E60543"/>
    <w:rsid w:val="00E60C41"/>
    <w:rsid w:val="00E60D5C"/>
    <w:rsid w:val="00E60DE6"/>
    <w:rsid w:val="00E613AE"/>
    <w:rsid w:val="00E61859"/>
    <w:rsid w:val="00E61B6D"/>
    <w:rsid w:val="00E6210D"/>
    <w:rsid w:val="00E62178"/>
    <w:rsid w:val="00E623E2"/>
    <w:rsid w:val="00E62BB1"/>
    <w:rsid w:val="00E62C79"/>
    <w:rsid w:val="00E62CF3"/>
    <w:rsid w:val="00E63357"/>
    <w:rsid w:val="00E63461"/>
    <w:rsid w:val="00E63508"/>
    <w:rsid w:val="00E6377F"/>
    <w:rsid w:val="00E638F3"/>
    <w:rsid w:val="00E64094"/>
    <w:rsid w:val="00E64343"/>
    <w:rsid w:val="00E6466A"/>
    <w:rsid w:val="00E64BC9"/>
    <w:rsid w:val="00E64EE7"/>
    <w:rsid w:val="00E651FD"/>
    <w:rsid w:val="00E6560B"/>
    <w:rsid w:val="00E65721"/>
    <w:rsid w:val="00E66005"/>
    <w:rsid w:val="00E66C21"/>
    <w:rsid w:val="00E66C68"/>
    <w:rsid w:val="00E67108"/>
    <w:rsid w:val="00E679C8"/>
    <w:rsid w:val="00E67A1C"/>
    <w:rsid w:val="00E704D2"/>
    <w:rsid w:val="00E7167E"/>
    <w:rsid w:val="00E71885"/>
    <w:rsid w:val="00E71949"/>
    <w:rsid w:val="00E71C1A"/>
    <w:rsid w:val="00E723D8"/>
    <w:rsid w:val="00E72532"/>
    <w:rsid w:val="00E72B64"/>
    <w:rsid w:val="00E72D4A"/>
    <w:rsid w:val="00E72FC3"/>
    <w:rsid w:val="00E72FE1"/>
    <w:rsid w:val="00E736D1"/>
    <w:rsid w:val="00E73D1A"/>
    <w:rsid w:val="00E73DF4"/>
    <w:rsid w:val="00E74364"/>
    <w:rsid w:val="00E74494"/>
    <w:rsid w:val="00E744B8"/>
    <w:rsid w:val="00E75DCE"/>
    <w:rsid w:val="00E76664"/>
    <w:rsid w:val="00E7670C"/>
    <w:rsid w:val="00E76962"/>
    <w:rsid w:val="00E769F8"/>
    <w:rsid w:val="00E77433"/>
    <w:rsid w:val="00E777B8"/>
    <w:rsid w:val="00E77FB7"/>
    <w:rsid w:val="00E8085F"/>
    <w:rsid w:val="00E809EA"/>
    <w:rsid w:val="00E81141"/>
    <w:rsid w:val="00E81504"/>
    <w:rsid w:val="00E81A58"/>
    <w:rsid w:val="00E8243D"/>
    <w:rsid w:val="00E82C85"/>
    <w:rsid w:val="00E834D0"/>
    <w:rsid w:val="00E838A0"/>
    <w:rsid w:val="00E840EC"/>
    <w:rsid w:val="00E84238"/>
    <w:rsid w:val="00E84474"/>
    <w:rsid w:val="00E84C35"/>
    <w:rsid w:val="00E84F2C"/>
    <w:rsid w:val="00E862DA"/>
    <w:rsid w:val="00E863FA"/>
    <w:rsid w:val="00E866CC"/>
    <w:rsid w:val="00E86F23"/>
    <w:rsid w:val="00E8720C"/>
    <w:rsid w:val="00E90081"/>
    <w:rsid w:val="00E90707"/>
    <w:rsid w:val="00E908F3"/>
    <w:rsid w:val="00E9174C"/>
    <w:rsid w:val="00E918BB"/>
    <w:rsid w:val="00E91EAE"/>
    <w:rsid w:val="00E921BF"/>
    <w:rsid w:val="00E921FC"/>
    <w:rsid w:val="00E924AB"/>
    <w:rsid w:val="00E92C63"/>
    <w:rsid w:val="00E92EA4"/>
    <w:rsid w:val="00E932F6"/>
    <w:rsid w:val="00E9355A"/>
    <w:rsid w:val="00E93683"/>
    <w:rsid w:val="00E94350"/>
    <w:rsid w:val="00E9489F"/>
    <w:rsid w:val="00E94DF1"/>
    <w:rsid w:val="00E9503C"/>
    <w:rsid w:val="00E95324"/>
    <w:rsid w:val="00E95836"/>
    <w:rsid w:val="00E959F7"/>
    <w:rsid w:val="00E960D6"/>
    <w:rsid w:val="00E967C5"/>
    <w:rsid w:val="00E96F2E"/>
    <w:rsid w:val="00E9731B"/>
    <w:rsid w:val="00E97369"/>
    <w:rsid w:val="00E97591"/>
    <w:rsid w:val="00E978E7"/>
    <w:rsid w:val="00EA012D"/>
    <w:rsid w:val="00EA0429"/>
    <w:rsid w:val="00EA06E5"/>
    <w:rsid w:val="00EA0CDC"/>
    <w:rsid w:val="00EA0F05"/>
    <w:rsid w:val="00EA1403"/>
    <w:rsid w:val="00EA16CE"/>
    <w:rsid w:val="00EA220A"/>
    <w:rsid w:val="00EA27FB"/>
    <w:rsid w:val="00EA2A56"/>
    <w:rsid w:val="00EA2C6C"/>
    <w:rsid w:val="00EA2FC2"/>
    <w:rsid w:val="00EA3603"/>
    <w:rsid w:val="00EA3642"/>
    <w:rsid w:val="00EA3783"/>
    <w:rsid w:val="00EA3961"/>
    <w:rsid w:val="00EA3D15"/>
    <w:rsid w:val="00EA4F4D"/>
    <w:rsid w:val="00EA4FA2"/>
    <w:rsid w:val="00EA5150"/>
    <w:rsid w:val="00EA517F"/>
    <w:rsid w:val="00EA5235"/>
    <w:rsid w:val="00EA56B7"/>
    <w:rsid w:val="00EA5851"/>
    <w:rsid w:val="00EA5C07"/>
    <w:rsid w:val="00EA5E59"/>
    <w:rsid w:val="00EA6599"/>
    <w:rsid w:val="00EA6610"/>
    <w:rsid w:val="00EA6738"/>
    <w:rsid w:val="00EA739D"/>
    <w:rsid w:val="00EA7704"/>
    <w:rsid w:val="00EA7941"/>
    <w:rsid w:val="00EA7C4A"/>
    <w:rsid w:val="00EA7E42"/>
    <w:rsid w:val="00EB02F1"/>
    <w:rsid w:val="00EB0C0A"/>
    <w:rsid w:val="00EB1783"/>
    <w:rsid w:val="00EB1AF4"/>
    <w:rsid w:val="00EB1C62"/>
    <w:rsid w:val="00EB1CF6"/>
    <w:rsid w:val="00EB2B1B"/>
    <w:rsid w:val="00EB2BA9"/>
    <w:rsid w:val="00EB2CBB"/>
    <w:rsid w:val="00EB2E10"/>
    <w:rsid w:val="00EB3257"/>
    <w:rsid w:val="00EB36B0"/>
    <w:rsid w:val="00EB44B1"/>
    <w:rsid w:val="00EB52A1"/>
    <w:rsid w:val="00EB5872"/>
    <w:rsid w:val="00EB5A84"/>
    <w:rsid w:val="00EB6538"/>
    <w:rsid w:val="00EB67F1"/>
    <w:rsid w:val="00EB6869"/>
    <w:rsid w:val="00EB6A95"/>
    <w:rsid w:val="00EB6F49"/>
    <w:rsid w:val="00EB717B"/>
    <w:rsid w:val="00EB723E"/>
    <w:rsid w:val="00EB73E9"/>
    <w:rsid w:val="00EB75C5"/>
    <w:rsid w:val="00EB7C7F"/>
    <w:rsid w:val="00EC01A1"/>
    <w:rsid w:val="00EC03DF"/>
    <w:rsid w:val="00EC0A44"/>
    <w:rsid w:val="00EC0B5F"/>
    <w:rsid w:val="00EC0C44"/>
    <w:rsid w:val="00EC1958"/>
    <w:rsid w:val="00EC1F2D"/>
    <w:rsid w:val="00EC276C"/>
    <w:rsid w:val="00EC33CE"/>
    <w:rsid w:val="00EC3A06"/>
    <w:rsid w:val="00EC4061"/>
    <w:rsid w:val="00EC4C6A"/>
    <w:rsid w:val="00EC4F37"/>
    <w:rsid w:val="00EC545A"/>
    <w:rsid w:val="00EC557D"/>
    <w:rsid w:val="00EC5669"/>
    <w:rsid w:val="00EC5B3B"/>
    <w:rsid w:val="00EC6452"/>
    <w:rsid w:val="00EC6BD5"/>
    <w:rsid w:val="00EC6DA8"/>
    <w:rsid w:val="00EC7E22"/>
    <w:rsid w:val="00ED0955"/>
    <w:rsid w:val="00ED15BA"/>
    <w:rsid w:val="00ED19E5"/>
    <w:rsid w:val="00ED1CB7"/>
    <w:rsid w:val="00ED1CBE"/>
    <w:rsid w:val="00ED2432"/>
    <w:rsid w:val="00ED27EE"/>
    <w:rsid w:val="00ED2AAF"/>
    <w:rsid w:val="00ED3564"/>
    <w:rsid w:val="00ED3924"/>
    <w:rsid w:val="00ED39B9"/>
    <w:rsid w:val="00ED39C0"/>
    <w:rsid w:val="00ED3F16"/>
    <w:rsid w:val="00ED4155"/>
    <w:rsid w:val="00ED46C4"/>
    <w:rsid w:val="00ED5063"/>
    <w:rsid w:val="00ED5103"/>
    <w:rsid w:val="00ED57C5"/>
    <w:rsid w:val="00ED641F"/>
    <w:rsid w:val="00ED652F"/>
    <w:rsid w:val="00ED66B9"/>
    <w:rsid w:val="00ED6842"/>
    <w:rsid w:val="00ED68A8"/>
    <w:rsid w:val="00ED743F"/>
    <w:rsid w:val="00ED75A1"/>
    <w:rsid w:val="00ED78B4"/>
    <w:rsid w:val="00EE0230"/>
    <w:rsid w:val="00EE0245"/>
    <w:rsid w:val="00EE0475"/>
    <w:rsid w:val="00EE0571"/>
    <w:rsid w:val="00EE0A84"/>
    <w:rsid w:val="00EE0CD4"/>
    <w:rsid w:val="00EE0E08"/>
    <w:rsid w:val="00EE15C1"/>
    <w:rsid w:val="00EE17A6"/>
    <w:rsid w:val="00EE1BF2"/>
    <w:rsid w:val="00EE1F78"/>
    <w:rsid w:val="00EE3909"/>
    <w:rsid w:val="00EE3B76"/>
    <w:rsid w:val="00EE4523"/>
    <w:rsid w:val="00EE47C9"/>
    <w:rsid w:val="00EE48AF"/>
    <w:rsid w:val="00EE4C0F"/>
    <w:rsid w:val="00EE4CA2"/>
    <w:rsid w:val="00EE54A4"/>
    <w:rsid w:val="00EE5769"/>
    <w:rsid w:val="00EE59CD"/>
    <w:rsid w:val="00EE5ECD"/>
    <w:rsid w:val="00EE6891"/>
    <w:rsid w:val="00EE6F4C"/>
    <w:rsid w:val="00EE7419"/>
    <w:rsid w:val="00EF0D02"/>
    <w:rsid w:val="00EF0D07"/>
    <w:rsid w:val="00EF118E"/>
    <w:rsid w:val="00EF15E9"/>
    <w:rsid w:val="00EF1642"/>
    <w:rsid w:val="00EF1C62"/>
    <w:rsid w:val="00EF26F1"/>
    <w:rsid w:val="00EF2C0B"/>
    <w:rsid w:val="00EF2DA0"/>
    <w:rsid w:val="00EF3173"/>
    <w:rsid w:val="00EF4E81"/>
    <w:rsid w:val="00EF4EF4"/>
    <w:rsid w:val="00EF50E3"/>
    <w:rsid w:val="00EF54D5"/>
    <w:rsid w:val="00EF55B1"/>
    <w:rsid w:val="00EF5E4A"/>
    <w:rsid w:val="00EF5EEB"/>
    <w:rsid w:val="00EF611C"/>
    <w:rsid w:val="00EF6942"/>
    <w:rsid w:val="00EF6D11"/>
    <w:rsid w:val="00EF7659"/>
    <w:rsid w:val="00EF7904"/>
    <w:rsid w:val="00EF7942"/>
    <w:rsid w:val="00EF7B94"/>
    <w:rsid w:val="00EF7D73"/>
    <w:rsid w:val="00EF7E4E"/>
    <w:rsid w:val="00F002D2"/>
    <w:rsid w:val="00F00BF5"/>
    <w:rsid w:val="00F01119"/>
    <w:rsid w:val="00F02051"/>
    <w:rsid w:val="00F020B2"/>
    <w:rsid w:val="00F0266B"/>
    <w:rsid w:val="00F02729"/>
    <w:rsid w:val="00F02857"/>
    <w:rsid w:val="00F02EFA"/>
    <w:rsid w:val="00F0326B"/>
    <w:rsid w:val="00F036F6"/>
    <w:rsid w:val="00F03954"/>
    <w:rsid w:val="00F03A21"/>
    <w:rsid w:val="00F04086"/>
    <w:rsid w:val="00F04A09"/>
    <w:rsid w:val="00F04AD0"/>
    <w:rsid w:val="00F04D48"/>
    <w:rsid w:val="00F04E45"/>
    <w:rsid w:val="00F05147"/>
    <w:rsid w:val="00F055E8"/>
    <w:rsid w:val="00F058D0"/>
    <w:rsid w:val="00F05FA3"/>
    <w:rsid w:val="00F06032"/>
    <w:rsid w:val="00F0620C"/>
    <w:rsid w:val="00F06308"/>
    <w:rsid w:val="00F07782"/>
    <w:rsid w:val="00F07E96"/>
    <w:rsid w:val="00F1040B"/>
    <w:rsid w:val="00F1049E"/>
    <w:rsid w:val="00F1080E"/>
    <w:rsid w:val="00F10963"/>
    <w:rsid w:val="00F10B61"/>
    <w:rsid w:val="00F110D7"/>
    <w:rsid w:val="00F110DC"/>
    <w:rsid w:val="00F11592"/>
    <w:rsid w:val="00F116DA"/>
    <w:rsid w:val="00F1187B"/>
    <w:rsid w:val="00F12978"/>
    <w:rsid w:val="00F13179"/>
    <w:rsid w:val="00F13959"/>
    <w:rsid w:val="00F13C88"/>
    <w:rsid w:val="00F13D00"/>
    <w:rsid w:val="00F13FC9"/>
    <w:rsid w:val="00F142C7"/>
    <w:rsid w:val="00F148E7"/>
    <w:rsid w:val="00F14CD9"/>
    <w:rsid w:val="00F1526C"/>
    <w:rsid w:val="00F158BD"/>
    <w:rsid w:val="00F15C12"/>
    <w:rsid w:val="00F15CBD"/>
    <w:rsid w:val="00F163BF"/>
    <w:rsid w:val="00F163F4"/>
    <w:rsid w:val="00F1652D"/>
    <w:rsid w:val="00F16C42"/>
    <w:rsid w:val="00F16E37"/>
    <w:rsid w:val="00F16FBC"/>
    <w:rsid w:val="00F17414"/>
    <w:rsid w:val="00F176AE"/>
    <w:rsid w:val="00F17CF4"/>
    <w:rsid w:val="00F17F3D"/>
    <w:rsid w:val="00F2123C"/>
    <w:rsid w:val="00F212DE"/>
    <w:rsid w:val="00F21613"/>
    <w:rsid w:val="00F21E02"/>
    <w:rsid w:val="00F22F8B"/>
    <w:rsid w:val="00F23210"/>
    <w:rsid w:val="00F2361D"/>
    <w:rsid w:val="00F23861"/>
    <w:rsid w:val="00F23AA9"/>
    <w:rsid w:val="00F23CDC"/>
    <w:rsid w:val="00F2448C"/>
    <w:rsid w:val="00F24748"/>
    <w:rsid w:val="00F247D6"/>
    <w:rsid w:val="00F24EF4"/>
    <w:rsid w:val="00F24F15"/>
    <w:rsid w:val="00F2522E"/>
    <w:rsid w:val="00F25606"/>
    <w:rsid w:val="00F2565C"/>
    <w:rsid w:val="00F257D2"/>
    <w:rsid w:val="00F25B98"/>
    <w:rsid w:val="00F2647C"/>
    <w:rsid w:val="00F27155"/>
    <w:rsid w:val="00F27A53"/>
    <w:rsid w:val="00F27D18"/>
    <w:rsid w:val="00F300DB"/>
    <w:rsid w:val="00F30176"/>
    <w:rsid w:val="00F309B4"/>
    <w:rsid w:val="00F3162F"/>
    <w:rsid w:val="00F317CF"/>
    <w:rsid w:val="00F31B6F"/>
    <w:rsid w:val="00F31EC8"/>
    <w:rsid w:val="00F3254D"/>
    <w:rsid w:val="00F325A9"/>
    <w:rsid w:val="00F3285F"/>
    <w:rsid w:val="00F3308B"/>
    <w:rsid w:val="00F33295"/>
    <w:rsid w:val="00F34A1E"/>
    <w:rsid w:val="00F34DF0"/>
    <w:rsid w:val="00F34ED7"/>
    <w:rsid w:val="00F34F05"/>
    <w:rsid w:val="00F352EE"/>
    <w:rsid w:val="00F3545A"/>
    <w:rsid w:val="00F3571E"/>
    <w:rsid w:val="00F35E4E"/>
    <w:rsid w:val="00F362F2"/>
    <w:rsid w:val="00F3697E"/>
    <w:rsid w:val="00F36D2C"/>
    <w:rsid w:val="00F36FB5"/>
    <w:rsid w:val="00F379E8"/>
    <w:rsid w:val="00F37E84"/>
    <w:rsid w:val="00F403F6"/>
    <w:rsid w:val="00F40456"/>
    <w:rsid w:val="00F4065A"/>
    <w:rsid w:val="00F407CB"/>
    <w:rsid w:val="00F40E75"/>
    <w:rsid w:val="00F4237A"/>
    <w:rsid w:val="00F42C15"/>
    <w:rsid w:val="00F42D41"/>
    <w:rsid w:val="00F4370A"/>
    <w:rsid w:val="00F43781"/>
    <w:rsid w:val="00F43B3C"/>
    <w:rsid w:val="00F43F69"/>
    <w:rsid w:val="00F4416E"/>
    <w:rsid w:val="00F4432B"/>
    <w:rsid w:val="00F44915"/>
    <w:rsid w:val="00F44EAD"/>
    <w:rsid w:val="00F450D2"/>
    <w:rsid w:val="00F4563D"/>
    <w:rsid w:val="00F456D4"/>
    <w:rsid w:val="00F46435"/>
    <w:rsid w:val="00F466E2"/>
    <w:rsid w:val="00F46B3D"/>
    <w:rsid w:val="00F47A10"/>
    <w:rsid w:val="00F504B7"/>
    <w:rsid w:val="00F50675"/>
    <w:rsid w:val="00F50986"/>
    <w:rsid w:val="00F51690"/>
    <w:rsid w:val="00F5232D"/>
    <w:rsid w:val="00F52954"/>
    <w:rsid w:val="00F52BB0"/>
    <w:rsid w:val="00F52BC4"/>
    <w:rsid w:val="00F52F54"/>
    <w:rsid w:val="00F53141"/>
    <w:rsid w:val="00F537D0"/>
    <w:rsid w:val="00F53991"/>
    <w:rsid w:val="00F53AC1"/>
    <w:rsid w:val="00F53AFF"/>
    <w:rsid w:val="00F53E2E"/>
    <w:rsid w:val="00F544EB"/>
    <w:rsid w:val="00F545AF"/>
    <w:rsid w:val="00F546AB"/>
    <w:rsid w:val="00F54A03"/>
    <w:rsid w:val="00F54C1C"/>
    <w:rsid w:val="00F54C7F"/>
    <w:rsid w:val="00F552CB"/>
    <w:rsid w:val="00F563B6"/>
    <w:rsid w:val="00F56705"/>
    <w:rsid w:val="00F56B48"/>
    <w:rsid w:val="00F56B52"/>
    <w:rsid w:val="00F56CD1"/>
    <w:rsid w:val="00F56D6E"/>
    <w:rsid w:val="00F56EBD"/>
    <w:rsid w:val="00F577B2"/>
    <w:rsid w:val="00F57B7B"/>
    <w:rsid w:val="00F601EC"/>
    <w:rsid w:val="00F601F3"/>
    <w:rsid w:val="00F60610"/>
    <w:rsid w:val="00F60AB1"/>
    <w:rsid w:val="00F60AE2"/>
    <w:rsid w:val="00F61331"/>
    <w:rsid w:val="00F61B29"/>
    <w:rsid w:val="00F62831"/>
    <w:rsid w:val="00F628E8"/>
    <w:rsid w:val="00F63C75"/>
    <w:rsid w:val="00F63EC2"/>
    <w:rsid w:val="00F640C5"/>
    <w:rsid w:val="00F647EA"/>
    <w:rsid w:val="00F64813"/>
    <w:rsid w:val="00F64B27"/>
    <w:rsid w:val="00F64D55"/>
    <w:rsid w:val="00F64D89"/>
    <w:rsid w:val="00F64D9E"/>
    <w:rsid w:val="00F65412"/>
    <w:rsid w:val="00F657D1"/>
    <w:rsid w:val="00F65FAC"/>
    <w:rsid w:val="00F660F3"/>
    <w:rsid w:val="00F6611D"/>
    <w:rsid w:val="00F670F0"/>
    <w:rsid w:val="00F67586"/>
    <w:rsid w:val="00F677D7"/>
    <w:rsid w:val="00F67C1D"/>
    <w:rsid w:val="00F70986"/>
    <w:rsid w:val="00F70CCE"/>
    <w:rsid w:val="00F71304"/>
    <w:rsid w:val="00F7181E"/>
    <w:rsid w:val="00F718E1"/>
    <w:rsid w:val="00F719B1"/>
    <w:rsid w:val="00F71D72"/>
    <w:rsid w:val="00F71F79"/>
    <w:rsid w:val="00F7204E"/>
    <w:rsid w:val="00F72300"/>
    <w:rsid w:val="00F72506"/>
    <w:rsid w:val="00F7261D"/>
    <w:rsid w:val="00F7281F"/>
    <w:rsid w:val="00F72B03"/>
    <w:rsid w:val="00F72E2A"/>
    <w:rsid w:val="00F730BE"/>
    <w:rsid w:val="00F73235"/>
    <w:rsid w:val="00F73245"/>
    <w:rsid w:val="00F7334D"/>
    <w:rsid w:val="00F7343B"/>
    <w:rsid w:val="00F73B5F"/>
    <w:rsid w:val="00F73E80"/>
    <w:rsid w:val="00F73EE2"/>
    <w:rsid w:val="00F74358"/>
    <w:rsid w:val="00F74868"/>
    <w:rsid w:val="00F74E85"/>
    <w:rsid w:val="00F753CA"/>
    <w:rsid w:val="00F75A5D"/>
    <w:rsid w:val="00F75C20"/>
    <w:rsid w:val="00F7600E"/>
    <w:rsid w:val="00F7693F"/>
    <w:rsid w:val="00F76BF7"/>
    <w:rsid w:val="00F774E0"/>
    <w:rsid w:val="00F77A08"/>
    <w:rsid w:val="00F77E44"/>
    <w:rsid w:val="00F80671"/>
    <w:rsid w:val="00F80F4A"/>
    <w:rsid w:val="00F811C7"/>
    <w:rsid w:val="00F81274"/>
    <w:rsid w:val="00F8175B"/>
    <w:rsid w:val="00F82439"/>
    <w:rsid w:val="00F826BD"/>
    <w:rsid w:val="00F82CE5"/>
    <w:rsid w:val="00F8358A"/>
    <w:rsid w:val="00F83BAD"/>
    <w:rsid w:val="00F83C2C"/>
    <w:rsid w:val="00F84664"/>
    <w:rsid w:val="00F856F7"/>
    <w:rsid w:val="00F85FCA"/>
    <w:rsid w:val="00F86330"/>
    <w:rsid w:val="00F86AA1"/>
    <w:rsid w:val="00F87628"/>
    <w:rsid w:val="00F87ABD"/>
    <w:rsid w:val="00F87D19"/>
    <w:rsid w:val="00F87D89"/>
    <w:rsid w:val="00F908A7"/>
    <w:rsid w:val="00F90936"/>
    <w:rsid w:val="00F909FE"/>
    <w:rsid w:val="00F9138F"/>
    <w:rsid w:val="00F913B2"/>
    <w:rsid w:val="00F91A8E"/>
    <w:rsid w:val="00F91B02"/>
    <w:rsid w:val="00F91BF3"/>
    <w:rsid w:val="00F91E63"/>
    <w:rsid w:val="00F9231C"/>
    <w:rsid w:val="00F9315E"/>
    <w:rsid w:val="00F94D37"/>
    <w:rsid w:val="00F94D85"/>
    <w:rsid w:val="00F9521D"/>
    <w:rsid w:val="00F954E7"/>
    <w:rsid w:val="00F95576"/>
    <w:rsid w:val="00F956B9"/>
    <w:rsid w:val="00F95EDF"/>
    <w:rsid w:val="00F962AD"/>
    <w:rsid w:val="00F9680B"/>
    <w:rsid w:val="00F96BCE"/>
    <w:rsid w:val="00F96C31"/>
    <w:rsid w:val="00F9754A"/>
    <w:rsid w:val="00F9760B"/>
    <w:rsid w:val="00F979A7"/>
    <w:rsid w:val="00F97A77"/>
    <w:rsid w:val="00FA0B1D"/>
    <w:rsid w:val="00FA120F"/>
    <w:rsid w:val="00FA13C2"/>
    <w:rsid w:val="00FA16E5"/>
    <w:rsid w:val="00FA17A4"/>
    <w:rsid w:val="00FA1827"/>
    <w:rsid w:val="00FA1BB9"/>
    <w:rsid w:val="00FA242A"/>
    <w:rsid w:val="00FA2C1C"/>
    <w:rsid w:val="00FA2C59"/>
    <w:rsid w:val="00FA3F0D"/>
    <w:rsid w:val="00FA5192"/>
    <w:rsid w:val="00FA5B41"/>
    <w:rsid w:val="00FA625A"/>
    <w:rsid w:val="00FA686A"/>
    <w:rsid w:val="00FA6A8C"/>
    <w:rsid w:val="00FA6D77"/>
    <w:rsid w:val="00FA7198"/>
    <w:rsid w:val="00FA7737"/>
    <w:rsid w:val="00FA7827"/>
    <w:rsid w:val="00FA796B"/>
    <w:rsid w:val="00FA79F8"/>
    <w:rsid w:val="00FA7C2A"/>
    <w:rsid w:val="00FA7F71"/>
    <w:rsid w:val="00FA7FEE"/>
    <w:rsid w:val="00FA7FF8"/>
    <w:rsid w:val="00FB013E"/>
    <w:rsid w:val="00FB027A"/>
    <w:rsid w:val="00FB0673"/>
    <w:rsid w:val="00FB1141"/>
    <w:rsid w:val="00FB1198"/>
    <w:rsid w:val="00FB2303"/>
    <w:rsid w:val="00FB2A77"/>
    <w:rsid w:val="00FB2AF5"/>
    <w:rsid w:val="00FB2C7C"/>
    <w:rsid w:val="00FB2D6A"/>
    <w:rsid w:val="00FB2E5E"/>
    <w:rsid w:val="00FB2F97"/>
    <w:rsid w:val="00FB377F"/>
    <w:rsid w:val="00FB390A"/>
    <w:rsid w:val="00FB3B68"/>
    <w:rsid w:val="00FB41BE"/>
    <w:rsid w:val="00FB50D7"/>
    <w:rsid w:val="00FB53B5"/>
    <w:rsid w:val="00FB544F"/>
    <w:rsid w:val="00FB5646"/>
    <w:rsid w:val="00FB58DB"/>
    <w:rsid w:val="00FB6571"/>
    <w:rsid w:val="00FB68F6"/>
    <w:rsid w:val="00FB6B10"/>
    <w:rsid w:val="00FB6BE3"/>
    <w:rsid w:val="00FB6D08"/>
    <w:rsid w:val="00FB7188"/>
    <w:rsid w:val="00FB7754"/>
    <w:rsid w:val="00FB7A35"/>
    <w:rsid w:val="00FB7F49"/>
    <w:rsid w:val="00FC0812"/>
    <w:rsid w:val="00FC10D0"/>
    <w:rsid w:val="00FC1AF9"/>
    <w:rsid w:val="00FC2255"/>
    <w:rsid w:val="00FC2314"/>
    <w:rsid w:val="00FC2777"/>
    <w:rsid w:val="00FC2859"/>
    <w:rsid w:val="00FC29AE"/>
    <w:rsid w:val="00FC2FA7"/>
    <w:rsid w:val="00FC373D"/>
    <w:rsid w:val="00FC4465"/>
    <w:rsid w:val="00FC4640"/>
    <w:rsid w:val="00FC50DE"/>
    <w:rsid w:val="00FC5677"/>
    <w:rsid w:val="00FC5733"/>
    <w:rsid w:val="00FC587F"/>
    <w:rsid w:val="00FC59BB"/>
    <w:rsid w:val="00FC5DB9"/>
    <w:rsid w:val="00FC60E4"/>
    <w:rsid w:val="00FC615E"/>
    <w:rsid w:val="00FC72D5"/>
    <w:rsid w:val="00FC7477"/>
    <w:rsid w:val="00FC79D9"/>
    <w:rsid w:val="00FC7A80"/>
    <w:rsid w:val="00FC7DB0"/>
    <w:rsid w:val="00FC7FAA"/>
    <w:rsid w:val="00FD0055"/>
    <w:rsid w:val="00FD02CE"/>
    <w:rsid w:val="00FD0355"/>
    <w:rsid w:val="00FD0399"/>
    <w:rsid w:val="00FD064A"/>
    <w:rsid w:val="00FD0B65"/>
    <w:rsid w:val="00FD0FD0"/>
    <w:rsid w:val="00FD194B"/>
    <w:rsid w:val="00FD19E4"/>
    <w:rsid w:val="00FD1E46"/>
    <w:rsid w:val="00FD1FAE"/>
    <w:rsid w:val="00FD20C8"/>
    <w:rsid w:val="00FD2713"/>
    <w:rsid w:val="00FD3671"/>
    <w:rsid w:val="00FD46A1"/>
    <w:rsid w:val="00FD4A2D"/>
    <w:rsid w:val="00FD5324"/>
    <w:rsid w:val="00FD55BB"/>
    <w:rsid w:val="00FD55C3"/>
    <w:rsid w:val="00FD56A7"/>
    <w:rsid w:val="00FD6129"/>
    <w:rsid w:val="00FD61F3"/>
    <w:rsid w:val="00FD6592"/>
    <w:rsid w:val="00FD6CE5"/>
    <w:rsid w:val="00FD6FEA"/>
    <w:rsid w:val="00FD71B3"/>
    <w:rsid w:val="00FD7752"/>
    <w:rsid w:val="00FD79BB"/>
    <w:rsid w:val="00FD7FD5"/>
    <w:rsid w:val="00FE0320"/>
    <w:rsid w:val="00FE053A"/>
    <w:rsid w:val="00FE0C51"/>
    <w:rsid w:val="00FE0C85"/>
    <w:rsid w:val="00FE0D92"/>
    <w:rsid w:val="00FE0EC7"/>
    <w:rsid w:val="00FE1439"/>
    <w:rsid w:val="00FE161A"/>
    <w:rsid w:val="00FE23A0"/>
    <w:rsid w:val="00FE2591"/>
    <w:rsid w:val="00FE25C1"/>
    <w:rsid w:val="00FE2739"/>
    <w:rsid w:val="00FE29A0"/>
    <w:rsid w:val="00FE2DCC"/>
    <w:rsid w:val="00FE425E"/>
    <w:rsid w:val="00FE4330"/>
    <w:rsid w:val="00FE613D"/>
    <w:rsid w:val="00FE62BE"/>
    <w:rsid w:val="00FE66B9"/>
    <w:rsid w:val="00FE6750"/>
    <w:rsid w:val="00FE690C"/>
    <w:rsid w:val="00FE6920"/>
    <w:rsid w:val="00FE6957"/>
    <w:rsid w:val="00FE7B23"/>
    <w:rsid w:val="00FE7D91"/>
    <w:rsid w:val="00FE7DB1"/>
    <w:rsid w:val="00FF018B"/>
    <w:rsid w:val="00FF0674"/>
    <w:rsid w:val="00FF0785"/>
    <w:rsid w:val="00FF1076"/>
    <w:rsid w:val="00FF1569"/>
    <w:rsid w:val="00FF2A99"/>
    <w:rsid w:val="00FF2C8E"/>
    <w:rsid w:val="00FF2E2A"/>
    <w:rsid w:val="00FF38E2"/>
    <w:rsid w:val="00FF3A20"/>
    <w:rsid w:val="00FF3E15"/>
    <w:rsid w:val="00FF3F30"/>
    <w:rsid w:val="00FF4116"/>
    <w:rsid w:val="00FF4575"/>
    <w:rsid w:val="00FF4D9D"/>
    <w:rsid w:val="00FF4E84"/>
    <w:rsid w:val="00FF5A6F"/>
    <w:rsid w:val="00FF5F0F"/>
    <w:rsid w:val="00FF603B"/>
    <w:rsid w:val="00FF6079"/>
    <w:rsid w:val="00FF6298"/>
    <w:rsid w:val="00FF63D7"/>
    <w:rsid w:val="00FF6B1A"/>
    <w:rsid w:val="00FF723B"/>
    <w:rsid w:val="00FF72B6"/>
    <w:rsid w:val="00FF7935"/>
    <w:rsid w:val="00FF7C88"/>
    <w:rsid w:val="54ADF2C8"/>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6D4BE364"/>
  <w15:docId w15:val="{3891040D-9ABA-41B8-88FC-D5385A8BA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614C"/>
    <w:pPr>
      <w:jc w:val="both"/>
    </w:pPr>
    <w:rPr>
      <w:rFonts w:ascii="Calibri" w:hAnsi="Calibri" w:cs="Calibri"/>
      <w:sz w:val="22"/>
      <w:szCs w:val="24"/>
      <w:lang w:val="en-US"/>
    </w:rPr>
  </w:style>
  <w:style w:type="paragraph" w:styleId="Heading1">
    <w:name w:val="heading 1"/>
    <w:basedOn w:val="Normal"/>
    <w:next w:val="Normal"/>
    <w:link w:val="Heading1Char"/>
    <w:uiPriority w:val="9"/>
    <w:qFormat/>
    <w:rsid w:val="003871D0"/>
    <w:pPr>
      <w:keepNext/>
      <w:keepLines/>
      <w:numPr>
        <w:numId w:val="27"/>
      </w:numPr>
      <w:spacing w:before="360" w:after="240"/>
      <w:outlineLvl w:val="0"/>
    </w:pPr>
    <w:rPr>
      <w:rFonts w:asciiTheme="majorHAnsi" w:eastAsiaTheme="majorEastAsia" w:hAnsiTheme="majorHAnsi"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871D0"/>
    <w:pPr>
      <w:keepNext/>
      <w:keepLines/>
      <w:numPr>
        <w:ilvl w:val="1"/>
        <w:numId w:val="27"/>
      </w:numPr>
      <w:spacing w:before="360" w:after="24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uiPriority w:val="9"/>
    <w:unhideWhenUsed/>
    <w:qFormat/>
    <w:rsid w:val="002E2444"/>
    <w:pPr>
      <w:keepNext/>
      <w:keepLines/>
      <w:numPr>
        <w:ilvl w:val="2"/>
        <w:numId w:val="27"/>
      </w:numPr>
      <w:spacing w:before="200" w:after="20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71D0"/>
    <w:rPr>
      <w:rFonts w:asciiTheme="majorHAnsi" w:eastAsiaTheme="majorEastAsia" w:hAnsiTheme="majorHAnsi" w:cstheme="majorBidi"/>
      <w:b/>
      <w:bCs/>
      <w:color w:val="365F91" w:themeColor="accent1" w:themeShade="BF"/>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360"/>
      <w:jc w:val="left"/>
    </w:pPr>
    <w:rPr>
      <w:rFonts w:asciiTheme="majorHAnsi" w:hAnsiTheme="majorHAnsi" w:cstheme="majorHAnsi"/>
      <w:b/>
      <w:bCs/>
      <w:caps/>
      <w:sz w:val="24"/>
    </w:rPr>
  </w:style>
  <w:style w:type="paragraph" w:styleId="TOC2">
    <w:name w:val="toc 2"/>
    <w:basedOn w:val="Normal"/>
    <w:next w:val="Normal"/>
    <w:autoRedefine/>
    <w:uiPriority w:val="39"/>
    <w:unhideWhenUsed/>
    <w:rsid w:val="007A3E41"/>
    <w:pPr>
      <w:spacing w:before="240"/>
      <w:jc w:val="left"/>
    </w:pPr>
    <w:rPr>
      <w:rFonts w:asciiTheme="minorHAnsi" w:hAnsiTheme="minorHAnsi"/>
      <w:b/>
      <w:bCs/>
      <w:sz w:val="20"/>
      <w:szCs w:val="20"/>
    </w:rPr>
  </w:style>
  <w:style w:type="paragraph" w:styleId="TOC3">
    <w:name w:val="toc 3"/>
    <w:basedOn w:val="Normal"/>
    <w:next w:val="Normal"/>
    <w:autoRedefine/>
    <w:uiPriority w:val="39"/>
    <w:unhideWhenUsed/>
    <w:rsid w:val="007A3E41"/>
    <w:pPr>
      <w:ind w:left="220"/>
      <w:jc w:val="left"/>
    </w:pPr>
    <w:rPr>
      <w:rFonts w:asciiTheme="minorHAnsi" w:hAnsiTheme="minorHAnsi"/>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871D0"/>
    <w:rPr>
      <w:rFonts w:asciiTheme="majorHAnsi" w:eastAsiaTheme="majorEastAsia" w:hAnsiTheme="majorHAnsi" w:cstheme="majorBidi"/>
      <w:b/>
      <w:bCs/>
      <w:color w:val="365F91" w:themeColor="accent1" w:themeShade="BF"/>
      <w:sz w:val="26"/>
      <w:szCs w:val="26"/>
    </w:rPr>
  </w:style>
  <w:style w:type="character" w:customStyle="1" w:styleId="Heading3Char">
    <w:name w:val="Heading 3 Char"/>
    <w:basedOn w:val="DefaultParagraphFont"/>
    <w:link w:val="Heading3"/>
    <w:uiPriority w:val="9"/>
    <w:rsid w:val="002E2444"/>
    <w:rPr>
      <w:rFonts w:asciiTheme="majorHAnsi" w:eastAsiaTheme="majorEastAsia" w:hAnsiTheme="majorHAnsi" w:cstheme="majorBidi"/>
      <w:b/>
      <w:bCs/>
      <w:color w:val="548DD4" w:themeColor="text2" w:themeTint="99"/>
      <w:sz w:val="22"/>
      <w:szCs w:val="24"/>
      <w:lang w:val="en-US"/>
    </w:rPr>
  </w:style>
  <w:style w:type="character" w:customStyle="1" w:styleId="Heading4Char">
    <w:name w:val="Heading 4 Char"/>
    <w:basedOn w:val="DefaultParagraphFont"/>
    <w:link w:val="Heading4"/>
    <w:uiPriority w:val="9"/>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095BF7"/>
    <w:rPr>
      <w:color w:val="605E5C"/>
      <w:shd w:val="clear" w:color="auto" w:fill="E1DFDD"/>
    </w:rPr>
  </w:style>
  <w:style w:type="paragraph" w:styleId="TOCHeading">
    <w:name w:val="TOC Heading"/>
    <w:basedOn w:val="Heading1"/>
    <w:next w:val="Normal"/>
    <w:uiPriority w:val="39"/>
    <w:unhideWhenUsed/>
    <w:qFormat/>
    <w:rsid w:val="00844FFF"/>
    <w:pPr>
      <w:numPr>
        <w:numId w:val="0"/>
      </w:numPr>
      <w:spacing w:before="240" w:after="0" w:line="259" w:lineRule="auto"/>
      <w:jc w:val="left"/>
      <w:outlineLvl w:val="9"/>
    </w:pPr>
    <w:rPr>
      <w:b w:val="0"/>
      <w:bCs w:val="0"/>
      <w:lang w:eastAsia="en-US"/>
    </w:rPr>
  </w:style>
  <w:style w:type="paragraph" w:styleId="FootnoteText">
    <w:name w:val="footnote text"/>
    <w:basedOn w:val="Normal"/>
    <w:link w:val="FootnoteTextChar"/>
    <w:uiPriority w:val="99"/>
    <w:semiHidden/>
    <w:unhideWhenUsed/>
    <w:rsid w:val="006236A5"/>
    <w:rPr>
      <w:sz w:val="20"/>
      <w:szCs w:val="20"/>
    </w:rPr>
  </w:style>
  <w:style w:type="character" w:customStyle="1" w:styleId="FootnoteTextChar">
    <w:name w:val="Footnote Text Char"/>
    <w:basedOn w:val="DefaultParagraphFont"/>
    <w:link w:val="FootnoteText"/>
    <w:uiPriority w:val="99"/>
    <w:semiHidden/>
    <w:rsid w:val="006236A5"/>
    <w:rPr>
      <w:rFonts w:ascii="Calibri" w:hAnsi="Calibri" w:cs="Calibri"/>
      <w:lang w:val="en-US"/>
    </w:rPr>
  </w:style>
  <w:style w:type="character" w:styleId="FootnoteReference">
    <w:name w:val="footnote reference"/>
    <w:basedOn w:val="DefaultParagraphFont"/>
    <w:uiPriority w:val="99"/>
    <w:semiHidden/>
    <w:unhideWhenUsed/>
    <w:rsid w:val="006236A5"/>
    <w:rPr>
      <w:vertAlign w:val="superscript"/>
    </w:rPr>
  </w:style>
  <w:style w:type="paragraph" w:styleId="Caption">
    <w:name w:val="caption"/>
    <w:basedOn w:val="Normal"/>
    <w:next w:val="Normal"/>
    <w:uiPriority w:val="35"/>
    <w:unhideWhenUsed/>
    <w:qFormat/>
    <w:rsid w:val="00E54BBE"/>
    <w:pPr>
      <w:spacing w:after="200"/>
    </w:pPr>
    <w:rPr>
      <w:i/>
      <w:iCs/>
      <w:color w:val="1F497D" w:themeColor="text2"/>
      <w:sz w:val="18"/>
      <w:szCs w:val="18"/>
    </w:rPr>
  </w:style>
  <w:style w:type="character" w:styleId="PlaceholderText">
    <w:name w:val="Placeholder Text"/>
    <w:basedOn w:val="DefaultParagraphFont"/>
    <w:uiPriority w:val="99"/>
    <w:semiHidden/>
    <w:rsid w:val="006363C8"/>
    <w:rPr>
      <w:color w:val="808080"/>
    </w:rPr>
  </w:style>
  <w:style w:type="paragraph" w:styleId="Revision">
    <w:name w:val="Revision"/>
    <w:hidden/>
    <w:uiPriority w:val="99"/>
    <w:semiHidden/>
    <w:rsid w:val="008350FD"/>
    <w:rPr>
      <w:rFonts w:ascii="Calibri" w:hAnsi="Calibri" w:cs="Calibri"/>
      <w:sz w:val="22"/>
      <w:szCs w:val="24"/>
      <w:lang w:val="en-US"/>
    </w:rPr>
  </w:style>
  <w:style w:type="paragraph" w:styleId="Bibliography">
    <w:name w:val="Bibliography"/>
    <w:basedOn w:val="Normal"/>
    <w:next w:val="Normal"/>
    <w:uiPriority w:val="37"/>
    <w:unhideWhenUsed/>
    <w:rsid w:val="00016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
      <w:bodyDiv w:val="1"/>
      <w:marLeft w:val="0"/>
      <w:marRight w:val="0"/>
      <w:marTop w:val="0"/>
      <w:marBottom w:val="0"/>
      <w:divBdr>
        <w:top w:val="none" w:sz="0" w:space="0" w:color="auto"/>
        <w:left w:val="none" w:sz="0" w:space="0" w:color="auto"/>
        <w:bottom w:val="none" w:sz="0" w:space="0" w:color="auto"/>
        <w:right w:val="none" w:sz="0" w:space="0" w:color="auto"/>
      </w:divBdr>
    </w:div>
    <w:div w:id="1248379">
      <w:bodyDiv w:val="1"/>
      <w:marLeft w:val="0"/>
      <w:marRight w:val="0"/>
      <w:marTop w:val="0"/>
      <w:marBottom w:val="0"/>
      <w:divBdr>
        <w:top w:val="none" w:sz="0" w:space="0" w:color="auto"/>
        <w:left w:val="none" w:sz="0" w:space="0" w:color="auto"/>
        <w:bottom w:val="none" w:sz="0" w:space="0" w:color="auto"/>
        <w:right w:val="none" w:sz="0" w:space="0" w:color="auto"/>
      </w:divBdr>
    </w:div>
    <w:div w:id="5332706">
      <w:bodyDiv w:val="1"/>
      <w:marLeft w:val="0"/>
      <w:marRight w:val="0"/>
      <w:marTop w:val="0"/>
      <w:marBottom w:val="0"/>
      <w:divBdr>
        <w:top w:val="none" w:sz="0" w:space="0" w:color="auto"/>
        <w:left w:val="none" w:sz="0" w:space="0" w:color="auto"/>
        <w:bottom w:val="none" w:sz="0" w:space="0" w:color="auto"/>
        <w:right w:val="none" w:sz="0" w:space="0" w:color="auto"/>
      </w:divBdr>
    </w:div>
    <w:div w:id="12265074">
      <w:bodyDiv w:val="1"/>
      <w:marLeft w:val="0"/>
      <w:marRight w:val="0"/>
      <w:marTop w:val="0"/>
      <w:marBottom w:val="0"/>
      <w:divBdr>
        <w:top w:val="none" w:sz="0" w:space="0" w:color="auto"/>
        <w:left w:val="none" w:sz="0" w:space="0" w:color="auto"/>
        <w:bottom w:val="none" w:sz="0" w:space="0" w:color="auto"/>
        <w:right w:val="none" w:sz="0" w:space="0" w:color="auto"/>
      </w:divBdr>
    </w:div>
    <w:div w:id="17512124">
      <w:bodyDiv w:val="1"/>
      <w:marLeft w:val="0"/>
      <w:marRight w:val="0"/>
      <w:marTop w:val="0"/>
      <w:marBottom w:val="0"/>
      <w:divBdr>
        <w:top w:val="none" w:sz="0" w:space="0" w:color="auto"/>
        <w:left w:val="none" w:sz="0" w:space="0" w:color="auto"/>
        <w:bottom w:val="none" w:sz="0" w:space="0" w:color="auto"/>
        <w:right w:val="none" w:sz="0" w:space="0" w:color="auto"/>
      </w:divBdr>
    </w:div>
    <w:div w:id="31922638">
      <w:bodyDiv w:val="1"/>
      <w:marLeft w:val="0"/>
      <w:marRight w:val="0"/>
      <w:marTop w:val="0"/>
      <w:marBottom w:val="0"/>
      <w:divBdr>
        <w:top w:val="none" w:sz="0" w:space="0" w:color="auto"/>
        <w:left w:val="none" w:sz="0" w:space="0" w:color="auto"/>
        <w:bottom w:val="none" w:sz="0" w:space="0" w:color="auto"/>
        <w:right w:val="none" w:sz="0" w:space="0" w:color="auto"/>
      </w:divBdr>
    </w:div>
    <w:div w:id="40638544">
      <w:bodyDiv w:val="1"/>
      <w:marLeft w:val="0"/>
      <w:marRight w:val="0"/>
      <w:marTop w:val="0"/>
      <w:marBottom w:val="0"/>
      <w:divBdr>
        <w:top w:val="none" w:sz="0" w:space="0" w:color="auto"/>
        <w:left w:val="none" w:sz="0" w:space="0" w:color="auto"/>
        <w:bottom w:val="none" w:sz="0" w:space="0" w:color="auto"/>
        <w:right w:val="none" w:sz="0" w:space="0" w:color="auto"/>
      </w:divBdr>
    </w:div>
    <w:div w:id="42028150">
      <w:bodyDiv w:val="1"/>
      <w:marLeft w:val="0"/>
      <w:marRight w:val="0"/>
      <w:marTop w:val="0"/>
      <w:marBottom w:val="0"/>
      <w:divBdr>
        <w:top w:val="none" w:sz="0" w:space="0" w:color="auto"/>
        <w:left w:val="none" w:sz="0" w:space="0" w:color="auto"/>
        <w:bottom w:val="none" w:sz="0" w:space="0" w:color="auto"/>
        <w:right w:val="none" w:sz="0" w:space="0" w:color="auto"/>
      </w:divBdr>
    </w:div>
    <w:div w:id="43333008">
      <w:bodyDiv w:val="1"/>
      <w:marLeft w:val="0"/>
      <w:marRight w:val="0"/>
      <w:marTop w:val="0"/>
      <w:marBottom w:val="0"/>
      <w:divBdr>
        <w:top w:val="none" w:sz="0" w:space="0" w:color="auto"/>
        <w:left w:val="none" w:sz="0" w:space="0" w:color="auto"/>
        <w:bottom w:val="none" w:sz="0" w:space="0" w:color="auto"/>
        <w:right w:val="none" w:sz="0" w:space="0" w:color="auto"/>
      </w:divBdr>
    </w:div>
    <w:div w:id="43796490">
      <w:bodyDiv w:val="1"/>
      <w:marLeft w:val="0"/>
      <w:marRight w:val="0"/>
      <w:marTop w:val="0"/>
      <w:marBottom w:val="0"/>
      <w:divBdr>
        <w:top w:val="none" w:sz="0" w:space="0" w:color="auto"/>
        <w:left w:val="none" w:sz="0" w:space="0" w:color="auto"/>
        <w:bottom w:val="none" w:sz="0" w:space="0" w:color="auto"/>
        <w:right w:val="none" w:sz="0" w:space="0" w:color="auto"/>
      </w:divBdr>
    </w:div>
    <w:div w:id="49812430">
      <w:bodyDiv w:val="1"/>
      <w:marLeft w:val="0"/>
      <w:marRight w:val="0"/>
      <w:marTop w:val="0"/>
      <w:marBottom w:val="0"/>
      <w:divBdr>
        <w:top w:val="none" w:sz="0" w:space="0" w:color="auto"/>
        <w:left w:val="none" w:sz="0" w:space="0" w:color="auto"/>
        <w:bottom w:val="none" w:sz="0" w:space="0" w:color="auto"/>
        <w:right w:val="none" w:sz="0" w:space="0" w:color="auto"/>
      </w:divBdr>
    </w:div>
    <w:div w:id="50925717">
      <w:bodyDiv w:val="1"/>
      <w:marLeft w:val="0"/>
      <w:marRight w:val="0"/>
      <w:marTop w:val="0"/>
      <w:marBottom w:val="0"/>
      <w:divBdr>
        <w:top w:val="none" w:sz="0" w:space="0" w:color="auto"/>
        <w:left w:val="none" w:sz="0" w:space="0" w:color="auto"/>
        <w:bottom w:val="none" w:sz="0" w:space="0" w:color="auto"/>
        <w:right w:val="none" w:sz="0" w:space="0" w:color="auto"/>
      </w:divBdr>
    </w:div>
    <w:div w:id="60518192">
      <w:bodyDiv w:val="1"/>
      <w:marLeft w:val="0"/>
      <w:marRight w:val="0"/>
      <w:marTop w:val="0"/>
      <w:marBottom w:val="0"/>
      <w:divBdr>
        <w:top w:val="none" w:sz="0" w:space="0" w:color="auto"/>
        <w:left w:val="none" w:sz="0" w:space="0" w:color="auto"/>
        <w:bottom w:val="none" w:sz="0" w:space="0" w:color="auto"/>
        <w:right w:val="none" w:sz="0" w:space="0" w:color="auto"/>
      </w:divBdr>
    </w:div>
    <w:div w:id="60564058">
      <w:bodyDiv w:val="1"/>
      <w:marLeft w:val="0"/>
      <w:marRight w:val="0"/>
      <w:marTop w:val="0"/>
      <w:marBottom w:val="0"/>
      <w:divBdr>
        <w:top w:val="none" w:sz="0" w:space="0" w:color="auto"/>
        <w:left w:val="none" w:sz="0" w:space="0" w:color="auto"/>
        <w:bottom w:val="none" w:sz="0" w:space="0" w:color="auto"/>
        <w:right w:val="none" w:sz="0" w:space="0" w:color="auto"/>
      </w:divBdr>
    </w:div>
    <w:div w:id="63915187">
      <w:bodyDiv w:val="1"/>
      <w:marLeft w:val="0"/>
      <w:marRight w:val="0"/>
      <w:marTop w:val="0"/>
      <w:marBottom w:val="0"/>
      <w:divBdr>
        <w:top w:val="none" w:sz="0" w:space="0" w:color="auto"/>
        <w:left w:val="none" w:sz="0" w:space="0" w:color="auto"/>
        <w:bottom w:val="none" w:sz="0" w:space="0" w:color="auto"/>
        <w:right w:val="none" w:sz="0" w:space="0" w:color="auto"/>
      </w:divBdr>
    </w:div>
    <w:div w:id="68814882">
      <w:bodyDiv w:val="1"/>
      <w:marLeft w:val="0"/>
      <w:marRight w:val="0"/>
      <w:marTop w:val="0"/>
      <w:marBottom w:val="0"/>
      <w:divBdr>
        <w:top w:val="none" w:sz="0" w:space="0" w:color="auto"/>
        <w:left w:val="none" w:sz="0" w:space="0" w:color="auto"/>
        <w:bottom w:val="none" w:sz="0" w:space="0" w:color="auto"/>
        <w:right w:val="none" w:sz="0" w:space="0" w:color="auto"/>
      </w:divBdr>
    </w:div>
    <w:div w:id="71780485">
      <w:bodyDiv w:val="1"/>
      <w:marLeft w:val="0"/>
      <w:marRight w:val="0"/>
      <w:marTop w:val="0"/>
      <w:marBottom w:val="0"/>
      <w:divBdr>
        <w:top w:val="none" w:sz="0" w:space="0" w:color="auto"/>
        <w:left w:val="none" w:sz="0" w:space="0" w:color="auto"/>
        <w:bottom w:val="none" w:sz="0" w:space="0" w:color="auto"/>
        <w:right w:val="none" w:sz="0" w:space="0" w:color="auto"/>
      </w:divBdr>
    </w:div>
    <w:div w:id="71859186">
      <w:bodyDiv w:val="1"/>
      <w:marLeft w:val="0"/>
      <w:marRight w:val="0"/>
      <w:marTop w:val="0"/>
      <w:marBottom w:val="0"/>
      <w:divBdr>
        <w:top w:val="none" w:sz="0" w:space="0" w:color="auto"/>
        <w:left w:val="none" w:sz="0" w:space="0" w:color="auto"/>
        <w:bottom w:val="none" w:sz="0" w:space="0" w:color="auto"/>
        <w:right w:val="none" w:sz="0" w:space="0" w:color="auto"/>
      </w:divBdr>
    </w:div>
    <w:div w:id="73743526">
      <w:bodyDiv w:val="1"/>
      <w:marLeft w:val="0"/>
      <w:marRight w:val="0"/>
      <w:marTop w:val="0"/>
      <w:marBottom w:val="0"/>
      <w:divBdr>
        <w:top w:val="none" w:sz="0" w:space="0" w:color="auto"/>
        <w:left w:val="none" w:sz="0" w:space="0" w:color="auto"/>
        <w:bottom w:val="none" w:sz="0" w:space="0" w:color="auto"/>
        <w:right w:val="none" w:sz="0" w:space="0" w:color="auto"/>
      </w:divBdr>
    </w:div>
    <w:div w:id="75520795">
      <w:bodyDiv w:val="1"/>
      <w:marLeft w:val="0"/>
      <w:marRight w:val="0"/>
      <w:marTop w:val="0"/>
      <w:marBottom w:val="0"/>
      <w:divBdr>
        <w:top w:val="none" w:sz="0" w:space="0" w:color="auto"/>
        <w:left w:val="none" w:sz="0" w:space="0" w:color="auto"/>
        <w:bottom w:val="none" w:sz="0" w:space="0" w:color="auto"/>
        <w:right w:val="none" w:sz="0" w:space="0" w:color="auto"/>
      </w:divBdr>
    </w:div>
    <w:div w:id="78069075">
      <w:bodyDiv w:val="1"/>
      <w:marLeft w:val="0"/>
      <w:marRight w:val="0"/>
      <w:marTop w:val="0"/>
      <w:marBottom w:val="0"/>
      <w:divBdr>
        <w:top w:val="none" w:sz="0" w:space="0" w:color="auto"/>
        <w:left w:val="none" w:sz="0" w:space="0" w:color="auto"/>
        <w:bottom w:val="none" w:sz="0" w:space="0" w:color="auto"/>
        <w:right w:val="none" w:sz="0" w:space="0" w:color="auto"/>
      </w:divBdr>
    </w:div>
    <w:div w:id="96026175">
      <w:bodyDiv w:val="1"/>
      <w:marLeft w:val="0"/>
      <w:marRight w:val="0"/>
      <w:marTop w:val="0"/>
      <w:marBottom w:val="0"/>
      <w:divBdr>
        <w:top w:val="none" w:sz="0" w:space="0" w:color="auto"/>
        <w:left w:val="none" w:sz="0" w:space="0" w:color="auto"/>
        <w:bottom w:val="none" w:sz="0" w:space="0" w:color="auto"/>
        <w:right w:val="none" w:sz="0" w:space="0" w:color="auto"/>
      </w:divBdr>
    </w:div>
    <w:div w:id="101188462">
      <w:bodyDiv w:val="1"/>
      <w:marLeft w:val="0"/>
      <w:marRight w:val="0"/>
      <w:marTop w:val="0"/>
      <w:marBottom w:val="0"/>
      <w:divBdr>
        <w:top w:val="none" w:sz="0" w:space="0" w:color="auto"/>
        <w:left w:val="none" w:sz="0" w:space="0" w:color="auto"/>
        <w:bottom w:val="none" w:sz="0" w:space="0" w:color="auto"/>
        <w:right w:val="none" w:sz="0" w:space="0" w:color="auto"/>
      </w:divBdr>
    </w:div>
    <w:div w:id="105543616">
      <w:bodyDiv w:val="1"/>
      <w:marLeft w:val="0"/>
      <w:marRight w:val="0"/>
      <w:marTop w:val="0"/>
      <w:marBottom w:val="0"/>
      <w:divBdr>
        <w:top w:val="none" w:sz="0" w:space="0" w:color="auto"/>
        <w:left w:val="none" w:sz="0" w:space="0" w:color="auto"/>
        <w:bottom w:val="none" w:sz="0" w:space="0" w:color="auto"/>
        <w:right w:val="none" w:sz="0" w:space="0" w:color="auto"/>
      </w:divBdr>
    </w:div>
    <w:div w:id="109983028">
      <w:bodyDiv w:val="1"/>
      <w:marLeft w:val="0"/>
      <w:marRight w:val="0"/>
      <w:marTop w:val="0"/>
      <w:marBottom w:val="0"/>
      <w:divBdr>
        <w:top w:val="none" w:sz="0" w:space="0" w:color="auto"/>
        <w:left w:val="none" w:sz="0" w:space="0" w:color="auto"/>
        <w:bottom w:val="none" w:sz="0" w:space="0" w:color="auto"/>
        <w:right w:val="none" w:sz="0" w:space="0" w:color="auto"/>
      </w:divBdr>
    </w:div>
    <w:div w:id="112334239">
      <w:bodyDiv w:val="1"/>
      <w:marLeft w:val="0"/>
      <w:marRight w:val="0"/>
      <w:marTop w:val="0"/>
      <w:marBottom w:val="0"/>
      <w:divBdr>
        <w:top w:val="none" w:sz="0" w:space="0" w:color="auto"/>
        <w:left w:val="none" w:sz="0" w:space="0" w:color="auto"/>
        <w:bottom w:val="none" w:sz="0" w:space="0" w:color="auto"/>
        <w:right w:val="none" w:sz="0" w:space="0" w:color="auto"/>
      </w:divBdr>
    </w:div>
    <w:div w:id="115953593">
      <w:bodyDiv w:val="1"/>
      <w:marLeft w:val="0"/>
      <w:marRight w:val="0"/>
      <w:marTop w:val="0"/>
      <w:marBottom w:val="0"/>
      <w:divBdr>
        <w:top w:val="none" w:sz="0" w:space="0" w:color="auto"/>
        <w:left w:val="none" w:sz="0" w:space="0" w:color="auto"/>
        <w:bottom w:val="none" w:sz="0" w:space="0" w:color="auto"/>
        <w:right w:val="none" w:sz="0" w:space="0" w:color="auto"/>
      </w:divBdr>
    </w:div>
    <w:div w:id="123355553">
      <w:bodyDiv w:val="1"/>
      <w:marLeft w:val="0"/>
      <w:marRight w:val="0"/>
      <w:marTop w:val="0"/>
      <w:marBottom w:val="0"/>
      <w:divBdr>
        <w:top w:val="none" w:sz="0" w:space="0" w:color="auto"/>
        <w:left w:val="none" w:sz="0" w:space="0" w:color="auto"/>
        <w:bottom w:val="none" w:sz="0" w:space="0" w:color="auto"/>
        <w:right w:val="none" w:sz="0" w:space="0" w:color="auto"/>
      </w:divBdr>
    </w:div>
    <w:div w:id="124466372">
      <w:bodyDiv w:val="1"/>
      <w:marLeft w:val="0"/>
      <w:marRight w:val="0"/>
      <w:marTop w:val="0"/>
      <w:marBottom w:val="0"/>
      <w:divBdr>
        <w:top w:val="none" w:sz="0" w:space="0" w:color="auto"/>
        <w:left w:val="none" w:sz="0" w:space="0" w:color="auto"/>
        <w:bottom w:val="none" w:sz="0" w:space="0" w:color="auto"/>
        <w:right w:val="none" w:sz="0" w:space="0" w:color="auto"/>
      </w:divBdr>
    </w:div>
    <w:div w:id="124931197">
      <w:bodyDiv w:val="1"/>
      <w:marLeft w:val="0"/>
      <w:marRight w:val="0"/>
      <w:marTop w:val="0"/>
      <w:marBottom w:val="0"/>
      <w:divBdr>
        <w:top w:val="none" w:sz="0" w:space="0" w:color="auto"/>
        <w:left w:val="none" w:sz="0" w:space="0" w:color="auto"/>
        <w:bottom w:val="none" w:sz="0" w:space="0" w:color="auto"/>
        <w:right w:val="none" w:sz="0" w:space="0" w:color="auto"/>
      </w:divBdr>
    </w:div>
    <w:div w:id="125897566">
      <w:bodyDiv w:val="1"/>
      <w:marLeft w:val="0"/>
      <w:marRight w:val="0"/>
      <w:marTop w:val="0"/>
      <w:marBottom w:val="0"/>
      <w:divBdr>
        <w:top w:val="none" w:sz="0" w:space="0" w:color="auto"/>
        <w:left w:val="none" w:sz="0" w:space="0" w:color="auto"/>
        <w:bottom w:val="none" w:sz="0" w:space="0" w:color="auto"/>
        <w:right w:val="none" w:sz="0" w:space="0" w:color="auto"/>
      </w:divBdr>
    </w:div>
    <w:div w:id="127747483">
      <w:bodyDiv w:val="1"/>
      <w:marLeft w:val="0"/>
      <w:marRight w:val="0"/>
      <w:marTop w:val="0"/>
      <w:marBottom w:val="0"/>
      <w:divBdr>
        <w:top w:val="none" w:sz="0" w:space="0" w:color="auto"/>
        <w:left w:val="none" w:sz="0" w:space="0" w:color="auto"/>
        <w:bottom w:val="none" w:sz="0" w:space="0" w:color="auto"/>
        <w:right w:val="none" w:sz="0" w:space="0" w:color="auto"/>
      </w:divBdr>
    </w:div>
    <w:div w:id="130246454">
      <w:bodyDiv w:val="1"/>
      <w:marLeft w:val="0"/>
      <w:marRight w:val="0"/>
      <w:marTop w:val="0"/>
      <w:marBottom w:val="0"/>
      <w:divBdr>
        <w:top w:val="none" w:sz="0" w:space="0" w:color="auto"/>
        <w:left w:val="none" w:sz="0" w:space="0" w:color="auto"/>
        <w:bottom w:val="none" w:sz="0" w:space="0" w:color="auto"/>
        <w:right w:val="none" w:sz="0" w:space="0" w:color="auto"/>
      </w:divBdr>
    </w:div>
    <w:div w:id="134374415">
      <w:bodyDiv w:val="1"/>
      <w:marLeft w:val="0"/>
      <w:marRight w:val="0"/>
      <w:marTop w:val="0"/>
      <w:marBottom w:val="0"/>
      <w:divBdr>
        <w:top w:val="none" w:sz="0" w:space="0" w:color="auto"/>
        <w:left w:val="none" w:sz="0" w:space="0" w:color="auto"/>
        <w:bottom w:val="none" w:sz="0" w:space="0" w:color="auto"/>
        <w:right w:val="none" w:sz="0" w:space="0" w:color="auto"/>
      </w:divBdr>
    </w:div>
    <w:div w:id="137192472">
      <w:bodyDiv w:val="1"/>
      <w:marLeft w:val="0"/>
      <w:marRight w:val="0"/>
      <w:marTop w:val="0"/>
      <w:marBottom w:val="0"/>
      <w:divBdr>
        <w:top w:val="none" w:sz="0" w:space="0" w:color="auto"/>
        <w:left w:val="none" w:sz="0" w:space="0" w:color="auto"/>
        <w:bottom w:val="none" w:sz="0" w:space="0" w:color="auto"/>
        <w:right w:val="none" w:sz="0" w:space="0" w:color="auto"/>
      </w:divBdr>
    </w:div>
    <w:div w:id="138226335">
      <w:bodyDiv w:val="1"/>
      <w:marLeft w:val="0"/>
      <w:marRight w:val="0"/>
      <w:marTop w:val="0"/>
      <w:marBottom w:val="0"/>
      <w:divBdr>
        <w:top w:val="none" w:sz="0" w:space="0" w:color="auto"/>
        <w:left w:val="none" w:sz="0" w:space="0" w:color="auto"/>
        <w:bottom w:val="none" w:sz="0" w:space="0" w:color="auto"/>
        <w:right w:val="none" w:sz="0" w:space="0" w:color="auto"/>
      </w:divBdr>
    </w:div>
    <w:div w:id="138886610">
      <w:bodyDiv w:val="1"/>
      <w:marLeft w:val="0"/>
      <w:marRight w:val="0"/>
      <w:marTop w:val="0"/>
      <w:marBottom w:val="0"/>
      <w:divBdr>
        <w:top w:val="none" w:sz="0" w:space="0" w:color="auto"/>
        <w:left w:val="none" w:sz="0" w:space="0" w:color="auto"/>
        <w:bottom w:val="none" w:sz="0" w:space="0" w:color="auto"/>
        <w:right w:val="none" w:sz="0" w:space="0" w:color="auto"/>
      </w:divBdr>
    </w:div>
    <w:div w:id="147527275">
      <w:bodyDiv w:val="1"/>
      <w:marLeft w:val="0"/>
      <w:marRight w:val="0"/>
      <w:marTop w:val="0"/>
      <w:marBottom w:val="0"/>
      <w:divBdr>
        <w:top w:val="none" w:sz="0" w:space="0" w:color="auto"/>
        <w:left w:val="none" w:sz="0" w:space="0" w:color="auto"/>
        <w:bottom w:val="none" w:sz="0" w:space="0" w:color="auto"/>
        <w:right w:val="none" w:sz="0" w:space="0" w:color="auto"/>
      </w:divBdr>
    </w:div>
    <w:div w:id="149294249">
      <w:bodyDiv w:val="1"/>
      <w:marLeft w:val="0"/>
      <w:marRight w:val="0"/>
      <w:marTop w:val="0"/>
      <w:marBottom w:val="0"/>
      <w:divBdr>
        <w:top w:val="none" w:sz="0" w:space="0" w:color="auto"/>
        <w:left w:val="none" w:sz="0" w:space="0" w:color="auto"/>
        <w:bottom w:val="none" w:sz="0" w:space="0" w:color="auto"/>
        <w:right w:val="none" w:sz="0" w:space="0" w:color="auto"/>
      </w:divBdr>
    </w:div>
    <w:div w:id="149904596">
      <w:bodyDiv w:val="1"/>
      <w:marLeft w:val="0"/>
      <w:marRight w:val="0"/>
      <w:marTop w:val="0"/>
      <w:marBottom w:val="0"/>
      <w:divBdr>
        <w:top w:val="none" w:sz="0" w:space="0" w:color="auto"/>
        <w:left w:val="none" w:sz="0" w:space="0" w:color="auto"/>
        <w:bottom w:val="none" w:sz="0" w:space="0" w:color="auto"/>
        <w:right w:val="none" w:sz="0" w:space="0" w:color="auto"/>
      </w:divBdr>
    </w:div>
    <w:div w:id="151913747">
      <w:bodyDiv w:val="1"/>
      <w:marLeft w:val="0"/>
      <w:marRight w:val="0"/>
      <w:marTop w:val="0"/>
      <w:marBottom w:val="0"/>
      <w:divBdr>
        <w:top w:val="none" w:sz="0" w:space="0" w:color="auto"/>
        <w:left w:val="none" w:sz="0" w:space="0" w:color="auto"/>
        <w:bottom w:val="none" w:sz="0" w:space="0" w:color="auto"/>
        <w:right w:val="none" w:sz="0" w:space="0" w:color="auto"/>
      </w:divBdr>
    </w:div>
    <w:div w:id="160311962">
      <w:bodyDiv w:val="1"/>
      <w:marLeft w:val="0"/>
      <w:marRight w:val="0"/>
      <w:marTop w:val="0"/>
      <w:marBottom w:val="0"/>
      <w:divBdr>
        <w:top w:val="none" w:sz="0" w:space="0" w:color="auto"/>
        <w:left w:val="none" w:sz="0" w:space="0" w:color="auto"/>
        <w:bottom w:val="none" w:sz="0" w:space="0" w:color="auto"/>
        <w:right w:val="none" w:sz="0" w:space="0" w:color="auto"/>
      </w:divBdr>
    </w:div>
    <w:div w:id="161628719">
      <w:bodyDiv w:val="1"/>
      <w:marLeft w:val="0"/>
      <w:marRight w:val="0"/>
      <w:marTop w:val="0"/>
      <w:marBottom w:val="0"/>
      <w:divBdr>
        <w:top w:val="none" w:sz="0" w:space="0" w:color="auto"/>
        <w:left w:val="none" w:sz="0" w:space="0" w:color="auto"/>
        <w:bottom w:val="none" w:sz="0" w:space="0" w:color="auto"/>
        <w:right w:val="none" w:sz="0" w:space="0" w:color="auto"/>
      </w:divBdr>
    </w:div>
    <w:div w:id="161703670">
      <w:bodyDiv w:val="1"/>
      <w:marLeft w:val="0"/>
      <w:marRight w:val="0"/>
      <w:marTop w:val="0"/>
      <w:marBottom w:val="0"/>
      <w:divBdr>
        <w:top w:val="none" w:sz="0" w:space="0" w:color="auto"/>
        <w:left w:val="none" w:sz="0" w:space="0" w:color="auto"/>
        <w:bottom w:val="none" w:sz="0" w:space="0" w:color="auto"/>
        <w:right w:val="none" w:sz="0" w:space="0" w:color="auto"/>
      </w:divBdr>
    </w:div>
    <w:div w:id="163404419">
      <w:bodyDiv w:val="1"/>
      <w:marLeft w:val="0"/>
      <w:marRight w:val="0"/>
      <w:marTop w:val="0"/>
      <w:marBottom w:val="0"/>
      <w:divBdr>
        <w:top w:val="none" w:sz="0" w:space="0" w:color="auto"/>
        <w:left w:val="none" w:sz="0" w:space="0" w:color="auto"/>
        <w:bottom w:val="none" w:sz="0" w:space="0" w:color="auto"/>
        <w:right w:val="none" w:sz="0" w:space="0" w:color="auto"/>
      </w:divBdr>
    </w:div>
    <w:div w:id="166528772">
      <w:bodyDiv w:val="1"/>
      <w:marLeft w:val="0"/>
      <w:marRight w:val="0"/>
      <w:marTop w:val="0"/>
      <w:marBottom w:val="0"/>
      <w:divBdr>
        <w:top w:val="none" w:sz="0" w:space="0" w:color="auto"/>
        <w:left w:val="none" w:sz="0" w:space="0" w:color="auto"/>
        <w:bottom w:val="none" w:sz="0" w:space="0" w:color="auto"/>
        <w:right w:val="none" w:sz="0" w:space="0" w:color="auto"/>
      </w:divBdr>
    </w:div>
    <w:div w:id="170074703">
      <w:bodyDiv w:val="1"/>
      <w:marLeft w:val="0"/>
      <w:marRight w:val="0"/>
      <w:marTop w:val="0"/>
      <w:marBottom w:val="0"/>
      <w:divBdr>
        <w:top w:val="none" w:sz="0" w:space="0" w:color="auto"/>
        <w:left w:val="none" w:sz="0" w:space="0" w:color="auto"/>
        <w:bottom w:val="none" w:sz="0" w:space="0" w:color="auto"/>
        <w:right w:val="none" w:sz="0" w:space="0" w:color="auto"/>
      </w:divBdr>
    </w:div>
    <w:div w:id="176769555">
      <w:bodyDiv w:val="1"/>
      <w:marLeft w:val="0"/>
      <w:marRight w:val="0"/>
      <w:marTop w:val="0"/>
      <w:marBottom w:val="0"/>
      <w:divBdr>
        <w:top w:val="none" w:sz="0" w:space="0" w:color="auto"/>
        <w:left w:val="none" w:sz="0" w:space="0" w:color="auto"/>
        <w:bottom w:val="none" w:sz="0" w:space="0" w:color="auto"/>
        <w:right w:val="none" w:sz="0" w:space="0" w:color="auto"/>
      </w:divBdr>
    </w:div>
    <w:div w:id="179200044">
      <w:bodyDiv w:val="1"/>
      <w:marLeft w:val="0"/>
      <w:marRight w:val="0"/>
      <w:marTop w:val="0"/>
      <w:marBottom w:val="0"/>
      <w:divBdr>
        <w:top w:val="none" w:sz="0" w:space="0" w:color="auto"/>
        <w:left w:val="none" w:sz="0" w:space="0" w:color="auto"/>
        <w:bottom w:val="none" w:sz="0" w:space="0" w:color="auto"/>
        <w:right w:val="none" w:sz="0" w:space="0" w:color="auto"/>
      </w:divBdr>
    </w:div>
    <w:div w:id="180238675">
      <w:bodyDiv w:val="1"/>
      <w:marLeft w:val="0"/>
      <w:marRight w:val="0"/>
      <w:marTop w:val="0"/>
      <w:marBottom w:val="0"/>
      <w:divBdr>
        <w:top w:val="none" w:sz="0" w:space="0" w:color="auto"/>
        <w:left w:val="none" w:sz="0" w:space="0" w:color="auto"/>
        <w:bottom w:val="none" w:sz="0" w:space="0" w:color="auto"/>
        <w:right w:val="none" w:sz="0" w:space="0" w:color="auto"/>
      </w:divBdr>
    </w:div>
    <w:div w:id="181280568">
      <w:bodyDiv w:val="1"/>
      <w:marLeft w:val="0"/>
      <w:marRight w:val="0"/>
      <w:marTop w:val="0"/>
      <w:marBottom w:val="0"/>
      <w:divBdr>
        <w:top w:val="none" w:sz="0" w:space="0" w:color="auto"/>
        <w:left w:val="none" w:sz="0" w:space="0" w:color="auto"/>
        <w:bottom w:val="none" w:sz="0" w:space="0" w:color="auto"/>
        <w:right w:val="none" w:sz="0" w:space="0" w:color="auto"/>
      </w:divBdr>
    </w:div>
    <w:div w:id="194580023">
      <w:bodyDiv w:val="1"/>
      <w:marLeft w:val="0"/>
      <w:marRight w:val="0"/>
      <w:marTop w:val="0"/>
      <w:marBottom w:val="0"/>
      <w:divBdr>
        <w:top w:val="none" w:sz="0" w:space="0" w:color="auto"/>
        <w:left w:val="none" w:sz="0" w:space="0" w:color="auto"/>
        <w:bottom w:val="none" w:sz="0" w:space="0" w:color="auto"/>
        <w:right w:val="none" w:sz="0" w:space="0" w:color="auto"/>
      </w:divBdr>
    </w:div>
    <w:div w:id="195974576">
      <w:bodyDiv w:val="1"/>
      <w:marLeft w:val="0"/>
      <w:marRight w:val="0"/>
      <w:marTop w:val="0"/>
      <w:marBottom w:val="0"/>
      <w:divBdr>
        <w:top w:val="none" w:sz="0" w:space="0" w:color="auto"/>
        <w:left w:val="none" w:sz="0" w:space="0" w:color="auto"/>
        <w:bottom w:val="none" w:sz="0" w:space="0" w:color="auto"/>
        <w:right w:val="none" w:sz="0" w:space="0" w:color="auto"/>
      </w:divBdr>
    </w:div>
    <w:div w:id="203448487">
      <w:bodyDiv w:val="1"/>
      <w:marLeft w:val="0"/>
      <w:marRight w:val="0"/>
      <w:marTop w:val="0"/>
      <w:marBottom w:val="0"/>
      <w:divBdr>
        <w:top w:val="none" w:sz="0" w:space="0" w:color="auto"/>
        <w:left w:val="none" w:sz="0" w:space="0" w:color="auto"/>
        <w:bottom w:val="none" w:sz="0" w:space="0" w:color="auto"/>
        <w:right w:val="none" w:sz="0" w:space="0" w:color="auto"/>
      </w:divBdr>
    </w:div>
    <w:div w:id="205026751">
      <w:bodyDiv w:val="1"/>
      <w:marLeft w:val="0"/>
      <w:marRight w:val="0"/>
      <w:marTop w:val="0"/>
      <w:marBottom w:val="0"/>
      <w:divBdr>
        <w:top w:val="none" w:sz="0" w:space="0" w:color="auto"/>
        <w:left w:val="none" w:sz="0" w:space="0" w:color="auto"/>
        <w:bottom w:val="none" w:sz="0" w:space="0" w:color="auto"/>
        <w:right w:val="none" w:sz="0" w:space="0" w:color="auto"/>
      </w:divBdr>
    </w:div>
    <w:div w:id="209653461">
      <w:bodyDiv w:val="1"/>
      <w:marLeft w:val="0"/>
      <w:marRight w:val="0"/>
      <w:marTop w:val="0"/>
      <w:marBottom w:val="0"/>
      <w:divBdr>
        <w:top w:val="none" w:sz="0" w:space="0" w:color="auto"/>
        <w:left w:val="none" w:sz="0" w:space="0" w:color="auto"/>
        <w:bottom w:val="none" w:sz="0" w:space="0" w:color="auto"/>
        <w:right w:val="none" w:sz="0" w:space="0" w:color="auto"/>
      </w:divBdr>
    </w:div>
    <w:div w:id="215051974">
      <w:bodyDiv w:val="1"/>
      <w:marLeft w:val="0"/>
      <w:marRight w:val="0"/>
      <w:marTop w:val="0"/>
      <w:marBottom w:val="0"/>
      <w:divBdr>
        <w:top w:val="none" w:sz="0" w:space="0" w:color="auto"/>
        <w:left w:val="none" w:sz="0" w:space="0" w:color="auto"/>
        <w:bottom w:val="none" w:sz="0" w:space="0" w:color="auto"/>
        <w:right w:val="none" w:sz="0" w:space="0" w:color="auto"/>
      </w:divBdr>
    </w:div>
    <w:div w:id="225839086">
      <w:bodyDiv w:val="1"/>
      <w:marLeft w:val="0"/>
      <w:marRight w:val="0"/>
      <w:marTop w:val="0"/>
      <w:marBottom w:val="0"/>
      <w:divBdr>
        <w:top w:val="none" w:sz="0" w:space="0" w:color="auto"/>
        <w:left w:val="none" w:sz="0" w:space="0" w:color="auto"/>
        <w:bottom w:val="none" w:sz="0" w:space="0" w:color="auto"/>
        <w:right w:val="none" w:sz="0" w:space="0" w:color="auto"/>
      </w:divBdr>
    </w:div>
    <w:div w:id="232081711">
      <w:bodyDiv w:val="1"/>
      <w:marLeft w:val="0"/>
      <w:marRight w:val="0"/>
      <w:marTop w:val="0"/>
      <w:marBottom w:val="0"/>
      <w:divBdr>
        <w:top w:val="none" w:sz="0" w:space="0" w:color="auto"/>
        <w:left w:val="none" w:sz="0" w:space="0" w:color="auto"/>
        <w:bottom w:val="none" w:sz="0" w:space="0" w:color="auto"/>
        <w:right w:val="none" w:sz="0" w:space="0" w:color="auto"/>
      </w:divBdr>
    </w:div>
    <w:div w:id="232738432">
      <w:bodyDiv w:val="1"/>
      <w:marLeft w:val="0"/>
      <w:marRight w:val="0"/>
      <w:marTop w:val="0"/>
      <w:marBottom w:val="0"/>
      <w:divBdr>
        <w:top w:val="none" w:sz="0" w:space="0" w:color="auto"/>
        <w:left w:val="none" w:sz="0" w:space="0" w:color="auto"/>
        <w:bottom w:val="none" w:sz="0" w:space="0" w:color="auto"/>
        <w:right w:val="none" w:sz="0" w:space="0" w:color="auto"/>
      </w:divBdr>
    </w:div>
    <w:div w:id="239682281">
      <w:bodyDiv w:val="1"/>
      <w:marLeft w:val="0"/>
      <w:marRight w:val="0"/>
      <w:marTop w:val="0"/>
      <w:marBottom w:val="0"/>
      <w:divBdr>
        <w:top w:val="none" w:sz="0" w:space="0" w:color="auto"/>
        <w:left w:val="none" w:sz="0" w:space="0" w:color="auto"/>
        <w:bottom w:val="none" w:sz="0" w:space="0" w:color="auto"/>
        <w:right w:val="none" w:sz="0" w:space="0" w:color="auto"/>
      </w:divBdr>
    </w:div>
    <w:div w:id="241764140">
      <w:bodyDiv w:val="1"/>
      <w:marLeft w:val="0"/>
      <w:marRight w:val="0"/>
      <w:marTop w:val="0"/>
      <w:marBottom w:val="0"/>
      <w:divBdr>
        <w:top w:val="none" w:sz="0" w:space="0" w:color="auto"/>
        <w:left w:val="none" w:sz="0" w:space="0" w:color="auto"/>
        <w:bottom w:val="none" w:sz="0" w:space="0" w:color="auto"/>
        <w:right w:val="none" w:sz="0" w:space="0" w:color="auto"/>
      </w:divBdr>
    </w:div>
    <w:div w:id="246309076">
      <w:bodyDiv w:val="1"/>
      <w:marLeft w:val="0"/>
      <w:marRight w:val="0"/>
      <w:marTop w:val="0"/>
      <w:marBottom w:val="0"/>
      <w:divBdr>
        <w:top w:val="none" w:sz="0" w:space="0" w:color="auto"/>
        <w:left w:val="none" w:sz="0" w:space="0" w:color="auto"/>
        <w:bottom w:val="none" w:sz="0" w:space="0" w:color="auto"/>
        <w:right w:val="none" w:sz="0" w:space="0" w:color="auto"/>
      </w:divBdr>
    </w:div>
    <w:div w:id="252596170">
      <w:bodyDiv w:val="1"/>
      <w:marLeft w:val="0"/>
      <w:marRight w:val="0"/>
      <w:marTop w:val="0"/>
      <w:marBottom w:val="0"/>
      <w:divBdr>
        <w:top w:val="none" w:sz="0" w:space="0" w:color="auto"/>
        <w:left w:val="none" w:sz="0" w:space="0" w:color="auto"/>
        <w:bottom w:val="none" w:sz="0" w:space="0" w:color="auto"/>
        <w:right w:val="none" w:sz="0" w:space="0" w:color="auto"/>
      </w:divBdr>
    </w:div>
    <w:div w:id="261304792">
      <w:bodyDiv w:val="1"/>
      <w:marLeft w:val="0"/>
      <w:marRight w:val="0"/>
      <w:marTop w:val="0"/>
      <w:marBottom w:val="0"/>
      <w:divBdr>
        <w:top w:val="none" w:sz="0" w:space="0" w:color="auto"/>
        <w:left w:val="none" w:sz="0" w:space="0" w:color="auto"/>
        <w:bottom w:val="none" w:sz="0" w:space="0" w:color="auto"/>
        <w:right w:val="none" w:sz="0" w:space="0" w:color="auto"/>
      </w:divBdr>
    </w:div>
    <w:div w:id="262809986">
      <w:bodyDiv w:val="1"/>
      <w:marLeft w:val="0"/>
      <w:marRight w:val="0"/>
      <w:marTop w:val="0"/>
      <w:marBottom w:val="0"/>
      <w:divBdr>
        <w:top w:val="none" w:sz="0" w:space="0" w:color="auto"/>
        <w:left w:val="none" w:sz="0" w:space="0" w:color="auto"/>
        <w:bottom w:val="none" w:sz="0" w:space="0" w:color="auto"/>
        <w:right w:val="none" w:sz="0" w:space="0" w:color="auto"/>
      </w:divBdr>
    </w:div>
    <w:div w:id="268053698">
      <w:bodyDiv w:val="1"/>
      <w:marLeft w:val="0"/>
      <w:marRight w:val="0"/>
      <w:marTop w:val="0"/>
      <w:marBottom w:val="0"/>
      <w:divBdr>
        <w:top w:val="none" w:sz="0" w:space="0" w:color="auto"/>
        <w:left w:val="none" w:sz="0" w:space="0" w:color="auto"/>
        <w:bottom w:val="none" w:sz="0" w:space="0" w:color="auto"/>
        <w:right w:val="none" w:sz="0" w:space="0" w:color="auto"/>
      </w:divBdr>
    </w:div>
    <w:div w:id="274873301">
      <w:bodyDiv w:val="1"/>
      <w:marLeft w:val="0"/>
      <w:marRight w:val="0"/>
      <w:marTop w:val="0"/>
      <w:marBottom w:val="0"/>
      <w:divBdr>
        <w:top w:val="none" w:sz="0" w:space="0" w:color="auto"/>
        <w:left w:val="none" w:sz="0" w:space="0" w:color="auto"/>
        <w:bottom w:val="none" w:sz="0" w:space="0" w:color="auto"/>
        <w:right w:val="none" w:sz="0" w:space="0" w:color="auto"/>
      </w:divBdr>
    </w:div>
    <w:div w:id="281696304">
      <w:bodyDiv w:val="1"/>
      <w:marLeft w:val="0"/>
      <w:marRight w:val="0"/>
      <w:marTop w:val="0"/>
      <w:marBottom w:val="0"/>
      <w:divBdr>
        <w:top w:val="none" w:sz="0" w:space="0" w:color="auto"/>
        <w:left w:val="none" w:sz="0" w:space="0" w:color="auto"/>
        <w:bottom w:val="none" w:sz="0" w:space="0" w:color="auto"/>
        <w:right w:val="none" w:sz="0" w:space="0" w:color="auto"/>
      </w:divBdr>
    </w:div>
    <w:div w:id="282466535">
      <w:bodyDiv w:val="1"/>
      <w:marLeft w:val="0"/>
      <w:marRight w:val="0"/>
      <w:marTop w:val="0"/>
      <w:marBottom w:val="0"/>
      <w:divBdr>
        <w:top w:val="none" w:sz="0" w:space="0" w:color="auto"/>
        <w:left w:val="none" w:sz="0" w:space="0" w:color="auto"/>
        <w:bottom w:val="none" w:sz="0" w:space="0" w:color="auto"/>
        <w:right w:val="none" w:sz="0" w:space="0" w:color="auto"/>
      </w:divBdr>
    </w:div>
    <w:div w:id="286544200">
      <w:bodyDiv w:val="1"/>
      <w:marLeft w:val="0"/>
      <w:marRight w:val="0"/>
      <w:marTop w:val="0"/>
      <w:marBottom w:val="0"/>
      <w:divBdr>
        <w:top w:val="none" w:sz="0" w:space="0" w:color="auto"/>
        <w:left w:val="none" w:sz="0" w:space="0" w:color="auto"/>
        <w:bottom w:val="none" w:sz="0" w:space="0" w:color="auto"/>
        <w:right w:val="none" w:sz="0" w:space="0" w:color="auto"/>
      </w:divBdr>
    </w:div>
    <w:div w:id="290526218">
      <w:bodyDiv w:val="1"/>
      <w:marLeft w:val="0"/>
      <w:marRight w:val="0"/>
      <w:marTop w:val="0"/>
      <w:marBottom w:val="0"/>
      <w:divBdr>
        <w:top w:val="none" w:sz="0" w:space="0" w:color="auto"/>
        <w:left w:val="none" w:sz="0" w:space="0" w:color="auto"/>
        <w:bottom w:val="none" w:sz="0" w:space="0" w:color="auto"/>
        <w:right w:val="none" w:sz="0" w:space="0" w:color="auto"/>
      </w:divBdr>
    </w:div>
    <w:div w:id="294526432">
      <w:bodyDiv w:val="1"/>
      <w:marLeft w:val="0"/>
      <w:marRight w:val="0"/>
      <w:marTop w:val="0"/>
      <w:marBottom w:val="0"/>
      <w:divBdr>
        <w:top w:val="none" w:sz="0" w:space="0" w:color="auto"/>
        <w:left w:val="none" w:sz="0" w:space="0" w:color="auto"/>
        <w:bottom w:val="none" w:sz="0" w:space="0" w:color="auto"/>
        <w:right w:val="none" w:sz="0" w:space="0" w:color="auto"/>
      </w:divBdr>
    </w:div>
    <w:div w:id="302391591">
      <w:bodyDiv w:val="1"/>
      <w:marLeft w:val="0"/>
      <w:marRight w:val="0"/>
      <w:marTop w:val="0"/>
      <w:marBottom w:val="0"/>
      <w:divBdr>
        <w:top w:val="none" w:sz="0" w:space="0" w:color="auto"/>
        <w:left w:val="none" w:sz="0" w:space="0" w:color="auto"/>
        <w:bottom w:val="none" w:sz="0" w:space="0" w:color="auto"/>
        <w:right w:val="none" w:sz="0" w:space="0" w:color="auto"/>
      </w:divBdr>
    </w:div>
    <w:div w:id="303899438">
      <w:bodyDiv w:val="1"/>
      <w:marLeft w:val="0"/>
      <w:marRight w:val="0"/>
      <w:marTop w:val="0"/>
      <w:marBottom w:val="0"/>
      <w:divBdr>
        <w:top w:val="none" w:sz="0" w:space="0" w:color="auto"/>
        <w:left w:val="none" w:sz="0" w:space="0" w:color="auto"/>
        <w:bottom w:val="none" w:sz="0" w:space="0" w:color="auto"/>
        <w:right w:val="none" w:sz="0" w:space="0" w:color="auto"/>
      </w:divBdr>
    </w:div>
    <w:div w:id="310334141">
      <w:bodyDiv w:val="1"/>
      <w:marLeft w:val="0"/>
      <w:marRight w:val="0"/>
      <w:marTop w:val="0"/>
      <w:marBottom w:val="0"/>
      <w:divBdr>
        <w:top w:val="none" w:sz="0" w:space="0" w:color="auto"/>
        <w:left w:val="none" w:sz="0" w:space="0" w:color="auto"/>
        <w:bottom w:val="none" w:sz="0" w:space="0" w:color="auto"/>
        <w:right w:val="none" w:sz="0" w:space="0" w:color="auto"/>
      </w:divBdr>
    </w:div>
    <w:div w:id="316152196">
      <w:bodyDiv w:val="1"/>
      <w:marLeft w:val="0"/>
      <w:marRight w:val="0"/>
      <w:marTop w:val="0"/>
      <w:marBottom w:val="0"/>
      <w:divBdr>
        <w:top w:val="none" w:sz="0" w:space="0" w:color="auto"/>
        <w:left w:val="none" w:sz="0" w:space="0" w:color="auto"/>
        <w:bottom w:val="none" w:sz="0" w:space="0" w:color="auto"/>
        <w:right w:val="none" w:sz="0" w:space="0" w:color="auto"/>
      </w:divBdr>
    </w:div>
    <w:div w:id="316570148">
      <w:bodyDiv w:val="1"/>
      <w:marLeft w:val="0"/>
      <w:marRight w:val="0"/>
      <w:marTop w:val="0"/>
      <w:marBottom w:val="0"/>
      <w:divBdr>
        <w:top w:val="none" w:sz="0" w:space="0" w:color="auto"/>
        <w:left w:val="none" w:sz="0" w:space="0" w:color="auto"/>
        <w:bottom w:val="none" w:sz="0" w:space="0" w:color="auto"/>
        <w:right w:val="none" w:sz="0" w:space="0" w:color="auto"/>
      </w:divBdr>
    </w:div>
    <w:div w:id="319817250">
      <w:bodyDiv w:val="1"/>
      <w:marLeft w:val="0"/>
      <w:marRight w:val="0"/>
      <w:marTop w:val="0"/>
      <w:marBottom w:val="0"/>
      <w:divBdr>
        <w:top w:val="none" w:sz="0" w:space="0" w:color="auto"/>
        <w:left w:val="none" w:sz="0" w:space="0" w:color="auto"/>
        <w:bottom w:val="none" w:sz="0" w:space="0" w:color="auto"/>
        <w:right w:val="none" w:sz="0" w:space="0" w:color="auto"/>
      </w:divBdr>
    </w:div>
    <w:div w:id="327942958">
      <w:bodyDiv w:val="1"/>
      <w:marLeft w:val="0"/>
      <w:marRight w:val="0"/>
      <w:marTop w:val="0"/>
      <w:marBottom w:val="0"/>
      <w:divBdr>
        <w:top w:val="none" w:sz="0" w:space="0" w:color="auto"/>
        <w:left w:val="none" w:sz="0" w:space="0" w:color="auto"/>
        <w:bottom w:val="none" w:sz="0" w:space="0" w:color="auto"/>
        <w:right w:val="none" w:sz="0" w:space="0" w:color="auto"/>
      </w:divBdr>
    </w:div>
    <w:div w:id="331881111">
      <w:bodyDiv w:val="1"/>
      <w:marLeft w:val="0"/>
      <w:marRight w:val="0"/>
      <w:marTop w:val="0"/>
      <w:marBottom w:val="0"/>
      <w:divBdr>
        <w:top w:val="none" w:sz="0" w:space="0" w:color="auto"/>
        <w:left w:val="none" w:sz="0" w:space="0" w:color="auto"/>
        <w:bottom w:val="none" w:sz="0" w:space="0" w:color="auto"/>
        <w:right w:val="none" w:sz="0" w:space="0" w:color="auto"/>
      </w:divBdr>
    </w:div>
    <w:div w:id="333193508">
      <w:bodyDiv w:val="1"/>
      <w:marLeft w:val="0"/>
      <w:marRight w:val="0"/>
      <w:marTop w:val="0"/>
      <w:marBottom w:val="0"/>
      <w:divBdr>
        <w:top w:val="none" w:sz="0" w:space="0" w:color="auto"/>
        <w:left w:val="none" w:sz="0" w:space="0" w:color="auto"/>
        <w:bottom w:val="none" w:sz="0" w:space="0" w:color="auto"/>
        <w:right w:val="none" w:sz="0" w:space="0" w:color="auto"/>
      </w:divBdr>
    </w:div>
    <w:div w:id="336350768">
      <w:bodyDiv w:val="1"/>
      <w:marLeft w:val="0"/>
      <w:marRight w:val="0"/>
      <w:marTop w:val="0"/>
      <w:marBottom w:val="0"/>
      <w:divBdr>
        <w:top w:val="none" w:sz="0" w:space="0" w:color="auto"/>
        <w:left w:val="none" w:sz="0" w:space="0" w:color="auto"/>
        <w:bottom w:val="none" w:sz="0" w:space="0" w:color="auto"/>
        <w:right w:val="none" w:sz="0" w:space="0" w:color="auto"/>
      </w:divBdr>
    </w:div>
    <w:div w:id="340352451">
      <w:bodyDiv w:val="1"/>
      <w:marLeft w:val="0"/>
      <w:marRight w:val="0"/>
      <w:marTop w:val="0"/>
      <w:marBottom w:val="0"/>
      <w:divBdr>
        <w:top w:val="none" w:sz="0" w:space="0" w:color="auto"/>
        <w:left w:val="none" w:sz="0" w:space="0" w:color="auto"/>
        <w:bottom w:val="none" w:sz="0" w:space="0" w:color="auto"/>
        <w:right w:val="none" w:sz="0" w:space="0" w:color="auto"/>
      </w:divBdr>
    </w:div>
    <w:div w:id="362247168">
      <w:bodyDiv w:val="1"/>
      <w:marLeft w:val="0"/>
      <w:marRight w:val="0"/>
      <w:marTop w:val="0"/>
      <w:marBottom w:val="0"/>
      <w:divBdr>
        <w:top w:val="none" w:sz="0" w:space="0" w:color="auto"/>
        <w:left w:val="none" w:sz="0" w:space="0" w:color="auto"/>
        <w:bottom w:val="none" w:sz="0" w:space="0" w:color="auto"/>
        <w:right w:val="none" w:sz="0" w:space="0" w:color="auto"/>
      </w:divBdr>
    </w:div>
    <w:div w:id="363140525">
      <w:bodyDiv w:val="1"/>
      <w:marLeft w:val="0"/>
      <w:marRight w:val="0"/>
      <w:marTop w:val="0"/>
      <w:marBottom w:val="0"/>
      <w:divBdr>
        <w:top w:val="none" w:sz="0" w:space="0" w:color="auto"/>
        <w:left w:val="none" w:sz="0" w:space="0" w:color="auto"/>
        <w:bottom w:val="none" w:sz="0" w:space="0" w:color="auto"/>
        <w:right w:val="none" w:sz="0" w:space="0" w:color="auto"/>
      </w:divBdr>
    </w:div>
    <w:div w:id="365836042">
      <w:bodyDiv w:val="1"/>
      <w:marLeft w:val="0"/>
      <w:marRight w:val="0"/>
      <w:marTop w:val="0"/>
      <w:marBottom w:val="0"/>
      <w:divBdr>
        <w:top w:val="none" w:sz="0" w:space="0" w:color="auto"/>
        <w:left w:val="none" w:sz="0" w:space="0" w:color="auto"/>
        <w:bottom w:val="none" w:sz="0" w:space="0" w:color="auto"/>
        <w:right w:val="none" w:sz="0" w:space="0" w:color="auto"/>
      </w:divBdr>
    </w:div>
    <w:div w:id="369915787">
      <w:bodyDiv w:val="1"/>
      <w:marLeft w:val="0"/>
      <w:marRight w:val="0"/>
      <w:marTop w:val="0"/>
      <w:marBottom w:val="0"/>
      <w:divBdr>
        <w:top w:val="none" w:sz="0" w:space="0" w:color="auto"/>
        <w:left w:val="none" w:sz="0" w:space="0" w:color="auto"/>
        <w:bottom w:val="none" w:sz="0" w:space="0" w:color="auto"/>
        <w:right w:val="none" w:sz="0" w:space="0" w:color="auto"/>
      </w:divBdr>
    </w:div>
    <w:div w:id="371266881">
      <w:bodyDiv w:val="1"/>
      <w:marLeft w:val="0"/>
      <w:marRight w:val="0"/>
      <w:marTop w:val="0"/>
      <w:marBottom w:val="0"/>
      <w:divBdr>
        <w:top w:val="none" w:sz="0" w:space="0" w:color="auto"/>
        <w:left w:val="none" w:sz="0" w:space="0" w:color="auto"/>
        <w:bottom w:val="none" w:sz="0" w:space="0" w:color="auto"/>
        <w:right w:val="none" w:sz="0" w:space="0" w:color="auto"/>
      </w:divBdr>
    </w:div>
    <w:div w:id="375932103">
      <w:bodyDiv w:val="1"/>
      <w:marLeft w:val="0"/>
      <w:marRight w:val="0"/>
      <w:marTop w:val="0"/>
      <w:marBottom w:val="0"/>
      <w:divBdr>
        <w:top w:val="none" w:sz="0" w:space="0" w:color="auto"/>
        <w:left w:val="none" w:sz="0" w:space="0" w:color="auto"/>
        <w:bottom w:val="none" w:sz="0" w:space="0" w:color="auto"/>
        <w:right w:val="none" w:sz="0" w:space="0" w:color="auto"/>
      </w:divBdr>
    </w:div>
    <w:div w:id="378365215">
      <w:bodyDiv w:val="1"/>
      <w:marLeft w:val="0"/>
      <w:marRight w:val="0"/>
      <w:marTop w:val="0"/>
      <w:marBottom w:val="0"/>
      <w:divBdr>
        <w:top w:val="none" w:sz="0" w:space="0" w:color="auto"/>
        <w:left w:val="none" w:sz="0" w:space="0" w:color="auto"/>
        <w:bottom w:val="none" w:sz="0" w:space="0" w:color="auto"/>
        <w:right w:val="none" w:sz="0" w:space="0" w:color="auto"/>
      </w:divBdr>
    </w:div>
    <w:div w:id="378480706">
      <w:bodyDiv w:val="1"/>
      <w:marLeft w:val="0"/>
      <w:marRight w:val="0"/>
      <w:marTop w:val="0"/>
      <w:marBottom w:val="0"/>
      <w:divBdr>
        <w:top w:val="none" w:sz="0" w:space="0" w:color="auto"/>
        <w:left w:val="none" w:sz="0" w:space="0" w:color="auto"/>
        <w:bottom w:val="none" w:sz="0" w:space="0" w:color="auto"/>
        <w:right w:val="none" w:sz="0" w:space="0" w:color="auto"/>
      </w:divBdr>
    </w:div>
    <w:div w:id="382564300">
      <w:bodyDiv w:val="1"/>
      <w:marLeft w:val="0"/>
      <w:marRight w:val="0"/>
      <w:marTop w:val="0"/>
      <w:marBottom w:val="0"/>
      <w:divBdr>
        <w:top w:val="none" w:sz="0" w:space="0" w:color="auto"/>
        <w:left w:val="none" w:sz="0" w:space="0" w:color="auto"/>
        <w:bottom w:val="none" w:sz="0" w:space="0" w:color="auto"/>
        <w:right w:val="none" w:sz="0" w:space="0" w:color="auto"/>
      </w:divBdr>
    </w:div>
    <w:div w:id="389572569">
      <w:bodyDiv w:val="1"/>
      <w:marLeft w:val="0"/>
      <w:marRight w:val="0"/>
      <w:marTop w:val="0"/>
      <w:marBottom w:val="0"/>
      <w:divBdr>
        <w:top w:val="none" w:sz="0" w:space="0" w:color="auto"/>
        <w:left w:val="none" w:sz="0" w:space="0" w:color="auto"/>
        <w:bottom w:val="none" w:sz="0" w:space="0" w:color="auto"/>
        <w:right w:val="none" w:sz="0" w:space="0" w:color="auto"/>
      </w:divBdr>
    </w:div>
    <w:div w:id="389814438">
      <w:bodyDiv w:val="1"/>
      <w:marLeft w:val="0"/>
      <w:marRight w:val="0"/>
      <w:marTop w:val="0"/>
      <w:marBottom w:val="0"/>
      <w:divBdr>
        <w:top w:val="none" w:sz="0" w:space="0" w:color="auto"/>
        <w:left w:val="none" w:sz="0" w:space="0" w:color="auto"/>
        <w:bottom w:val="none" w:sz="0" w:space="0" w:color="auto"/>
        <w:right w:val="none" w:sz="0" w:space="0" w:color="auto"/>
      </w:divBdr>
    </w:div>
    <w:div w:id="401828847">
      <w:bodyDiv w:val="1"/>
      <w:marLeft w:val="0"/>
      <w:marRight w:val="0"/>
      <w:marTop w:val="0"/>
      <w:marBottom w:val="0"/>
      <w:divBdr>
        <w:top w:val="none" w:sz="0" w:space="0" w:color="auto"/>
        <w:left w:val="none" w:sz="0" w:space="0" w:color="auto"/>
        <w:bottom w:val="none" w:sz="0" w:space="0" w:color="auto"/>
        <w:right w:val="none" w:sz="0" w:space="0" w:color="auto"/>
      </w:divBdr>
    </w:div>
    <w:div w:id="408843195">
      <w:bodyDiv w:val="1"/>
      <w:marLeft w:val="0"/>
      <w:marRight w:val="0"/>
      <w:marTop w:val="0"/>
      <w:marBottom w:val="0"/>
      <w:divBdr>
        <w:top w:val="none" w:sz="0" w:space="0" w:color="auto"/>
        <w:left w:val="none" w:sz="0" w:space="0" w:color="auto"/>
        <w:bottom w:val="none" w:sz="0" w:space="0" w:color="auto"/>
        <w:right w:val="none" w:sz="0" w:space="0" w:color="auto"/>
      </w:divBdr>
    </w:div>
    <w:div w:id="425031707">
      <w:bodyDiv w:val="1"/>
      <w:marLeft w:val="0"/>
      <w:marRight w:val="0"/>
      <w:marTop w:val="0"/>
      <w:marBottom w:val="0"/>
      <w:divBdr>
        <w:top w:val="none" w:sz="0" w:space="0" w:color="auto"/>
        <w:left w:val="none" w:sz="0" w:space="0" w:color="auto"/>
        <w:bottom w:val="none" w:sz="0" w:space="0" w:color="auto"/>
        <w:right w:val="none" w:sz="0" w:space="0" w:color="auto"/>
      </w:divBdr>
    </w:div>
    <w:div w:id="428547280">
      <w:bodyDiv w:val="1"/>
      <w:marLeft w:val="0"/>
      <w:marRight w:val="0"/>
      <w:marTop w:val="0"/>
      <w:marBottom w:val="0"/>
      <w:divBdr>
        <w:top w:val="none" w:sz="0" w:space="0" w:color="auto"/>
        <w:left w:val="none" w:sz="0" w:space="0" w:color="auto"/>
        <w:bottom w:val="none" w:sz="0" w:space="0" w:color="auto"/>
        <w:right w:val="none" w:sz="0" w:space="0" w:color="auto"/>
      </w:divBdr>
    </w:div>
    <w:div w:id="442309126">
      <w:bodyDiv w:val="1"/>
      <w:marLeft w:val="0"/>
      <w:marRight w:val="0"/>
      <w:marTop w:val="0"/>
      <w:marBottom w:val="0"/>
      <w:divBdr>
        <w:top w:val="none" w:sz="0" w:space="0" w:color="auto"/>
        <w:left w:val="none" w:sz="0" w:space="0" w:color="auto"/>
        <w:bottom w:val="none" w:sz="0" w:space="0" w:color="auto"/>
        <w:right w:val="none" w:sz="0" w:space="0" w:color="auto"/>
      </w:divBdr>
    </w:div>
    <w:div w:id="443306065">
      <w:bodyDiv w:val="1"/>
      <w:marLeft w:val="0"/>
      <w:marRight w:val="0"/>
      <w:marTop w:val="0"/>
      <w:marBottom w:val="0"/>
      <w:divBdr>
        <w:top w:val="none" w:sz="0" w:space="0" w:color="auto"/>
        <w:left w:val="none" w:sz="0" w:space="0" w:color="auto"/>
        <w:bottom w:val="none" w:sz="0" w:space="0" w:color="auto"/>
        <w:right w:val="none" w:sz="0" w:space="0" w:color="auto"/>
      </w:divBdr>
    </w:div>
    <w:div w:id="451166492">
      <w:bodyDiv w:val="1"/>
      <w:marLeft w:val="0"/>
      <w:marRight w:val="0"/>
      <w:marTop w:val="0"/>
      <w:marBottom w:val="0"/>
      <w:divBdr>
        <w:top w:val="none" w:sz="0" w:space="0" w:color="auto"/>
        <w:left w:val="none" w:sz="0" w:space="0" w:color="auto"/>
        <w:bottom w:val="none" w:sz="0" w:space="0" w:color="auto"/>
        <w:right w:val="none" w:sz="0" w:space="0" w:color="auto"/>
      </w:divBdr>
    </w:div>
    <w:div w:id="457064011">
      <w:bodyDiv w:val="1"/>
      <w:marLeft w:val="0"/>
      <w:marRight w:val="0"/>
      <w:marTop w:val="0"/>
      <w:marBottom w:val="0"/>
      <w:divBdr>
        <w:top w:val="none" w:sz="0" w:space="0" w:color="auto"/>
        <w:left w:val="none" w:sz="0" w:space="0" w:color="auto"/>
        <w:bottom w:val="none" w:sz="0" w:space="0" w:color="auto"/>
        <w:right w:val="none" w:sz="0" w:space="0" w:color="auto"/>
      </w:divBdr>
    </w:div>
    <w:div w:id="458842658">
      <w:bodyDiv w:val="1"/>
      <w:marLeft w:val="0"/>
      <w:marRight w:val="0"/>
      <w:marTop w:val="0"/>
      <w:marBottom w:val="0"/>
      <w:divBdr>
        <w:top w:val="none" w:sz="0" w:space="0" w:color="auto"/>
        <w:left w:val="none" w:sz="0" w:space="0" w:color="auto"/>
        <w:bottom w:val="none" w:sz="0" w:space="0" w:color="auto"/>
        <w:right w:val="none" w:sz="0" w:space="0" w:color="auto"/>
      </w:divBdr>
    </w:div>
    <w:div w:id="460265665">
      <w:bodyDiv w:val="1"/>
      <w:marLeft w:val="0"/>
      <w:marRight w:val="0"/>
      <w:marTop w:val="0"/>
      <w:marBottom w:val="0"/>
      <w:divBdr>
        <w:top w:val="none" w:sz="0" w:space="0" w:color="auto"/>
        <w:left w:val="none" w:sz="0" w:space="0" w:color="auto"/>
        <w:bottom w:val="none" w:sz="0" w:space="0" w:color="auto"/>
        <w:right w:val="none" w:sz="0" w:space="0" w:color="auto"/>
      </w:divBdr>
    </w:div>
    <w:div w:id="468282492">
      <w:bodyDiv w:val="1"/>
      <w:marLeft w:val="0"/>
      <w:marRight w:val="0"/>
      <w:marTop w:val="0"/>
      <w:marBottom w:val="0"/>
      <w:divBdr>
        <w:top w:val="none" w:sz="0" w:space="0" w:color="auto"/>
        <w:left w:val="none" w:sz="0" w:space="0" w:color="auto"/>
        <w:bottom w:val="none" w:sz="0" w:space="0" w:color="auto"/>
        <w:right w:val="none" w:sz="0" w:space="0" w:color="auto"/>
      </w:divBdr>
    </w:div>
    <w:div w:id="470563489">
      <w:bodyDiv w:val="1"/>
      <w:marLeft w:val="0"/>
      <w:marRight w:val="0"/>
      <w:marTop w:val="0"/>
      <w:marBottom w:val="0"/>
      <w:divBdr>
        <w:top w:val="none" w:sz="0" w:space="0" w:color="auto"/>
        <w:left w:val="none" w:sz="0" w:space="0" w:color="auto"/>
        <w:bottom w:val="none" w:sz="0" w:space="0" w:color="auto"/>
        <w:right w:val="none" w:sz="0" w:space="0" w:color="auto"/>
      </w:divBdr>
    </w:div>
    <w:div w:id="474107851">
      <w:bodyDiv w:val="1"/>
      <w:marLeft w:val="0"/>
      <w:marRight w:val="0"/>
      <w:marTop w:val="0"/>
      <w:marBottom w:val="0"/>
      <w:divBdr>
        <w:top w:val="none" w:sz="0" w:space="0" w:color="auto"/>
        <w:left w:val="none" w:sz="0" w:space="0" w:color="auto"/>
        <w:bottom w:val="none" w:sz="0" w:space="0" w:color="auto"/>
        <w:right w:val="none" w:sz="0" w:space="0" w:color="auto"/>
      </w:divBdr>
    </w:div>
    <w:div w:id="476187613">
      <w:bodyDiv w:val="1"/>
      <w:marLeft w:val="0"/>
      <w:marRight w:val="0"/>
      <w:marTop w:val="0"/>
      <w:marBottom w:val="0"/>
      <w:divBdr>
        <w:top w:val="none" w:sz="0" w:space="0" w:color="auto"/>
        <w:left w:val="none" w:sz="0" w:space="0" w:color="auto"/>
        <w:bottom w:val="none" w:sz="0" w:space="0" w:color="auto"/>
        <w:right w:val="none" w:sz="0" w:space="0" w:color="auto"/>
      </w:divBdr>
    </w:div>
    <w:div w:id="478235017">
      <w:bodyDiv w:val="1"/>
      <w:marLeft w:val="0"/>
      <w:marRight w:val="0"/>
      <w:marTop w:val="0"/>
      <w:marBottom w:val="0"/>
      <w:divBdr>
        <w:top w:val="none" w:sz="0" w:space="0" w:color="auto"/>
        <w:left w:val="none" w:sz="0" w:space="0" w:color="auto"/>
        <w:bottom w:val="none" w:sz="0" w:space="0" w:color="auto"/>
        <w:right w:val="none" w:sz="0" w:space="0" w:color="auto"/>
      </w:divBdr>
    </w:div>
    <w:div w:id="480075316">
      <w:bodyDiv w:val="1"/>
      <w:marLeft w:val="0"/>
      <w:marRight w:val="0"/>
      <w:marTop w:val="0"/>
      <w:marBottom w:val="0"/>
      <w:divBdr>
        <w:top w:val="none" w:sz="0" w:space="0" w:color="auto"/>
        <w:left w:val="none" w:sz="0" w:space="0" w:color="auto"/>
        <w:bottom w:val="none" w:sz="0" w:space="0" w:color="auto"/>
        <w:right w:val="none" w:sz="0" w:space="0" w:color="auto"/>
      </w:divBdr>
    </w:div>
    <w:div w:id="481316823">
      <w:bodyDiv w:val="1"/>
      <w:marLeft w:val="0"/>
      <w:marRight w:val="0"/>
      <w:marTop w:val="0"/>
      <w:marBottom w:val="0"/>
      <w:divBdr>
        <w:top w:val="none" w:sz="0" w:space="0" w:color="auto"/>
        <w:left w:val="none" w:sz="0" w:space="0" w:color="auto"/>
        <w:bottom w:val="none" w:sz="0" w:space="0" w:color="auto"/>
        <w:right w:val="none" w:sz="0" w:space="0" w:color="auto"/>
      </w:divBdr>
    </w:div>
    <w:div w:id="481436203">
      <w:bodyDiv w:val="1"/>
      <w:marLeft w:val="0"/>
      <w:marRight w:val="0"/>
      <w:marTop w:val="0"/>
      <w:marBottom w:val="0"/>
      <w:divBdr>
        <w:top w:val="none" w:sz="0" w:space="0" w:color="auto"/>
        <w:left w:val="none" w:sz="0" w:space="0" w:color="auto"/>
        <w:bottom w:val="none" w:sz="0" w:space="0" w:color="auto"/>
        <w:right w:val="none" w:sz="0" w:space="0" w:color="auto"/>
      </w:divBdr>
    </w:div>
    <w:div w:id="481508687">
      <w:bodyDiv w:val="1"/>
      <w:marLeft w:val="0"/>
      <w:marRight w:val="0"/>
      <w:marTop w:val="0"/>
      <w:marBottom w:val="0"/>
      <w:divBdr>
        <w:top w:val="none" w:sz="0" w:space="0" w:color="auto"/>
        <w:left w:val="none" w:sz="0" w:space="0" w:color="auto"/>
        <w:bottom w:val="none" w:sz="0" w:space="0" w:color="auto"/>
        <w:right w:val="none" w:sz="0" w:space="0" w:color="auto"/>
      </w:divBdr>
    </w:div>
    <w:div w:id="482043889">
      <w:bodyDiv w:val="1"/>
      <w:marLeft w:val="0"/>
      <w:marRight w:val="0"/>
      <w:marTop w:val="0"/>
      <w:marBottom w:val="0"/>
      <w:divBdr>
        <w:top w:val="none" w:sz="0" w:space="0" w:color="auto"/>
        <w:left w:val="none" w:sz="0" w:space="0" w:color="auto"/>
        <w:bottom w:val="none" w:sz="0" w:space="0" w:color="auto"/>
        <w:right w:val="none" w:sz="0" w:space="0" w:color="auto"/>
      </w:divBdr>
    </w:div>
    <w:div w:id="482770772">
      <w:bodyDiv w:val="1"/>
      <w:marLeft w:val="0"/>
      <w:marRight w:val="0"/>
      <w:marTop w:val="0"/>
      <w:marBottom w:val="0"/>
      <w:divBdr>
        <w:top w:val="none" w:sz="0" w:space="0" w:color="auto"/>
        <w:left w:val="none" w:sz="0" w:space="0" w:color="auto"/>
        <w:bottom w:val="none" w:sz="0" w:space="0" w:color="auto"/>
        <w:right w:val="none" w:sz="0" w:space="0" w:color="auto"/>
      </w:divBdr>
    </w:div>
    <w:div w:id="484249687">
      <w:bodyDiv w:val="1"/>
      <w:marLeft w:val="0"/>
      <w:marRight w:val="0"/>
      <w:marTop w:val="0"/>
      <w:marBottom w:val="0"/>
      <w:divBdr>
        <w:top w:val="none" w:sz="0" w:space="0" w:color="auto"/>
        <w:left w:val="none" w:sz="0" w:space="0" w:color="auto"/>
        <w:bottom w:val="none" w:sz="0" w:space="0" w:color="auto"/>
        <w:right w:val="none" w:sz="0" w:space="0" w:color="auto"/>
      </w:divBdr>
    </w:div>
    <w:div w:id="495609174">
      <w:bodyDiv w:val="1"/>
      <w:marLeft w:val="0"/>
      <w:marRight w:val="0"/>
      <w:marTop w:val="0"/>
      <w:marBottom w:val="0"/>
      <w:divBdr>
        <w:top w:val="none" w:sz="0" w:space="0" w:color="auto"/>
        <w:left w:val="none" w:sz="0" w:space="0" w:color="auto"/>
        <w:bottom w:val="none" w:sz="0" w:space="0" w:color="auto"/>
        <w:right w:val="none" w:sz="0" w:space="0" w:color="auto"/>
      </w:divBdr>
    </w:div>
    <w:div w:id="498039286">
      <w:bodyDiv w:val="1"/>
      <w:marLeft w:val="0"/>
      <w:marRight w:val="0"/>
      <w:marTop w:val="0"/>
      <w:marBottom w:val="0"/>
      <w:divBdr>
        <w:top w:val="none" w:sz="0" w:space="0" w:color="auto"/>
        <w:left w:val="none" w:sz="0" w:space="0" w:color="auto"/>
        <w:bottom w:val="none" w:sz="0" w:space="0" w:color="auto"/>
        <w:right w:val="none" w:sz="0" w:space="0" w:color="auto"/>
      </w:divBdr>
    </w:div>
    <w:div w:id="503865941">
      <w:bodyDiv w:val="1"/>
      <w:marLeft w:val="0"/>
      <w:marRight w:val="0"/>
      <w:marTop w:val="0"/>
      <w:marBottom w:val="0"/>
      <w:divBdr>
        <w:top w:val="none" w:sz="0" w:space="0" w:color="auto"/>
        <w:left w:val="none" w:sz="0" w:space="0" w:color="auto"/>
        <w:bottom w:val="none" w:sz="0" w:space="0" w:color="auto"/>
        <w:right w:val="none" w:sz="0" w:space="0" w:color="auto"/>
      </w:divBdr>
    </w:div>
    <w:div w:id="506873058">
      <w:bodyDiv w:val="1"/>
      <w:marLeft w:val="0"/>
      <w:marRight w:val="0"/>
      <w:marTop w:val="0"/>
      <w:marBottom w:val="0"/>
      <w:divBdr>
        <w:top w:val="none" w:sz="0" w:space="0" w:color="auto"/>
        <w:left w:val="none" w:sz="0" w:space="0" w:color="auto"/>
        <w:bottom w:val="none" w:sz="0" w:space="0" w:color="auto"/>
        <w:right w:val="none" w:sz="0" w:space="0" w:color="auto"/>
      </w:divBdr>
    </w:div>
    <w:div w:id="510489328">
      <w:bodyDiv w:val="1"/>
      <w:marLeft w:val="0"/>
      <w:marRight w:val="0"/>
      <w:marTop w:val="0"/>
      <w:marBottom w:val="0"/>
      <w:divBdr>
        <w:top w:val="none" w:sz="0" w:space="0" w:color="auto"/>
        <w:left w:val="none" w:sz="0" w:space="0" w:color="auto"/>
        <w:bottom w:val="none" w:sz="0" w:space="0" w:color="auto"/>
        <w:right w:val="none" w:sz="0" w:space="0" w:color="auto"/>
      </w:divBdr>
    </w:div>
    <w:div w:id="511995469">
      <w:bodyDiv w:val="1"/>
      <w:marLeft w:val="0"/>
      <w:marRight w:val="0"/>
      <w:marTop w:val="0"/>
      <w:marBottom w:val="0"/>
      <w:divBdr>
        <w:top w:val="none" w:sz="0" w:space="0" w:color="auto"/>
        <w:left w:val="none" w:sz="0" w:space="0" w:color="auto"/>
        <w:bottom w:val="none" w:sz="0" w:space="0" w:color="auto"/>
        <w:right w:val="none" w:sz="0" w:space="0" w:color="auto"/>
      </w:divBdr>
    </w:div>
    <w:div w:id="516428850">
      <w:bodyDiv w:val="1"/>
      <w:marLeft w:val="0"/>
      <w:marRight w:val="0"/>
      <w:marTop w:val="0"/>
      <w:marBottom w:val="0"/>
      <w:divBdr>
        <w:top w:val="none" w:sz="0" w:space="0" w:color="auto"/>
        <w:left w:val="none" w:sz="0" w:space="0" w:color="auto"/>
        <w:bottom w:val="none" w:sz="0" w:space="0" w:color="auto"/>
        <w:right w:val="none" w:sz="0" w:space="0" w:color="auto"/>
      </w:divBdr>
    </w:div>
    <w:div w:id="522590640">
      <w:bodyDiv w:val="1"/>
      <w:marLeft w:val="0"/>
      <w:marRight w:val="0"/>
      <w:marTop w:val="0"/>
      <w:marBottom w:val="0"/>
      <w:divBdr>
        <w:top w:val="none" w:sz="0" w:space="0" w:color="auto"/>
        <w:left w:val="none" w:sz="0" w:space="0" w:color="auto"/>
        <w:bottom w:val="none" w:sz="0" w:space="0" w:color="auto"/>
        <w:right w:val="none" w:sz="0" w:space="0" w:color="auto"/>
      </w:divBdr>
    </w:div>
    <w:div w:id="528614773">
      <w:bodyDiv w:val="1"/>
      <w:marLeft w:val="0"/>
      <w:marRight w:val="0"/>
      <w:marTop w:val="0"/>
      <w:marBottom w:val="0"/>
      <w:divBdr>
        <w:top w:val="none" w:sz="0" w:space="0" w:color="auto"/>
        <w:left w:val="none" w:sz="0" w:space="0" w:color="auto"/>
        <w:bottom w:val="none" w:sz="0" w:space="0" w:color="auto"/>
        <w:right w:val="none" w:sz="0" w:space="0" w:color="auto"/>
      </w:divBdr>
    </w:div>
    <w:div w:id="530411314">
      <w:bodyDiv w:val="1"/>
      <w:marLeft w:val="0"/>
      <w:marRight w:val="0"/>
      <w:marTop w:val="0"/>
      <w:marBottom w:val="0"/>
      <w:divBdr>
        <w:top w:val="none" w:sz="0" w:space="0" w:color="auto"/>
        <w:left w:val="none" w:sz="0" w:space="0" w:color="auto"/>
        <w:bottom w:val="none" w:sz="0" w:space="0" w:color="auto"/>
        <w:right w:val="none" w:sz="0" w:space="0" w:color="auto"/>
      </w:divBdr>
    </w:div>
    <w:div w:id="534197234">
      <w:bodyDiv w:val="1"/>
      <w:marLeft w:val="0"/>
      <w:marRight w:val="0"/>
      <w:marTop w:val="0"/>
      <w:marBottom w:val="0"/>
      <w:divBdr>
        <w:top w:val="none" w:sz="0" w:space="0" w:color="auto"/>
        <w:left w:val="none" w:sz="0" w:space="0" w:color="auto"/>
        <w:bottom w:val="none" w:sz="0" w:space="0" w:color="auto"/>
        <w:right w:val="none" w:sz="0" w:space="0" w:color="auto"/>
      </w:divBdr>
    </w:div>
    <w:div w:id="537622118">
      <w:bodyDiv w:val="1"/>
      <w:marLeft w:val="0"/>
      <w:marRight w:val="0"/>
      <w:marTop w:val="0"/>
      <w:marBottom w:val="0"/>
      <w:divBdr>
        <w:top w:val="none" w:sz="0" w:space="0" w:color="auto"/>
        <w:left w:val="none" w:sz="0" w:space="0" w:color="auto"/>
        <w:bottom w:val="none" w:sz="0" w:space="0" w:color="auto"/>
        <w:right w:val="none" w:sz="0" w:space="0" w:color="auto"/>
      </w:divBdr>
    </w:div>
    <w:div w:id="540554258">
      <w:bodyDiv w:val="1"/>
      <w:marLeft w:val="0"/>
      <w:marRight w:val="0"/>
      <w:marTop w:val="0"/>
      <w:marBottom w:val="0"/>
      <w:divBdr>
        <w:top w:val="none" w:sz="0" w:space="0" w:color="auto"/>
        <w:left w:val="none" w:sz="0" w:space="0" w:color="auto"/>
        <w:bottom w:val="none" w:sz="0" w:space="0" w:color="auto"/>
        <w:right w:val="none" w:sz="0" w:space="0" w:color="auto"/>
      </w:divBdr>
    </w:div>
    <w:div w:id="541751843">
      <w:bodyDiv w:val="1"/>
      <w:marLeft w:val="0"/>
      <w:marRight w:val="0"/>
      <w:marTop w:val="0"/>
      <w:marBottom w:val="0"/>
      <w:divBdr>
        <w:top w:val="none" w:sz="0" w:space="0" w:color="auto"/>
        <w:left w:val="none" w:sz="0" w:space="0" w:color="auto"/>
        <w:bottom w:val="none" w:sz="0" w:space="0" w:color="auto"/>
        <w:right w:val="none" w:sz="0" w:space="0" w:color="auto"/>
      </w:divBdr>
    </w:div>
    <w:div w:id="543368139">
      <w:bodyDiv w:val="1"/>
      <w:marLeft w:val="0"/>
      <w:marRight w:val="0"/>
      <w:marTop w:val="0"/>
      <w:marBottom w:val="0"/>
      <w:divBdr>
        <w:top w:val="none" w:sz="0" w:space="0" w:color="auto"/>
        <w:left w:val="none" w:sz="0" w:space="0" w:color="auto"/>
        <w:bottom w:val="none" w:sz="0" w:space="0" w:color="auto"/>
        <w:right w:val="none" w:sz="0" w:space="0" w:color="auto"/>
      </w:divBdr>
    </w:div>
    <w:div w:id="546380674">
      <w:bodyDiv w:val="1"/>
      <w:marLeft w:val="0"/>
      <w:marRight w:val="0"/>
      <w:marTop w:val="0"/>
      <w:marBottom w:val="0"/>
      <w:divBdr>
        <w:top w:val="none" w:sz="0" w:space="0" w:color="auto"/>
        <w:left w:val="none" w:sz="0" w:space="0" w:color="auto"/>
        <w:bottom w:val="none" w:sz="0" w:space="0" w:color="auto"/>
        <w:right w:val="none" w:sz="0" w:space="0" w:color="auto"/>
      </w:divBdr>
    </w:div>
    <w:div w:id="547179536">
      <w:bodyDiv w:val="1"/>
      <w:marLeft w:val="0"/>
      <w:marRight w:val="0"/>
      <w:marTop w:val="0"/>
      <w:marBottom w:val="0"/>
      <w:divBdr>
        <w:top w:val="none" w:sz="0" w:space="0" w:color="auto"/>
        <w:left w:val="none" w:sz="0" w:space="0" w:color="auto"/>
        <w:bottom w:val="none" w:sz="0" w:space="0" w:color="auto"/>
        <w:right w:val="none" w:sz="0" w:space="0" w:color="auto"/>
      </w:divBdr>
    </w:div>
    <w:div w:id="558711498">
      <w:bodyDiv w:val="1"/>
      <w:marLeft w:val="0"/>
      <w:marRight w:val="0"/>
      <w:marTop w:val="0"/>
      <w:marBottom w:val="0"/>
      <w:divBdr>
        <w:top w:val="none" w:sz="0" w:space="0" w:color="auto"/>
        <w:left w:val="none" w:sz="0" w:space="0" w:color="auto"/>
        <w:bottom w:val="none" w:sz="0" w:space="0" w:color="auto"/>
        <w:right w:val="none" w:sz="0" w:space="0" w:color="auto"/>
      </w:divBdr>
    </w:div>
    <w:div w:id="559051058">
      <w:bodyDiv w:val="1"/>
      <w:marLeft w:val="0"/>
      <w:marRight w:val="0"/>
      <w:marTop w:val="0"/>
      <w:marBottom w:val="0"/>
      <w:divBdr>
        <w:top w:val="none" w:sz="0" w:space="0" w:color="auto"/>
        <w:left w:val="none" w:sz="0" w:space="0" w:color="auto"/>
        <w:bottom w:val="none" w:sz="0" w:space="0" w:color="auto"/>
        <w:right w:val="none" w:sz="0" w:space="0" w:color="auto"/>
      </w:divBdr>
    </w:div>
    <w:div w:id="561326889">
      <w:bodyDiv w:val="1"/>
      <w:marLeft w:val="0"/>
      <w:marRight w:val="0"/>
      <w:marTop w:val="0"/>
      <w:marBottom w:val="0"/>
      <w:divBdr>
        <w:top w:val="none" w:sz="0" w:space="0" w:color="auto"/>
        <w:left w:val="none" w:sz="0" w:space="0" w:color="auto"/>
        <w:bottom w:val="none" w:sz="0" w:space="0" w:color="auto"/>
        <w:right w:val="none" w:sz="0" w:space="0" w:color="auto"/>
      </w:divBdr>
    </w:div>
    <w:div w:id="563880919">
      <w:bodyDiv w:val="1"/>
      <w:marLeft w:val="0"/>
      <w:marRight w:val="0"/>
      <w:marTop w:val="0"/>
      <w:marBottom w:val="0"/>
      <w:divBdr>
        <w:top w:val="none" w:sz="0" w:space="0" w:color="auto"/>
        <w:left w:val="none" w:sz="0" w:space="0" w:color="auto"/>
        <w:bottom w:val="none" w:sz="0" w:space="0" w:color="auto"/>
        <w:right w:val="none" w:sz="0" w:space="0" w:color="auto"/>
      </w:divBdr>
    </w:div>
    <w:div w:id="566232603">
      <w:bodyDiv w:val="1"/>
      <w:marLeft w:val="0"/>
      <w:marRight w:val="0"/>
      <w:marTop w:val="0"/>
      <w:marBottom w:val="0"/>
      <w:divBdr>
        <w:top w:val="none" w:sz="0" w:space="0" w:color="auto"/>
        <w:left w:val="none" w:sz="0" w:space="0" w:color="auto"/>
        <w:bottom w:val="none" w:sz="0" w:space="0" w:color="auto"/>
        <w:right w:val="none" w:sz="0" w:space="0" w:color="auto"/>
      </w:divBdr>
    </w:div>
    <w:div w:id="569848690">
      <w:bodyDiv w:val="1"/>
      <w:marLeft w:val="0"/>
      <w:marRight w:val="0"/>
      <w:marTop w:val="0"/>
      <w:marBottom w:val="0"/>
      <w:divBdr>
        <w:top w:val="none" w:sz="0" w:space="0" w:color="auto"/>
        <w:left w:val="none" w:sz="0" w:space="0" w:color="auto"/>
        <w:bottom w:val="none" w:sz="0" w:space="0" w:color="auto"/>
        <w:right w:val="none" w:sz="0" w:space="0" w:color="auto"/>
      </w:divBdr>
    </w:div>
    <w:div w:id="574511410">
      <w:bodyDiv w:val="1"/>
      <w:marLeft w:val="0"/>
      <w:marRight w:val="0"/>
      <w:marTop w:val="0"/>
      <w:marBottom w:val="0"/>
      <w:divBdr>
        <w:top w:val="none" w:sz="0" w:space="0" w:color="auto"/>
        <w:left w:val="none" w:sz="0" w:space="0" w:color="auto"/>
        <w:bottom w:val="none" w:sz="0" w:space="0" w:color="auto"/>
        <w:right w:val="none" w:sz="0" w:space="0" w:color="auto"/>
      </w:divBdr>
    </w:div>
    <w:div w:id="579485268">
      <w:bodyDiv w:val="1"/>
      <w:marLeft w:val="0"/>
      <w:marRight w:val="0"/>
      <w:marTop w:val="0"/>
      <w:marBottom w:val="0"/>
      <w:divBdr>
        <w:top w:val="none" w:sz="0" w:space="0" w:color="auto"/>
        <w:left w:val="none" w:sz="0" w:space="0" w:color="auto"/>
        <w:bottom w:val="none" w:sz="0" w:space="0" w:color="auto"/>
        <w:right w:val="none" w:sz="0" w:space="0" w:color="auto"/>
      </w:divBdr>
    </w:div>
    <w:div w:id="586038825">
      <w:bodyDiv w:val="1"/>
      <w:marLeft w:val="0"/>
      <w:marRight w:val="0"/>
      <w:marTop w:val="0"/>
      <w:marBottom w:val="0"/>
      <w:divBdr>
        <w:top w:val="none" w:sz="0" w:space="0" w:color="auto"/>
        <w:left w:val="none" w:sz="0" w:space="0" w:color="auto"/>
        <w:bottom w:val="none" w:sz="0" w:space="0" w:color="auto"/>
        <w:right w:val="none" w:sz="0" w:space="0" w:color="auto"/>
      </w:divBdr>
    </w:div>
    <w:div w:id="593511229">
      <w:bodyDiv w:val="1"/>
      <w:marLeft w:val="0"/>
      <w:marRight w:val="0"/>
      <w:marTop w:val="0"/>
      <w:marBottom w:val="0"/>
      <w:divBdr>
        <w:top w:val="none" w:sz="0" w:space="0" w:color="auto"/>
        <w:left w:val="none" w:sz="0" w:space="0" w:color="auto"/>
        <w:bottom w:val="none" w:sz="0" w:space="0" w:color="auto"/>
        <w:right w:val="none" w:sz="0" w:space="0" w:color="auto"/>
      </w:divBdr>
    </w:div>
    <w:div w:id="599458174">
      <w:bodyDiv w:val="1"/>
      <w:marLeft w:val="0"/>
      <w:marRight w:val="0"/>
      <w:marTop w:val="0"/>
      <w:marBottom w:val="0"/>
      <w:divBdr>
        <w:top w:val="none" w:sz="0" w:space="0" w:color="auto"/>
        <w:left w:val="none" w:sz="0" w:space="0" w:color="auto"/>
        <w:bottom w:val="none" w:sz="0" w:space="0" w:color="auto"/>
        <w:right w:val="none" w:sz="0" w:space="0" w:color="auto"/>
      </w:divBdr>
    </w:div>
    <w:div w:id="600603775">
      <w:bodyDiv w:val="1"/>
      <w:marLeft w:val="0"/>
      <w:marRight w:val="0"/>
      <w:marTop w:val="0"/>
      <w:marBottom w:val="0"/>
      <w:divBdr>
        <w:top w:val="none" w:sz="0" w:space="0" w:color="auto"/>
        <w:left w:val="none" w:sz="0" w:space="0" w:color="auto"/>
        <w:bottom w:val="none" w:sz="0" w:space="0" w:color="auto"/>
        <w:right w:val="none" w:sz="0" w:space="0" w:color="auto"/>
      </w:divBdr>
    </w:div>
    <w:div w:id="602617172">
      <w:bodyDiv w:val="1"/>
      <w:marLeft w:val="0"/>
      <w:marRight w:val="0"/>
      <w:marTop w:val="0"/>
      <w:marBottom w:val="0"/>
      <w:divBdr>
        <w:top w:val="none" w:sz="0" w:space="0" w:color="auto"/>
        <w:left w:val="none" w:sz="0" w:space="0" w:color="auto"/>
        <w:bottom w:val="none" w:sz="0" w:space="0" w:color="auto"/>
        <w:right w:val="none" w:sz="0" w:space="0" w:color="auto"/>
      </w:divBdr>
    </w:div>
    <w:div w:id="602804573">
      <w:bodyDiv w:val="1"/>
      <w:marLeft w:val="0"/>
      <w:marRight w:val="0"/>
      <w:marTop w:val="0"/>
      <w:marBottom w:val="0"/>
      <w:divBdr>
        <w:top w:val="none" w:sz="0" w:space="0" w:color="auto"/>
        <w:left w:val="none" w:sz="0" w:space="0" w:color="auto"/>
        <w:bottom w:val="none" w:sz="0" w:space="0" w:color="auto"/>
        <w:right w:val="none" w:sz="0" w:space="0" w:color="auto"/>
      </w:divBdr>
    </w:div>
    <w:div w:id="611134477">
      <w:bodyDiv w:val="1"/>
      <w:marLeft w:val="0"/>
      <w:marRight w:val="0"/>
      <w:marTop w:val="0"/>
      <w:marBottom w:val="0"/>
      <w:divBdr>
        <w:top w:val="none" w:sz="0" w:space="0" w:color="auto"/>
        <w:left w:val="none" w:sz="0" w:space="0" w:color="auto"/>
        <w:bottom w:val="none" w:sz="0" w:space="0" w:color="auto"/>
        <w:right w:val="none" w:sz="0" w:space="0" w:color="auto"/>
      </w:divBdr>
    </w:div>
    <w:div w:id="612055541">
      <w:bodyDiv w:val="1"/>
      <w:marLeft w:val="0"/>
      <w:marRight w:val="0"/>
      <w:marTop w:val="0"/>
      <w:marBottom w:val="0"/>
      <w:divBdr>
        <w:top w:val="none" w:sz="0" w:space="0" w:color="auto"/>
        <w:left w:val="none" w:sz="0" w:space="0" w:color="auto"/>
        <w:bottom w:val="none" w:sz="0" w:space="0" w:color="auto"/>
        <w:right w:val="none" w:sz="0" w:space="0" w:color="auto"/>
      </w:divBdr>
    </w:div>
    <w:div w:id="619605505">
      <w:bodyDiv w:val="1"/>
      <w:marLeft w:val="0"/>
      <w:marRight w:val="0"/>
      <w:marTop w:val="0"/>
      <w:marBottom w:val="0"/>
      <w:divBdr>
        <w:top w:val="none" w:sz="0" w:space="0" w:color="auto"/>
        <w:left w:val="none" w:sz="0" w:space="0" w:color="auto"/>
        <w:bottom w:val="none" w:sz="0" w:space="0" w:color="auto"/>
        <w:right w:val="none" w:sz="0" w:space="0" w:color="auto"/>
      </w:divBdr>
    </w:div>
    <w:div w:id="620502340">
      <w:bodyDiv w:val="1"/>
      <w:marLeft w:val="0"/>
      <w:marRight w:val="0"/>
      <w:marTop w:val="0"/>
      <w:marBottom w:val="0"/>
      <w:divBdr>
        <w:top w:val="none" w:sz="0" w:space="0" w:color="auto"/>
        <w:left w:val="none" w:sz="0" w:space="0" w:color="auto"/>
        <w:bottom w:val="none" w:sz="0" w:space="0" w:color="auto"/>
        <w:right w:val="none" w:sz="0" w:space="0" w:color="auto"/>
      </w:divBdr>
    </w:div>
    <w:div w:id="627669262">
      <w:bodyDiv w:val="1"/>
      <w:marLeft w:val="0"/>
      <w:marRight w:val="0"/>
      <w:marTop w:val="0"/>
      <w:marBottom w:val="0"/>
      <w:divBdr>
        <w:top w:val="none" w:sz="0" w:space="0" w:color="auto"/>
        <w:left w:val="none" w:sz="0" w:space="0" w:color="auto"/>
        <w:bottom w:val="none" w:sz="0" w:space="0" w:color="auto"/>
        <w:right w:val="none" w:sz="0" w:space="0" w:color="auto"/>
      </w:divBdr>
    </w:div>
    <w:div w:id="629212933">
      <w:bodyDiv w:val="1"/>
      <w:marLeft w:val="0"/>
      <w:marRight w:val="0"/>
      <w:marTop w:val="0"/>
      <w:marBottom w:val="0"/>
      <w:divBdr>
        <w:top w:val="none" w:sz="0" w:space="0" w:color="auto"/>
        <w:left w:val="none" w:sz="0" w:space="0" w:color="auto"/>
        <w:bottom w:val="none" w:sz="0" w:space="0" w:color="auto"/>
        <w:right w:val="none" w:sz="0" w:space="0" w:color="auto"/>
      </w:divBdr>
    </w:div>
    <w:div w:id="630553813">
      <w:bodyDiv w:val="1"/>
      <w:marLeft w:val="0"/>
      <w:marRight w:val="0"/>
      <w:marTop w:val="0"/>
      <w:marBottom w:val="0"/>
      <w:divBdr>
        <w:top w:val="none" w:sz="0" w:space="0" w:color="auto"/>
        <w:left w:val="none" w:sz="0" w:space="0" w:color="auto"/>
        <w:bottom w:val="none" w:sz="0" w:space="0" w:color="auto"/>
        <w:right w:val="none" w:sz="0" w:space="0" w:color="auto"/>
      </w:divBdr>
    </w:div>
    <w:div w:id="632055729">
      <w:bodyDiv w:val="1"/>
      <w:marLeft w:val="0"/>
      <w:marRight w:val="0"/>
      <w:marTop w:val="0"/>
      <w:marBottom w:val="0"/>
      <w:divBdr>
        <w:top w:val="none" w:sz="0" w:space="0" w:color="auto"/>
        <w:left w:val="none" w:sz="0" w:space="0" w:color="auto"/>
        <w:bottom w:val="none" w:sz="0" w:space="0" w:color="auto"/>
        <w:right w:val="none" w:sz="0" w:space="0" w:color="auto"/>
      </w:divBdr>
    </w:div>
    <w:div w:id="632099531">
      <w:bodyDiv w:val="1"/>
      <w:marLeft w:val="0"/>
      <w:marRight w:val="0"/>
      <w:marTop w:val="0"/>
      <w:marBottom w:val="0"/>
      <w:divBdr>
        <w:top w:val="none" w:sz="0" w:space="0" w:color="auto"/>
        <w:left w:val="none" w:sz="0" w:space="0" w:color="auto"/>
        <w:bottom w:val="none" w:sz="0" w:space="0" w:color="auto"/>
        <w:right w:val="none" w:sz="0" w:space="0" w:color="auto"/>
      </w:divBdr>
    </w:div>
    <w:div w:id="638072233">
      <w:bodyDiv w:val="1"/>
      <w:marLeft w:val="0"/>
      <w:marRight w:val="0"/>
      <w:marTop w:val="0"/>
      <w:marBottom w:val="0"/>
      <w:divBdr>
        <w:top w:val="none" w:sz="0" w:space="0" w:color="auto"/>
        <w:left w:val="none" w:sz="0" w:space="0" w:color="auto"/>
        <w:bottom w:val="none" w:sz="0" w:space="0" w:color="auto"/>
        <w:right w:val="none" w:sz="0" w:space="0" w:color="auto"/>
      </w:divBdr>
    </w:div>
    <w:div w:id="638846259">
      <w:bodyDiv w:val="1"/>
      <w:marLeft w:val="0"/>
      <w:marRight w:val="0"/>
      <w:marTop w:val="0"/>
      <w:marBottom w:val="0"/>
      <w:divBdr>
        <w:top w:val="none" w:sz="0" w:space="0" w:color="auto"/>
        <w:left w:val="none" w:sz="0" w:space="0" w:color="auto"/>
        <w:bottom w:val="none" w:sz="0" w:space="0" w:color="auto"/>
        <w:right w:val="none" w:sz="0" w:space="0" w:color="auto"/>
      </w:divBdr>
    </w:div>
    <w:div w:id="639387969">
      <w:bodyDiv w:val="1"/>
      <w:marLeft w:val="0"/>
      <w:marRight w:val="0"/>
      <w:marTop w:val="0"/>
      <w:marBottom w:val="0"/>
      <w:divBdr>
        <w:top w:val="none" w:sz="0" w:space="0" w:color="auto"/>
        <w:left w:val="none" w:sz="0" w:space="0" w:color="auto"/>
        <w:bottom w:val="none" w:sz="0" w:space="0" w:color="auto"/>
        <w:right w:val="none" w:sz="0" w:space="0" w:color="auto"/>
      </w:divBdr>
    </w:div>
    <w:div w:id="643509370">
      <w:bodyDiv w:val="1"/>
      <w:marLeft w:val="0"/>
      <w:marRight w:val="0"/>
      <w:marTop w:val="0"/>
      <w:marBottom w:val="0"/>
      <w:divBdr>
        <w:top w:val="none" w:sz="0" w:space="0" w:color="auto"/>
        <w:left w:val="none" w:sz="0" w:space="0" w:color="auto"/>
        <w:bottom w:val="none" w:sz="0" w:space="0" w:color="auto"/>
        <w:right w:val="none" w:sz="0" w:space="0" w:color="auto"/>
      </w:divBdr>
    </w:div>
    <w:div w:id="649868038">
      <w:bodyDiv w:val="1"/>
      <w:marLeft w:val="0"/>
      <w:marRight w:val="0"/>
      <w:marTop w:val="0"/>
      <w:marBottom w:val="0"/>
      <w:divBdr>
        <w:top w:val="none" w:sz="0" w:space="0" w:color="auto"/>
        <w:left w:val="none" w:sz="0" w:space="0" w:color="auto"/>
        <w:bottom w:val="none" w:sz="0" w:space="0" w:color="auto"/>
        <w:right w:val="none" w:sz="0" w:space="0" w:color="auto"/>
      </w:divBdr>
    </w:div>
    <w:div w:id="654647643">
      <w:bodyDiv w:val="1"/>
      <w:marLeft w:val="0"/>
      <w:marRight w:val="0"/>
      <w:marTop w:val="0"/>
      <w:marBottom w:val="0"/>
      <w:divBdr>
        <w:top w:val="none" w:sz="0" w:space="0" w:color="auto"/>
        <w:left w:val="none" w:sz="0" w:space="0" w:color="auto"/>
        <w:bottom w:val="none" w:sz="0" w:space="0" w:color="auto"/>
        <w:right w:val="none" w:sz="0" w:space="0" w:color="auto"/>
      </w:divBdr>
    </w:div>
    <w:div w:id="660818363">
      <w:bodyDiv w:val="1"/>
      <w:marLeft w:val="0"/>
      <w:marRight w:val="0"/>
      <w:marTop w:val="0"/>
      <w:marBottom w:val="0"/>
      <w:divBdr>
        <w:top w:val="none" w:sz="0" w:space="0" w:color="auto"/>
        <w:left w:val="none" w:sz="0" w:space="0" w:color="auto"/>
        <w:bottom w:val="none" w:sz="0" w:space="0" w:color="auto"/>
        <w:right w:val="none" w:sz="0" w:space="0" w:color="auto"/>
      </w:divBdr>
    </w:div>
    <w:div w:id="670303251">
      <w:bodyDiv w:val="1"/>
      <w:marLeft w:val="0"/>
      <w:marRight w:val="0"/>
      <w:marTop w:val="0"/>
      <w:marBottom w:val="0"/>
      <w:divBdr>
        <w:top w:val="none" w:sz="0" w:space="0" w:color="auto"/>
        <w:left w:val="none" w:sz="0" w:space="0" w:color="auto"/>
        <w:bottom w:val="none" w:sz="0" w:space="0" w:color="auto"/>
        <w:right w:val="none" w:sz="0" w:space="0" w:color="auto"/>
      </w:divBdr>
    </w:div>
    <w:div w:id="672101219">
      <w:bodyDiv w:val="1"/>
      <w:marLeft w:val="0"/>
      <w:marRight w:val="0"/>
      <w:marTop w:val="0"/>
      <w:marBottom w:val="0"/>
      <w:divBdr>
        <w:top w:val="none" w:sz="0" w:space="0" w:color="auto"/>
        <w:left w:val="none" w:sz="0" w:space="0" w:color="auto"/>
        <w:bottom w:val="none" w:sz="0" w:space="0" w:color="auto"/>
        <w:right w:val="none" w:sz="0" w:space="0" w:color="auto"/>
      </w:divBdr>
    </w:div>
    <w:div w:id="676613451">
      <w:bodyDiv w:val="1"/>
      <w:marLeft w:val="0"/>
      <w:marRight w:val="0"/>
      <w:marTop w:val="0"/>
      <w:marBottom w:val="0"/>
      <w:divBdr>
        <w:top w:val="none" w:sz="0" w:space="0" w:color="auto"/>
        <w:left w:val="none" w:sz="0" w:space="0" w:color="auto"/>
        <w:bottom w:val="none" w:sz="0" w:space="0" w:color="auto"/>
        <w:right w:val="none" w:sz="0" w:space="0" w:color="auto"/>
      </w:divBdr>
    </w:div>
    <w:div w:id="680282381">
      <w:bodyDiv w:val="1"/>
      <w:marLeft w:val="0"/>
      <w:marRight w:val="0"/>
      <w:marTop w:val="0"/>
      <w:marBottom w:val="0"/>
      <w:divBdr>
        <w:top w:val="none" w:sz="0" w:space="0" w:color="auto"/>
        <w:left w:val="none" w:sz="0" w:space="0" w:color="auto"/>
        <w:bottom w:val="none" w:sz="0" w:space="0" w:color="auto"/>
        <w:right w:val="none" w:sz="0" w:space="0" w:color="auto"/>
      </w:divBdr>
    </w:div>
    <w:div w:id="681470971">
      <w:bodyDiv w:val="1"/>
      <w:marLeft w:val="0"/>
      <w:marRight w:val="0"/>
      <w:marTop w:val="0"/>
      <w:marBottom w:val="0"/>
      <w:divBdr>
        <w:top w:val="none" w:sz="0" w:space="0" w:color="auto"/>
        <w:left w:val="none" w:sz="0" w:space="0" w:color="auto"/>
        <w:bottom w:val="none" w:sz="0" w:space="0" w:color="auto"/>
        <w:right w:val="none" w:sz="0" w:space="0" w:color="auto"/>
      </w:divBdr>
    </w:div>
    <w:div w:id="682050832">
      <w:bodyDiv w:val="1"/>
      <w:marLeft w:val="0"/>
      <w:marRight w:val="0"/>
      <w:marTop w:val="0"/>
      <w:marBottom w:val="0"/>
      <w:divBdr>
        <w:top w:val="none" w:sz="0" w:space="0" w:color="auto"/>
        <w:left w:val="none" w:sz="0" w:space="0" w:color="auto"/>
        <w:bottom w:val="none" w:sz="0" w:space="0" w:color="auto"/>
        <w:right w:val="none" w:sz="0" w:space="0" w:color="auto"/>
      </w:divBdr>
    </w:div>
    <w:div w:id="682560067">
      <w:bodyDiv w:val="1"/>
      <w:marLeft w:val="0"/>
      <w:marRight w:val="0"/>
      <w:marTop w:val="0"/>
      <w:marBottom w:val="0"/>
      <w:divBdr>
        <w:top w:val="none" w:sz="0" w:space="0" w:color="auto"/>
        <w:left w:val="none" w:sz="0" w:space="0" w:color="auto"/>
        <w:bottom w:val="none" w:sz="0" w:space="0" w:color="auto"/>
        <w:right w:val="none" w:sz="0" w:space="0" w:color="auto"/>
      </w:divBdr>
    </w:div>
    <w:div w:id="684330361">
      <w:bodyDiv w:val="1"/>
      <w:marLeft w:val="0"/>
      <w:marRight w:val="0"/>
      <w:marTop w:val="0"/>
      <w:marBottom w:val="0"/>
      <w:divBdr>
        <w:top w:val="none" w:sz="0" w:space="0" w:color="auto"/>
        <w:left w:val="none" w:sz="0" w:space="0" w:color="auto"/>
        <w:bottom w:val="none" w:sz="0" w:space="0" w:color="auto"/>
        <w:right w:val="none" w:sz="0" w:space="0" w:color="auto"/>
      </w:divBdr>
    </w:div>
    <w:div w:id="690188079">
      <w:bodyDiv w:val="1"/>
      <w:marLeft w:val="0"/>
      <w:marRight w:val="0"/>
      <w:marTop w:val="0"/>
      <w:marBottom w:val="0"/>
      <w:divBdr>
        <w:top w:val="none" w:sz="0" w:space="0" w:color="auto"/>
        <w:left w:val="none" w:sz="0" w:space="0" w:color="auto"/>
        <w:bottom w:val="none" w:sz="0" w:space="0" w:color="auto"/>
        <w:right w:val="none" w:sz="0" w:space="0" w:color="auto"/>
      </w:divBdr>
    </w:div>
    <w:div w:id="700134859">
      <w:bodyDiv w:val="1"/>
      <w:marLeft w:val="0"/>
      <w:marRight w:val="0"/>
      <w:marTop w:val="0"/>
      <w:marBottom w:val="0"/>
      <w:divBdr>
        <w:top w:val="none" w:sz="0" w:space="0" w:color="auto"/>
        <w:left w:val="none" w:sz="0" w:space="0" w:color="auto"/>
        <w:bottom w:val="none" w:sz="0" w:space="0" w:color="auto"/>
        <w:right w:val="none" w:sz="0" w:space="0" w:color="auto"/>
      </w:divBdr>
    </w:div>
    <w:div w:id="706371058">
      <w:bodyDiv w:val="1"/>
      <w:marLeft w:val="0"/>
      <w:marRight w:val="0"/>
      <w:marTop w:val="0"/>
      <w:marBottom w:val="0"/>
      <w:divBdr>
        <w:top w:val="none" w:sz="0" w:space="0" w:color="auto"/>
        <w:left w:val="none" w:sz="0" w:space="0" w:color="auto"/>
        <w:bottom w:val="none" w:sz="0" w:space="0" w:color="auto"/>
        <w:right w:val="none" w:sz="0" w:space="0" w:color="auto"/>
      </w:divBdr>
    </w:div>
    <w:div w:id="707681787">
      <w:bodyDiv w:val="1"/>
      <w:marLeft w:val="0"/>
      <w:marRight w:val="0"/>
      <w:marTop w:val="0"/>
      <w:marBottom w:val="0"/>
      <w:divBdr>
        <w:top w:val="none" w:sz="0" w:space="0" w:color="auto"/>
        <w:left w:val="none" w:sz="0" w:space="0" w:color="auto"/>
        <w:bottom w:val="none" w:sz="0" w:space="0" w:color="auto"/>
        <w:right w:val="none" w:sz="0" w:space="0" w:color="auto"/>
      </w:divBdr>
    </w:div>
    <w:div w:id="712652039">
      <w:bodyDiv w:val="1"/>
      <w:marLeft w:val="0"/>
      <w:marRight w:val="0"/>
      <w:marTop w:val="0"/>
      <w:marBottom w:val="0"/>
      <w:divBdr>
        <w:top w:val="none" w:sz="0" w:space="0" w:color="auto"/>
        <w:left w:val="none" w:sz="0" w:space="0" w:color="auto"/>
        <w:bottom w:val="none" w:sz="0" w:space="0" w:color="auto"/>
        <w:right w:val="none" w:sz="0" w:space="0" w:color="auto"/>
      </w:divBdr>
    </w:div>
    <w:div w:id="714817575">
      <w:bodyDiv w:val="1"/>
      <w:marLeft w:val="0"/>
      <w:marRight w:val="0"/>
      <w:marTop w:val="0"/>
      <w:marBottom w:val="0"/>
      <w:divBdr>
        <w:top w:val="none" w:sz="0" w:space="0" w:color="auto"/>
        <w:left w:val="none" w:sz="0" w:space="0" w:color="auto"/>
        <w:bottom w:val="none" w:sz="0" w:space="0" w:color="auto"/>
        <w:right w:val="none" w:sz="0" w:space="0" w:color="auto"/>
      </w:divBdr>
    </w:div>
    <w:div w:id="714886322">
      <w:bodyDiv w:val="1"/>
      <w:marLeft w:val="0"/>
      <w:marRight w:val="0"/>
      <w:marTop w:val="0"/>
      <w:marBottom w:val="0"/>
      <w:divBdr>
        <w:top w:val="none" w:sz="0" w:space="0" w:color="auto"/>
        <w:left w:val="none" w:sz="0" w:space="0" w:color="auto"/>
        <w:bottom w:val="none" w:sz="0" w:space="0" w:color="auto"/>
        <w:right w:val="none" w:sz="0" w:space="0" w:color="auto"/>
      </w:divBdr>
    </w:div>
    <w:div w:id="715357269">
      <w:bodyDiv w:val="1"/>
      <w:marLeft w:val="0"/>
      <w:marRight w:val="0"/>
      <w:marTop w:val="0"/>
      <w:marBottom w:val="0"/>
      <w:divBdr>
        <w:top w:val="none" w:sz="0" w:space="0" w:color="auto"/>
        <w:left w:val="none" w:sz="0" w:space="0" w:color="auto"/>
        <w:bottom w:val="none" w:sz="0" w:space="0" w:color="auto"/>
        <w:right w:val="none" w:sz="0" w:space="0" w:color="auto"/>
      </w:divBdr>
    </w:div>
    <w:div w:id="718286449">
      <w:bodyDiv w:val="1"/>
      <w:marLeft w:val="0"/>
      <w:marRight w:val="0"/>
      <w:marTop w:val="0"/>
      <w:marBottom w:val="0"/>
      <w:divBdr>
        <w:top w:val="none" w:sz="0" w:space="0" w:color="auto"/>
        <w:left w:val="none" w:sz="0" w:space="0" w:color="auto"/>
        <w:bottom w:val="none" w:sz="0" w:space="0" w:color="auto"/>
        <w:right w:val="none" w:sz="0" w:space="0" w:color="auto"/>
      </w:divBdr>
    </w:div>
    <w:div w:id="720596251">
      <w:bodyDiv w:val="1"/>
      <w:marLeft w:val="0"/>
      <w:marRight w:val="0"/>
      <w:marTop w:val="0"/>
      <w:marBottom w:val="0"/>
      <w:divBdr>
        <w:top w:val="none" w:sz="0" w:space="0" w:color="auto"/>
        <w:left w:val="none" w:sz="0" w:space="0" w:color="auto"/>
        <w:bottom w:val="none" w:sz="0" w:space="0" w:color="auto"/>
        <w:right w:val="none" w:sz="0" w:space="0" w:color="auto"/>
      </w:divBdr>
    </w:div>
    <w:div w:id="724179494">
      <w:bodyDiv w:val="1"/>
      <w:marLeft w:val="0"/>
      <w:marRight w:val="0"/>
      <w:marTop w:val="0"/>
      <w:marBottom w:val="0"/>
      <w:divBdr>
        <w:top w:val="none" w:sz="0" w:space="0" w:color="auto"/>
        <w:left w:val="none" w:sz="0" w:space="0" w:color="auto"/>
        <w:bottom w:val="none" w:sz="0" w:space="0" w:color="auto"/>
        <w:right w:val="none" w:sz="0" w:space="0" w:color="auto"/>
      </w:divBdr>
    </w:div>
    <w:div w:id="726027182">
      <w:bodyDiv w:val="1"/>
      <w:marLeft w:val="0"/>
      <w:marRight w:val="0"/>
      <w:marTop w:val="0"/>
      <w:marBottom w:val="0"/>
      <w:divBdr>
        <w:top w:val="none" w:sz="0" w:space="0" w:color="auto"/>
        <w:left w:val="none" w:sz="0" w:space="0" w:color="auto"/>
        <w:bottom w:val="none" w:sz="0" w:space="0" w:color="auto"/>
        <w:right w:val="none" w:sz="0" w:space="0" w:color="auto"/>
      </w:divBdr>
    </w:div>
    <w:div w:id="728917843">
      <w:bodyDiv w:val="1"/>
      <w:marLeft w:val="0"/>
      <w:marRight w:val="0"/>
      <w:marTop w:val="0"/>
      <w:marBottom w:val="0"/>
      <w:divBdr>
        <w:top w:val="none" w:sz="0" w:space="0" w:color="auto"/>
        <w:left w:val="none" w:sz="0" w:space="0" w:color="auto"/>
        <w:bottom w:val="none" w:sz="0" w:space="0" w:color="auto"/>
        <w:right w:val="none" w:sz="0" w:space="0" w:color="auto"/>
      </w:divBdr>
    </w:div>
    <w:div w:id="731389425">
      <w:bodyDiv w:val="1"/>
      <w:marLeft w:val="0"/>
      <w:marRight w:val="0"/>
      <w:marTop w:val="0"/>
      <w:marBottom w:val="0"/>
      <w:divBdr>
        <w:top w:val="none" w:sz="0" w:space="0" w:color="auto"/>
        <w:left w:val="none" w:sz="0" w:space="0" w:color="auto"/>
        <w:bottom w:val="none" w:sz="0" w:space="0" w:color="auto"/>
        <w:right w:val="none" w:sz="0" w:space="0" w:color="auto"/>
      </w:divBdr>
    </w:div>
    <w:div w:id="737556337">
      <w:bodyDiv w:val="1"/>
      <w:marLeft w:val="0"/>
      <w:marRight w:val="0"/>
      <w:marTop w:val="0"/>
      <w:marBottom w:val="0"/>
      <w:divBdr>
        <w:top w:val="none" w:sz="0" w:space="0" w:color="auto"/>
        <w:left w:val="none" w:sz="0" w:space="0" w:color="auto"/>
        <w:bottom w:val="none" w:sz="0" w:space="0" w:color="auto"/>
        <w:right w:val="none" w:sz="0" w:space="0" w:color="auto"/>
      </w:divBdr>
    </w:div>
    <w:div w:id="739137987">
      <w:bodyDiv w:val="1"/>
      <w:marLeft w:val="0"/>
      <w:marRight w:val="0"/>
      <w:marTop w:val="0"/>
      <w:marBottom w:val="0"/>
      <w:divBdr>
        <w:top w:val="none" w:sz="0" w:space="0" w:color="auto"/>
        <w:left w:val="none" w:sz="0" w:space="0" w:color="auto"/>
        <w:bottom w:val="none" w:sz="0" w:space="0" w:color="auto"/>
        <w:right w:val="none" w:sz="0" w:space="0" w:color="auto"/>
      </w:divBdr>
    </w:div>
    <w:div w:id="740518467">
      <w:bodyDiv w:val="1"/>
      <w:marLeft w:val="0"/>
      <w:marRight w:val="0"/>
      <w:marTop w:val="0"/>
      <w:marBottom w:val="0"/>
      <w:divBdr>
        <w:top w:val="none" w:sz="0" w:space="0" w:color="auto"/>
        <w:left w:val="none" w:sz="0" w:space="0" w:color="auto"/>
        <w:bottom w:val="none" w:sz="0" w:space="0" w:color="auto"/>
        <w:right w:val="none" w:sz="0" w:space="0" w:color="auto"/>
      </w:divBdr>
    </w:div>
    <w:div w:id="744761628">
      <w:bodyDiv w:val="1"/>
      <w:marLeft w:val="0"/>
      <w:marRight w:val="0"/>
      <w:marTop w:val="0"/>
      <w:marBottom w:val="0"/>
      <w:divBdr>
        <w:top w:val="none" w:sz="0" w:space="0" w:color="auto"/>
        <w:left w:val="none" w:sz="0" w:space="0" w:color="auto"/>
        <w:bottom w:val="none" w:sz="0" w:space="0" w:color="auto"/>
        <w:right w:val="none" w:sz="0" w:space="0" w:color="auto"/>
      </w:divBdr>
    </w:div>
    <w:div w:id="755592413">
      <w:bodyDiv w:val="1"/>
      <w:marLeft w:val="0"/>
      <w:marRight w:val="0"/>
      <w:marTop w:val="0"/>
      <w:marBottom w:val="0"/>
      <w:divBdr>
        <w:top w:val="none" w:sz="0" w:space="0" w:color="auto"/>
        <w:left w:val="none" w:sz="0" w:space="0" w:color="auto"/>
        <w:bottom w:val="none" w:sz="0" w:space="0" w:color="auto"/>
        <w:right w:val="none" w:sz="0" w:space="0" w:color="auto"/>
      </w:divBdr>
    </w:div>
    <w:div w:id="760176862">
      <w:bodyDiv w:val="1"/>
      <w:marLeft w:val="0"/>
      <w:marRight w:val="0"/>
      <w:marTop w:val="0"/>
      <w:marBottom w:val="0"/>
      <w:divBdr>
        <w:top w:val="none" w:sz="0" w:space="0" w:color="auto"/>
        <w:left w:val="none" w:sz="0" w:space="0" w:color="auto"/>
        <w:bottom w:val="none" w:sz="0" w:space="0" w:color="auto"/>
        <w:right w:val="none" w:sz="0" w:space="0" w:color="auto"/>
      </w:divBdr>
    </w:div>
    <w:div w:id="761344000">
      <w:bodyDiv w:val="1"/>
      <w:marLeft w:val="0"/>
      <w:marRight w:val="0"/>
      <w:marTop w:val="0"/>
      <w:marBottom w:val="0"/>
      <w:divBdr>
        <w:top w:val="none" w:sz="0" w:space="0" w:color="auto"/>
        <w:left w:val="none" w:sz="0" w:space="0" w:color="auto"/>
        <w:bottom w:val="none" w:sz="0" w:space="0" w:color="auto"/>
        <w:right w:val="none" w:sz="0" w:space="0" w:color="auto"/>
      </w:divBdr>
    </w:div>
    <w:div w:id="761953124">
      <w:bodyDiv w:val="1"/>
      <w:marLeft w:val="0"/>
      <w:marRight w:val="0"/>
      <w:marTop w:val="0"/>
      <w:marBottom w:val="0"/>
      <w:divBdr>
        <w:top w:val="none" w:sz="0" w:space="0" w:color="auto"/>
        <w:left w:val="none" w:sz="0" w:space="0" w:color="auto"/>
        <w:bottom w:val="none" w:sz="0" w:space="0" w:color="auto"/>
        <w:right w:val="none" w:sz="0" w:space="0" w:color="auto"/>
      </w:divBdr>
    </w:div>
    <w:div w:id="764885613">
      <w:bodyDiv w:val="1"/>
      <w:marLeft w:val="0"/>
      <w:marRight w:val="0"/>
      <w:marTop w:val="0"/>
      <w:marBottom w:val="0"/>
      <w:divBdr>
        <w:top w:val="none" w:sz="0" w:space="0" w:color="auto"/>
        <w:left w:val="none" w:sz="0" w:space="0" w:color="auto"/>
        <w:bottom w:val="none" w:sz="0" w:space="0" w:color="auto"/>
        <w:right w:val="none" w:sz="0" w:space="0" w:color="auto"/>
      </w:divBdr>
    </w:div>
    <w:div w:id="767890050">
      <w:bodyDiv w:val="1"/>
      <w:marLeft w:val="0"/>
      <w:marRight w:val="0"/>
      <w:marTop w:val="0"/>
      <w:marBottom w:val="0"/>
      <w:divBdr>
        <w:top w:val="none" w:sz="0" w:space="0" w:color="auto"/>
        <w:left w:val="none" w:sz="0" w:space="0" w:color="auto"/>
        <w:bottom w:val="none" w:sz="0" w:space="0" w:color="auto"/>
        <w:right w:val="none" w:sz="0" w:space="0" w:color="auto"/>
      </w:divBdr>
    </w:div>
    <w:div w:id="777064950">
      <w:bodyDiv w:val="1"/>
      <w:marLeft w:val="0"/>
      <w:marRight w:val="0"/>
      <w:marTop w:val="0"/>
      <w:marBottom w:val="0"/>
      <w:divBdr>
        <w:top w:val="none" w:sz="0" w:space="0" w:color="auto"/>
        <w:left w:val="none" w:sz="0" w:space="0" w:color="auto"/>
        <w:bottom w:val="none" w:sz="0" w:space="0" w:color="auto"/>
        <w:right w:val="none" w:sz="0" w:space="0" w:color="auto"/>
      </w:divBdr>
    </w:div>
    <w:div w:id="778529162">
      <w:bodyDiv w:val="1"/>
      <w:marLeft w:val="0"/>
      <w:marRight w:val="0"/>
      <w:marTop w:val="0"/>
      <w:marBottom w:val="0"/>
      <w:divBdr>
        <w:top w:val="none" w:sz="0" w:space="0" w:color="auto"/>
        <w:left w:val="none" w:sz="0" w:space="0" w:color="auto"/>
        <w:bottom w:val="none" w:sz="0" w:space="0" w:color="auto"/>
        <w:right w:val="none" w:sz="0" w:space="0" w:color="auto"/>
      </w:divBdr>
    </w:div>
    <w:div w:id="782771596">
      <w:bodyDiv w:val="1"/>
      <w:marLeft w:val="0"/>
      <w:marRight w:val="0"/>
      <w:marTop w:val="0"/>
      <w:marBottom w:val="0"/>
      <w:divBdr>
        <w:top w:val="none" w:sz="0" w:space="0" w:color="auto"/>
        <w:left w:val="none" w:sz="0" w:space="0" w:color="auto"/>
        <w:bottom w:val="none" w:sz="0" w:space="0" w:color="auto"/>
        <w:right w:val="none" w:sz="0" w:space="0" w:color="auto"/>
      </w:divBdr>
    </w:div>
    <w:div w:id="782918521">
      <w:bodyDiv w:val="1"/>
      <w:marLeft w:val="0"/>
      <w:marRight w:val="0"/>
      <w:marTop w:val="0"/>
      <w:marBottom w:val="0"/>
      <w:divBdr>
        <w:top w:val="none" w:sz="0" w:space="0" w:color="auto"/>
        <w:left w:val="none" w:sz="0" w:space="0" w:color="auto"/>
        <w:bottom w:val="none" w:sz="0" w:space="0" w:color="auto"/>
        <w:right w:val="none" w:sz="0" w:space="0" w:color="auto"/>
      </w:divBdr>
    </w:div>
    <w:div w:id="789252012">
      <w:bodyDiv w:val="1"/>
      <w:marLeft w:val="0"/>
      <w:marRight w:val="0"/>
      <w:marTop w:val="0"/>
      <w:marBottom w:val="0"/>
      <w:divBdr>
        <w:top w:val="none" w:sz="0" w:space="0" w:color="auto"/>
        <w:left w:val="none" w:sz="0" w:space="0" w:color="auto"/>
        <w:bottom w:val="none" w:sz="0" w:space="0" w:color="auto"/>
        <w:right w:val="none" w:sz="0" w:space="0" w:color="auto"/>
      </w:divBdr>
    </w:div>
    <w:div w:id="795559586">
      <w:bodyDiv w:val="1"/>
      <w:marLeft w:val="0"/>
      <w:marRight w:val="0"/>
      <w:marTop w:val="0"/>
      <w:marBottom w:val="0"/>
      <w:divBdr>
        <w:top w:val="none" w:sz="0" w:space="0" w:color="auto"/>
        <w:left w:val="none" w:sz="0" w:space="0" w:color="auto"/>
        <w:bottom w:val="none" w:sz="0" w:space="0" w:color="auto"/>
        <w:right w:val="none" w:sz="0" w:space="0" w:color="auto"/>
      </w:divBdr>
    </w:div>
    <w:div w:id="801534563">
      <w:bodyDiv w:val="1"/>
      <w:marLeft w:val="0"/>
      <w:marRight w:val="0"/>
      <w:marTop w:val="0"/>
      <w:marBottom w:val="0"/>
      <w:divBdr>
        <w:top w:val="none" w:sz="0" w:space="0" w:color="auto"/>
        <w:left w:val="none" w:sz="0" w:space="0" w:color="auto"/>
        <w:bottom w:val="none" w:sz="0" w:space="0" w:color="auto"/>
        <w:right w:val="none" w:sz="0" w:space="0" w:color="auto"/>
      </w:divBdr>
    </w:div>
    <w:div w:id="802623363">
      <w:bodyDiv w:val="1"/>
      <w:marLeft w:val="0"/>
      <w:marRight w:val="0"/>
      <w:marTop w:val="0"/>
      <w:marBottom w:val="0"/>
      <w:divBdr>
        <w:top w:val="none" w:sz="0" w:space="0" w:color="auto"/>
        <w:left w:val="none" w:sz="0" w:space="0" w:color="auto"/>
        <w:bottom w:val="none" w:sz="0" w:space="0" w:color="auto"/>
        <w:right w:val="none" w:sz="0" w:space="0" w:color="auto"/>
      </w:divBdr>
    </w:div>
    <w:div w:id="808286765">
      <w:bodyDiv w:val="1"/>
      <w:marLeft w:val="0"/>
      <w:marRight w:val="0"/>
      <w:marTop w:val="0"/>
      <w:marBottom w:val="0"/>
      <w:divBdr>
        <w:top w:val="none" w:sz="0" w:space="0" w:color="auto"/>
        <w:left w:val="none" w:sz="0" w:space="0" w:color="auto"/>
        <w:bottom w:val="none" w:sz="0" w:space="0" w:color="auto"/>
        <w:right w:val="none" w:sz="0" w:space="0" w:color="auto"/>
      </w:divBdr>
    </w:div>
    <w:div w:id="808397139">
      <w:bodyDiv w:val="1"/>
      <w:marLeft w:val="0"/>
      <w:marRight w:val="0"/>
      <w:marTop w:val="0"/>
      <w:marBottom w:val="0"/>
      <w:divBdr>
        <w:top w:val="none" w:sz="0" w:space="0" w:color="auto"/>
        <w:left w:val="none" w:sz="0" w:space="0" w:color="auto"/>
        <w:bottom w:val="none" w:sz="0" w:space="0" w:color="auto"/>
        <w:right w:val="none" w:sz="0" w:space="0" w:color="auto"/>
      </w:divBdr>
    </w:div>
    <w:div w:id="811410306">
      <w:bodyDiv w:val="1"/>
      <w:marLeft w:val="0"/>
      <w:marRight w:val="0"/>
      <w:marTop w:val="0"/>
      <w:marBottom w:val="0"/>
      <w:divBdr>
        <w:top w:val="none" w:sz="0" w:space="0" w:color="auto"/>
        <w:left w:val="none" w:sz="0" w:space="0" w:color="auto"/>
        <w:bottom w:val="none" w:sz="0" w:space="0" w:color="auto"/>
        <w:right w:val="none" w:sz="0" w:space="0" w:color="auto"/>
      </w:divBdr>
    </w:div>
    <w:div w:id="817721004">
      <w:bodyDiv w:val="1"/>
      <w:marLeft w:val="0"/>
      <w:marRight w:val="0"/>
      <w:marTop w:val="0"/>
      <w:marBottom w:val="0"/>
      <w:divBdr>
        <w:top w:val="none" w:sz="0" w:space="0" w:color="auto"/>
        <w:left w:val="none" w:sz="0" w:space="0" w:color="auto"/>
        <w:bottom w:val="none" w:sz="0" w:space="0" w:color="auto"/>
        <w:right w:val="none" w:sz="0" w:space="0" w:color="auto"/>
      </w:divBdr>
    </w:div>
    <w:div w:id="832180680">
      <w:bodyDiv w:val="1"/>
      <w:marLeft w:val="0"/>
      <w:marRight w:val="0"/>
      <w:marTop w:val="0"/>
      <w:marBottom w:val="0"/>
      <w:divBdr>
        <w:top w:val="none" w:sz="0" w:space="0" w:color="auto"/>
        <w:left w:val="none" w:sz="0" w:space="0" w:color="auto"/>
        <w:bottom w:val="none" w:sz="0" w:space="0" w:color="auto"/>
        <w:right w:val="none" w:sz="0" w:space="0" w:color="auto"/>
      </w:divBdr>
    </w:div>
    <w:div w:id="834149284">
      <w:bodyDiv w:val="1"/>
      <w:marLeft w:val="0"/>
      <w:marRight w:val="0"/>
      <w:marTop w:val="0"/>
      <w:marBottom w:val="0"/>
      <w:divBdr>
        <w:top w:val="none" w:sz="0" w:space="0" w:color="auto"/>
        <w:left w:val="none" w:sz="0" w:space="0" w:color="auto"/>
        <w:bottom w:val="none" w:sz="0" w:space="0" w:color="auto"/>
        <w:right w:val="none" w:sz="0" w:space="0" w:color="auto"/>
      </w:divBdr>
    </w:div>
    <w:div w:id="840002916">
      <w:bodyDiv w:val="1"/>
      <w:marLeft w:val="0"/>
      <w:marRight w:val="0"/>
      <w:marTop w:val="0"/>
      <w:marBottom w:val="0"/>
      <w:divBdr>
        <w:top w:val="none" w:sz="0" w:space="0" w:color="auto"/>
        <w:left w:val="none" w:sz="0" w:space="0" w:color="auto"/>
        <w:bottom w:val="none" w:sz="0" w:space="0" w:color="auto"/>
        <w:right w:val="none" w:sz="0" w:space="0" w:color="auto"/>
      </w:divBdr>
    </w:div>
    <w:div w:id="848837291">
      <w:bodyDiv w:val="1"/>
      <w:marLeft w:val="0"/>
      <w:marRight w:val="0"/>
      <w:marTop w:val="0"/>
      <w:marBottom w:val="0"/>
      <w:divBdr>
        <w:top w:val="none" w:sz="0" w:space="0" w:color="auto"/>
        <w:left w:val="none" w:sz="0" w:space="0" w:color="auto"/>
        <w:bottom w:val="none" w:sz="0" w:space="0" w:color="auto"/>
        <w:right w:val="none" w:sz="0" w:space="0" w:color="auto"/>
      </w:divBdr>
    </w:div>
    <w:div w:id="858544447">
      <w:bodyDiv w:val="1"/>
      <w:marLeft w:val="0"/>
      <w:marRight w:val="0"/>
      <w:marTop w:val="0"/>
      <w:marBottom w:val="0"/>
      <w:divBdr>
        <w:top w:val="none" w:sz="0" w:space="0" w:color="auto"/>
        <w:left w:val="none" w:sz="0" w:space="0" w:color="auto"/>
        <w:bottom w:val="none" w:sz="0" w:space="0" w:color="auto"/>
        <w:right w:val="none" w:sz="0" w:space="0" w:color="auto"/>
      </w:divBdr>
    </w:div>
    <w:div w:id="858816123">
      <w:bodyDiv w:val="1"/>
      <w:marLeft w:val="0"/>
      <w:marRight w:val="0"/>
      <w:marTop w:val="0"/>
      <w:marBottom w:val="0"/>
      <w:divBdr>
        <w:top w:val="none" w:sz="0" w:space="0" w:color="auto"/>
        <w:left w:val="none" w:sz="0" w:space="0" w:color="auto"/>
        <w:bottom w:val="none" w:sz="0" w:space="0" w:color="auto"/>
        <w:right w:val="none" w:sz="0" w:space="0" w:color="auto"/>
      </w:divBdr>
    </w:div>
    <w:div w:id="860389017">
      <w:bodyDiv w:val="1"/>
      <w:marLeft w:val="0"/>
      <w:marRight w:val="0"/>
      <w:marTop w:val="0"/>
      <w:marBottom w:val="0"/>
      <w:divBdr>
        <w:top w:val="none" w:sz="0" w:space="0" w:color="auto"/>
        <w:left w:val="none" w:sz="0" w:space="0" w:color="auto"/>
        <w:bottom w:val="none" w:sz="0" w:space="0" w:color="auto"/>
        <w:right w:val="none" w:sz="0" w:space="0" w:color="auto"/>
      </w:divBdr>
    </w:div>
    <w:div w:id="865946457">
      <w:bodyDiv w:val="1"/>
      <w:marLeft w:val="0"/>
      <w:marRight w:val="0"/>
      <w:marTop w:val="0"/>
      <w:marBottom w:val="0"/>
      <w:divBdr>
        <w:top w:val="none" w:sz="0" w:space="0" w:color="auto"/>
        <w:left w:val="none" w:sz="0" w:space="0" w:color="auto"/>
        <w:bottom w:val="none" w:sz="0" w:space="0" w:color="auto"/>
        <w:right w:val="none" w:sz="0" w:space="0" w:color="auto"/>
      </w:divBdr>
    </w:div>
    <w:div w:id="876087562">
      <w:bodyDiv w:val="1"/>
      <w:marLeft w:val="0"/>
      <w:marRight w:val="0"/>
      <w:marTop w:val="0"/>
      <w:marBottom w:val="0"/>
      <w:divBdr>
        <w:top w:val="none" w:sz="0" w:space="0" w:color="auto"/>
        <w:left w:val="none" w:sz="0" w:space="0" w:color="auto"/>
        <w:bottom w:val="none" w:sz="0" w:space="0" w:color="auto"/>
        <w:right w:val="none" w:sz="0" w:space="0" w:color="auto"/>
      </w:divBdr>
    </w:div>
    <w:div w:id="880090992">
      <w:bodyDiv w:val="1"/>
      <w:marLeft w:val="0"/>
      <w:marRight w:val="0"/>
      <w:marTop w:val="0"/>
      <w:marBottom w:val="0"/>
      <w:divBdr>
        <w:top w:val="none" w:sz="0" w:space="0" w:color="auto"/>
        <w:left w:val="none" w:sz="0" w:space="0" w:color="auto"/>
        <w:bottom w:val="none" w:sz="0" w:space="0" w:color="auto"/>
        <w:right w:val="none" w:sz="0" w:space="0" w:color="auto"/>
      </w:divBdr>
    </w:div>
    <w:div w:id="902301744">
      <w:bodyDiv w:val="1"/>
      <w:marLeft w:val="0"/>
      <w:marRight w:val="0"/>
      <w:marTop w:val="0"/>
      <w:marBottom w:val="0"/>
      <w:divBdr>
        <w:top w:val="none" w:sz="0" w:space="0" w:color="auto"/>
        <w:left w:val="none" w:sz="0" w:space="0" w:color="auto"/>
        <w:bottom w:val="none" w:sz="0" w:space="0" w:color="auto"/>
        <w:right w:val="none" w:sz="0" w:space="0" w:color="auto"/>
      </w:divBdr>
    </w:div>
    <w:div w:id="903027592">
      <w:bodyDiv w:val="1"/>
      <w:marLeft w:val="0"/>
      <w:marRight w:val="0"/>
      <w:marTop w:val="0"/>
      <w:marBottom w:val="0"/>
      <w:divBdr>
        <w:top w:val="none" w:sz="0" w:space="0" w:color="auto"/>
        <w:left w:val="none" w:sz="0" w:space="0" w:color="auto"/>
        <w:bottom w:val="none" w:sz="0" w:space="0" w:color="auto"/>
        <w:right w:val="none" w:sz="0" w:space="0" w:color="auto"/>
      </w:divBdr>
    </w:div>
    <w:div w:id="908881804">
      <w:bodyDiv w:val="1"/>
      <w:marLeft w:val="0"/>
      <w:marRight w:val="0"/>
      <w:marTop w:val="0"/>
      <w:marBottom w:val="0"/>
      <w:divBdr>
        <w:top w:val="none" w:sz="0" w:space="0" w:color="auto"/>
        <w:left w:val="none" w:sz="0" w:space="0" w:color="auto"/>
        <w:bottom w:val="none" w:sz="0" w:space="0" w:color="auto"/>
        <w:right w:val="none" w:sz="0" w:space="0" w:color="auto"/>
      </w:divBdr>
    </w:div>
    <w:div w:id="911310766">
      <w:bodyDiv w:val="1"/>
      <w:marLeft w:val="0"/>
      <w:marRight w:val="0"/>
      <w:marTop w:val="0"/>
      <w:marBottom w:val="0"/>
      <w:divBdr>
        <w:top w:val="none" w:sz="0" w:space="0" w:color="auto"/>
        <w:left w:val="none" w:sz="0" w:space="0" w:color="auto"/>
        <w:bottom w:val="none" w:sz="0" w:space="0" w:color="auto"/>
        <w:right w:val="none" w:sz="0" w:space="0" w:color="auto"/>
      </w:divBdr>
    </w:div>
    <w:div w:id="919825514">
      <w:bodyDiv w:val="1"/>
      <w:marLeft w:val="0"/>
      <w:marRight w:val="0"/>
      <w:marTop w:val="0"/>
      <w:marBottom w:val="0"/>
      <w:divBdr>
        <w:top w:val="none" w:sz="0" w:space="0" w:color="auto"/>
        <w:left w:val="none" w:sz="0" w:space="0" w:color="auto"/>
        <w:bottom w:val="none" w:sz="0" w:space="0" w:color="auto"/>
        <w:right w:val="none" w:sz="0" w:space="0" w:color="auto"/>
      </w:divBdr>
    </w:div>
    <w:div w:id="924650987">
      <w:bodyDiv w:val="1"/>
      <w:marLeft w:val="0"/>
      <w:marRight w:val="0"/>
      <w:marTop w:val="0"/>
      <w:marBottom w:val="0"/>
      <w:divBdr>
        <w:top w:val="none" w:sz="0" w:space="0" w:color="auto"/>
        <w:left w:val="none" w:sz="0" w:space="0" w:color="auto"/>
        <w:bottom w:val="none" w:sz="0" w:space="0" w:color="auto"/>
        <w:right w:val="none" w:sz="0" w:space="0" w:color="auto"/>
      </w:divBdr>
    </w:div>
    <w:div w:id="924729553">
      <w:bodyDiv w:val="1"/>
      <w:marLeft w:val="0"/>
      <w:marRight w:val="0"/>
      <w:marTop w:val="0"/>
      <w:marBottom w:val="0"/>
      <w:divBdr>
        <w:top w:val="none" w:sz="0" w:space="0" w:color="auto"/>
        <w:left w:val="none" w:sz="0" w:space="0" w:color="auto"/>
        <w:bottom w:val="none" w:sz="0" w:space="0" w:color="auto"/>
        <w:right w:val="none" w:sz="0" w:space="0" w:color="auto"/>
      </w:divBdr>
    </w:div>
    <w:div w:id="939945990">
      <w:bodyDiv w:val="1"/>
      <w:marLeft w:val="0"/>
      <w:marRight w:val="0"/>
      <w:marTop w:val="0"/>
      <w:marBottom w:val="0"/>
      <w:divBdr>
        <w:top w:val="none" w:sz="0" w:space="0" w:color="auto"/>
        <w:left w:val="none" w:sz="0" w:space="0" w:color="auto"/>
        <w:bottom w:val="none" w:sz="0" w:space="0" w:color="auto"/>
        <w:right w:val="none" w:sz="0" w:space="0" w:color="auto"/>
      </w:divBdr>
    </w:div>
    <w:div w:id="946280235">
      <w:bodyDiv w:val="1"/>
      <w:marLeft w:val="0"/>
      <w:marRight w:val="0"/>
      <w:marTop w:val="0"/>
      <w:marBottom w:val="0"/>
      <w:divBdr>
        <w:top w:val="none" w:sz="0" w:space="0" w:color="auto"/>
        <w:left w:val="none" w:sz="0" w:space="0" w:color="auto"/>
        <w:bottom w:val="none" w:sz="0" w:space="0" w:color="auto"/>
        <w:right w:val="none" w:sz="0" w:space="0" w:color="auto"/>
      </w:divBdr>
    </w:div>
    <w:div w:id="954285645">
      <w:bodyDiv w:val="1"/>
      <w:marLeft w:val="0"/>
      <w:marRight w:val="0"/>
      <w:marTop w:val="0"/>
      <w:marBottom w:val="0"/>
      <w:divBdr>
        <w:top w:val="none" w:sz="0" w:space="0" w:color="auto"/>
        <w:left w:val="none" w:sz="0" w:space="0" w:color="auto"/>
        <w:bottom w:val="none" w:sz="0" w:space="0" w:color="auto"/>
        <w:right w:val="none" w:sz="0" w:space="0" w:color="auto"/>
      </w:divBdr>
    </w:div>
    <w:div w:id="967197921">
      <w:bodyDiv w:val="1"/>
      <w:marLeft w:val="0"/>
      <w:marRight w:val="0"/>
      <w:marTop w:val="0"/>
      <w:marBottom w:val="0"/>
      <w:divBdr>
        <w:top w:val="none" w:sz="0" w:space="0" w:color="auto"/>
        <w:left w:val="none" w:sz="0" w:space="0" w:color="auto"/>
        <w:bottom w:val="none" w:sz="0" w:space="0" w:color="auto"/>
        <w:right w:val="none" w:sz="0" w:space="0" w:color="auto"/>
      </w:divBdr>
    </w:div>
    <w:div w:id="970593848">
      <w:bodyDiv w:val="1"/>
      <w:marLeft w:val="0"/>
      <w:marRight w:val="0"/>
      <w:marTop w:val="0"/>
      <w:marBottom w:val="0"/>
      <w:divBdr>
        <w:top w:val="none" w:sz="0" w:space="0" w:color="auto"/>
        <w:left w:val="none" w:sz="0" w:space="0" w:color="auto"/>
        <w:bottom w:val="none" w:sz="0" w:space="0" w:color="auto"/>
        <w:right w:val="none" w:sz="0" w:space="0" w:color="auto"/>
      </w:divBdr>
    </w:div>
    <w:div w:id="975725005">
      <w:bodyDiv w:val="1"/>
      <w:marLeft w:val="0"/>
      <w:marRight w:val="0"/>
      <w:marTop w:val="0"/>
      <w:marBottom w:val="0"/>
      <w:divBdr>
        <w:top w:val="none" w:sz="0" w:space="0" w:color="auto"/>
        <w:left w:val="none" w:sz="0" w:space="0" w:color="auto"/>
        <w:bottom w:val="none" w:sz="0" w:space="0" w:color="auto"/>
        <w:right w:val="none" w:sz="0" w:space="0" w:color="auto"/>
      </w:divBdr>
    </w:div>
    <w:div w:id="978264167">
      <w:bodyDiv w:val="1"/>
      <w:marLeft w:val="0"/>
      <w:marRight w:val="0"/>
      <w:marTop w:val="0"/>
      <w:marBottom w:val="0"/>
      <w:divBdr>
        <w:top w:val="none" w:sz="0" w:space="0" w:color="auto"/>
        <w:left w:val="none" w:sz="0" w:space="0" w:color="auto"/>
        <w:bottom w:val="none" w:sz="0" w:space="0" w:color="auto"/>
        <w:right w:val="none" w:sz="0" w:space="0" w:color="auto"/>
      </w:divBdr>
    </w:div>
    <w:div w:id="979309224">
      <w:bodyDiv w:val="1"/>
      <w:marLeft w:val="0"/>
      <w:marRight w:val="0"/>
      <w:marTop w:val="0"/>
      <w:marBottom w:val="0"/>
      <w:divBdr>
        <w:top w:val="none" w:sz="0" w:space="0" w:color="auto"/>
        <w:left w:val="none" w:sz="0" w:space="0" w:color="auto"/>
        <w:bottom w:val="none" w:sz="0" w:space="0" w:color="auto"/>
        <w:right w:val="none" w:sz="0" w:space="0" w:color="auto"/>
      </w:divBdr>
    </w:div>
    <w:div w:id="981696323">
      <w:bodyDiv w:val="1"/>
      <w:marLeft w:val="0"/>
      <w:marRight w:val="0"/>
      <w:marTop w:val="0"/>
      <w:marBottom w:val="0"/>
      <w:divBdr>
        <w:top w:val="none" w:sz="0" w:space="0" w:color="auto"/>
        <w:left w:val="none" w:sz="0" w:space="0" w:color="auto"/>
        <w:bottom w:val="none" w:sz="0" w:space="0" w:color="auto"/>
        <w:right w:val="none" w:sz="0" w:space="0" w:color="auto"/>
      </w:divBdr>
    </w:div>
    <w:div w:id="988629956">
      <w:bodyDiv w:val="1"/>
      <w:marLeft w:val="0"/>
      <w:marRight w:val="0"/>
      <w:marTop w:val="0"/>
      <w:marBottom w:val="0"/>
      <w:divBdr>
        <w:top w:val="none" w:sz="0" w:space="0" w:color="auto"/>
        <w:left w:val="none" w:sz="0" w:space="0" w:color="auto"/>
        <w:bottom w:val="none" w:sz="0" w:space="0" w:color="auto"/>
        <w:right w:val="none" w:sz="0" w:space="0" w:color="auto"/>
      </w:divBdr>
    </w:div>
    <w:div w:id="990252802">
      <w:bodyDiv w:val="1"/>
      <w:marLeft w:val="0"/>
      <w:marRight w:val="0"/>
      <w:marTop w:val="0"/>
      <w:marBottom w:val="0"/>
      <w:divBdr>
        <w:top w:val="none" w:sz="0" w:space="0" w:color="auto"/>
        <w:left w:val="none" w:sz="0" w:space="0" w:color="auto"/>
        <w:bottom w:val="none" w:sz="0" w:space="0" w:color="auto"/>
        <w:right w:val="none" w:sz="0" w:space="0" w:color="auto"/>
      </w:divBdr>
    </w:div>
    <w:div w:id="990258152">
      <w:bodyDiv w:val="1"/>
      <w:marLeft w:val="0"/>
      <w:marRight w:val="0"/>
      <w:marTop w:val="0"/>
      <w:marBottom w:val="0"/>
      <w:divBdr>
        <w:top w:val="none" w:sz="0" w:space="0" w:color="auto"/>
        <w:left w:val="none" w:sz="0" w:space="0" w:color="auto"/>
        <w:bottom w:val="none" w:sz="0" w:space="0" w:color="auto"/>
        <w:right w:val="none" w:sz="0" w:space="0" w:color="auto"/>
      </w:divBdr>
    </w:div>
    <w:div w:id="994645619">
      <w:bodyDiv w:val="1"/>
      <w:marLeft w:val="0"/>
      <w:marRight w:val="0"/>
      <w:marTop w:val="0"/>
      <w:marBottom w:val="0"/>
      <w:divBdr>
        <w:top w:val="none" w:sz="0" w:space="0" w:color="auto"/>
        <w:left w:val="none" w:sz="0" w:space="0" w:color="auto"/>
        <w:bottom w:val="none" w:sz="0" w:space="0" w:color="auto"/>
        <w:right w:val="none" w:sz="0" w:space="0" w:color="auto"/>
      </w:divBdr>
    </w:div>
    <w:div w:id="999426095">
      <w:bodyDiv w:val="1"/>
      <w:marLeft w:val="0"/>
      <w:marRight w:val="0"/>
      <w:marTop w:val="0"/>
      <w:marBottom w:val="0"/>
      <w:divBdr>
        <w:top w:val="none" w:sz="0" w:space="0" w:color="auto"/>
        <w:left w:val="none" w:sz="0" w:space="0" w:color="auto"/>
        <w:bottom w:val="none" w:sz="0" w:space="0" w:color="auto"/>
        <w:right w:val="none" w:sz="0" w:space="0" w:color="auto"/>
      </w:divBdr>
    </w:div>
    <w:div w:id="1001618178">
      <w:bodyDiv w:val="1"/>
      <w:marLeft w:val="0"/>
      <w:marRight w:val="0"/>
      <w:marTop w:val="0"/>
      <w:marBottom w:val="0"/>
      <w:divBdr>
        <w:top w:val="none" w:sz="0" w:space="0" w:color="auto"/>
        <w:left w:val="none" w:sz="0" w:space="0" w:color="auto"/>
        <w:bottom w:val="none" w:sz="0" w:space="0" w:color="auto"/>
        <w:right w:val="none" w:sz="0" w:space="0" w:color="auto"/>
      </w:divBdr>
    </w:div>
    <w:div w:id="1015111217">
      <w:bodyDiv w:val="1"/>
      <w:marLeft w:val="0"/>
      <w:marRight w:val="0"/>
      <w:marTop w:val="0"/>
      <w:marBottom w:val="0"/>
      <w:divBdr>
        <w:top w:val="none" w:sz="0" w:space="0" w:color="auto"/>
        <w:left w:val="none" w:sz="0" w:space="0" w:color="auto"/>
        <w:bottom w:val="none" w:sz="0" w:space="0" w:color="auto"/>
        <w:right w:val="none" w:sz="0" w:space="0" w:color="auto"/>
      </w:divBdr>
    </w:div>
    <w:div w:id="1016269279">
      <w:bodyDiv w:val="1"/>
      <w:marLeft w:val="0"/>
      <w:marRight w:val="0"/>
      <w:marTop w:val="0"/>
      <w:marBottom w:val="0"/>
      <w:divBdr>
        <w:top w:val="none" w:sz="0" w:space="0" w:color="auto"/>
        <w:left w:val="none" w:sz="0" w:space="0" w:color="auto"/>
        <w:bottom w:val="none" w:sz="0" w:space="0" w:color="auto"/>
        <w:right w:val="none" w:sz="0" w:space="0" w:color="auto"/>
      </w:divBdr>
    </w:div>
    <w:div w:id="1016925121">
      <w:bodyDiv w:val="1"/>
      <w:marLeft w:val="0"/>
      <w:marRight w:val="0"/>
      <w:marTop w:val="0"/>
      <w:marBottom w:val="0"/>
      <w:divBdr>
        <w:top w:val="none" w:sz="0" w:space="0" w:color="auto"/>
        <w:left w:val="none" w:sz="0" w:space="0" w:color="auto"/>
        <w:bottom w:val="none" w:sz="0" w:space="0" w:color="auto"/>
        <w:right w:val="none" w:sz="0" w:space="0" w:color="auto"/>
      </w:divBdr>
    </w:div>
    <w:div w:id="1022324155">
      <w:bodyDiv w:val="1"/>
      <w:marLeft w:val="0"/>
      <w:marRight w:val="0"/>
      <w:marTop w:val="0"/>
      <w:marBottom w:val="0"/>
      <w:divBdr>
        <w:top w:val="none" w:sz="0" w:space="0" w:color="auto"/>
        <w:left w:val="none" w:sz="0" w:space="0" w:color="auto"/>
        <w:bottom w:val="none" w:sz="0" w:space="0" w:color="auto"/>
        <w:right w:val="none" w:sz="0" w:space="0" w:color="auto"/>
      </w:divBdr>
    </w:div>
    <w:div w:id="1023626412">
      <w:bodyDiv w:val="1"/>
      <w:marLeft w:val="0"/>
      <w:marRight w:val="0"/>
      <w:marTop w:val="0"/>
      <w:marBottom w:val="0"/>
      <w:divBdr>
        <w:top w:val="none" w:sz="0" w:space="0" w:color="auto"/>
        <w:left w:val="none" w:sz="0" w:space="0" w:color="auto"/>
        <w:bottom w:val="none" w:sz="0" w:space="0" w:color="auto"/>
        <w:right w:val="none" w:sz="0" w:space="0" w:color="auto"/>
      </w:divBdr>
    </w:div>
    <w:div w:id="1024329127">
      <w:bodyDiv w:val="1"/>
      <w:marLeft w:val="0"/>
      <w:marRight w:val="0"/>
      <w:marTop w:val="0"/>
      <w:marBottom w:val="0"/>
      <w:divBdr>
        <w:top w:val="none" w:sz="0" w:space="0" w:color="auto"/>
        <w:left w:val="none" w:sz="0" w:space="0" w:color="auto"/>
        <w:bottom w:val="none" w:sz="0" w:space="0" w:color="auto"/>
        <w:right w:val="none" w:sz="0" w:space="0" w:color="auto"/>
      </w:divBdr>
    </w:div>
    <w:div w:id="1029377047">
      <w:bodyDiv w:val="1"/>
      <w:marLeft w:val="0"/>
      <w:marRight w:val="0"/>
      <w:marTop w:val="0"/>
      <w:marBottom w:val="0"/>
      <w:divBdr>
        <w:top w:val="none" w:sz="0" w:space="0" w:color="auto"/>
        <w:left w:val="none" w:sz="0" w:space="0" w:color="auto"/>
        <w:bottom w:val="none" w:sz="0" w:space="0" w:color="auto"/>
        <w:right w:val="none" w:sz="0" w:space="0" w:color="auto"/>
      </w:divBdr>
    </w:div>
    <w:div w:id="1039209350">
      <w:bodyDiv w:val="1"/>
      <w:marLeft w:val="0"/>
      <w:marRight w:val="0"/>
      <w:marTop w:val="0"/>
      <w:marBottom w:val="0"/>
      <w:divBdr>
        <w:top w:val="none" w:sz="0" w:space="0" w:color="auto"/>
        <w:left w:val="none" w:sz="0" w:space="0" w:color="auto"/>
        <w:bottom w:val="none" w:sz="0" w:space="0" w:color="auto"/>
        <w:right w:val="none" w:sz="0" w:space="0" w:color="auto"/>
      </w:divBdr>
    </w:div>
    <w:div w:id="1043596150">
      <w:bodyDiv w:val="1"/>
      <w:marLeft w:val="0"/>
      <w:marRight w:val="0"/>
      <w:marTop w:val="0"/>
      <w:marBottom w:val="0"/>
      <w:divBdr>
        <w:top w:val="none" w:sz="0" w:space="0" w:color="auto"/>
        <w:left w:val="none" w:sz="0" w:space="0" w:color="auto"/>
        <w:bottom w:val="none" w:sz="0" w:space="0" w:color="auto"/>
        <w:right w:val="none" w:sz="0" w:space="0" w:color="auto"/>
      </w:divBdr>
    </w:div>
    <w:div w:id="1047873215">
      <w:bodyDiv w:val="1"/>
      <w:marLeft w:val="0"/>
      <w:marRight w:val="0"/>
      <w:marTop w:val="0"/>
      <w:marBottom w:val="0"/>
      <w:divBdr>
        <w:top w:val="none" w:sz="0" w:space="0" w:color="auto"/>
        <w:left w:val="none" w:sz="0" w:space="0" w:color="auto"/>
        <w:bottom w:val="none" w:sz="0" w:space="0" w:color="auto"/>
        <w:right w:val="none" w:sz="0" w:space="0" w:color="auto"/>
      </w:divBdr>
    </w:div>
    <w:div w:id="1047950352">
      <w:bodyDiv w:val="1"/>
      <w:marLeft w:val="0"/>
      <w:marRight w:val="0"/>
      <w:marTop w:val="0"/>
      <w:marBottom w:val="0"/>
      <w:divBdr>
        <w:top w:val="none" w:sz="0" w:space="0" w:color="auto"/>
        <w:left w:val="none" w:sz="0" w:space="0" w:color="auto"/>
        <w:bottom w:val="none" w:sz="0" w:space="0" w:color="auto"/>
        <w:right w:val="none" w:sz="0" w:space="0" w:color="auto"/>
      </w:divBdr>
    </w:div>
    <w:div w:id="1058014916">
      <w:bodyDiv w:val="1"/>
      <w:marLeft w:val="0"/>
      <w:marRight w:val="0"/>
      <w:marTop w:val="0"/>
      <w:marBottom w:val="0"/>
      <w:divBdr>
        <w:top w:val="none" w:sz="0" w:space="0" w:color="auto"/>
        <w:left w:val="none" w:sz="0" w:space="0" w:color="auto"/>
        <w:bottom w:val="none" w:sz="0" w:space="0" w:color="auto"/>
        <w:right w:val="none" w:sz="0" w:space="0" w:color="auto"/>
      </w:divBdr>
    </w:div>
    <w:div w:id="1071853817">
      <w:bodyDiv w:val="1"/>
      <w:marLeft w:val="0"/>
      <w:marRight w:val="0"/>
      <w:marTop w:val="0"/>
      <w:marBottom w:val="0"/>
      <w:divBdr>
        <w:top w:val="none" w:sz="0" w:space="0" w:color="auto"/>
        <w:left w:val="none" w:sz="0" w:space="0" w:color="auto"/>
        <w:bottom w:val="none" w:sz="0" w:space="0" w:color="auto"/>
        <w:right w:val="none" w:sz="0" w:space="0" w:color="auto"/>
      </w:divBdr>
    </w:div>
    <w:div w:id="1073699186">
      <w:bodyDiv w:val="1"/>
      <w:marLeft w:val="0"/>
      <w:marRight w:val="0"/>
      <w:marTop w:val="0"/>
      <w:marBottom w:val="0"/>
      <w:divBdr>
        <w:top w:val="none" w:sz="0" w:space="0" w:color="auto"/>
        <w:left w:val="none" w:sz="0" w:space="0" w:color="auto"/>
        <w:bottom w:val="none" w:sz="0" w:space="0" w:color="auto"/>
        <w:right w:val="none" w:sz="0" w:space="0" w:color="auto"/>
      </w:divBdr>
    </w:div>
    <w:div w:id="1077627767">
      <w:bodyDiv w:val="1"/>
      <w:marLeft w:val="0"/>
      <w:marRight w:val="0"/>
      <w:marTop w:val="0"/>
      <w:marBottom w:val="0"/>
      <w:divBdr>
        <w:top w:val="none" w:sz="0" w:space="0" w:color="auto"/>
        <w:left w:val="none" w:sz="0" w:space="0" w:color="auto"/>
        <w:bottom w:val="none" w:sz="0" w:space="0" w:color="auto"/>
        <w:right w:val="none" w:sz="0" w:space="0" w:color="auto"/>
      </w:divBdr>
    </w:div>
    <w:div w:id="1078022072">
      <w:bodyDiv w:val="1"/>
      <w:marLeft w:val="0"/>
      <w:marRight w:val="0"/>
      <w:marTop w:val="0"/>
      <w:marBottom w:val="0"/>
      <w:divBdr>
        <w:top w:val="none" w:sz="0" w:space="0" w:color="auto"/>
        <w:left w:val="none" w:sz="0" w:space="0" w:color="auto"/>
        <w:bottom w:val="none" w:sz="0" w:space="0" w:color="auto"/>
        <w:right w:val="none" w:sz="0" w:space="0" w:color="auto"/>
      </w:divBdr>
    </w:div>
    <w:div w:id="1080518684">
      <w:bodyDiv w:val="1"/>
      <w:marLeft w:val="0"/>
      <w:marRight w:val="0"/>
      <w:marTop w:val="0"/>
      <w:marBottom w:val="0"/>
      <w:divBdr>
        <w:top w:val="none" w:sz="0" w:space="0" w:color="auto"/>
        <w:left w:val="none" w:sz="0" w:space="0" w:color="auto"/>
        <w:bottom w:val="none" w:sz="0" w:space="0" w:color="auto"/>
        <w:right w:val="none" w:sz="0" w:space="0" w:color="auto"/>
      </w:divBdr>
    </w:div>
    <w:div w:id="1085958157">
      <w:bodyDiv w:val="1"/>
      <w:marLeft w:val="0"/>
      <w:marRight w:val="0"/>
      <w:marTop w:val="0"/>
      <w:marBottom w:val="0"/>
      <w:divBdr>
        <w:top w:val="none" w:sz="0" w:space="0" w:color="auto"/>
        <w:left w:val="none" w:sz="0" w:space="0" w:color="auto"/>
        <w:bottom w:val="none" w:sz="0" w:space="0" w:color="auto"/>
        <w:right w:val="none" w:sz="0" w:space="0" w:color="auto"/>
      </w:divBdr>
    </w:div>
    <w:div w:id="1086460254">
      <w:bodyDiv w:val="1"/>
      <w:marLeft w:val="0"/>
      <w:marRight w:val="0"/>
      <w:marTop w:val="0"/>
      <w:marBottom w:val="0"/>
      <w:divBdr>
        <w:top w:val="none" w:sz="0" w:space="0" w:color="auto"/>
        <w:left w:val="none" w:sz="0" w:space="0" w:color="auto"/>
        <w:bottom w:val="none" w:sz="0" w:space="0" w:color="auto"/>
        <w:right w:val="none" w:sz="0" w:space="0" w:color="auto"/>
      </w:divBdr>
    </w:div>
    <w:div w:id="1097167613">
      <w:bodyDiv w:val="1"/>
      <w:marLeft w:val="0"/>
      <w:marRight w:val="0"/>
      <w:marTop w:val="0"/>
      <w:marBottom w:val="0"/>
      <w:divBdr>
        <w:top w:val="none" w:sz="0" w:space="0" w:color="auto"/>
        <w:left w:val="none" w:sz="0" w:space="0" w:color="auto"/>
        <w:bottom w:val="none" w:sz="0" w:space="0" w:color="auto"/>
        <w:right w:val="none" w:sz="0" w:space="0" w:color="auto"/>
      </w:divBdr>
    </w:div>
    <w:div w:id="1099108424">
      <w:bodyDiv w:val="1"/>
      <w:marLeft w:val="0"/>
      <w:marRight w:val="0"/>
      <w:marTop w:val="0"/>
      <w:marBottom w:val="0"/>
      <w:divBdr>
        <w:top w:val="none" w:sz="0" w:space="0" w:color="auto"/>
        <w:left w:val="none" w:sz="0" w:space="0" w:color="auto"/>
        <w:bottom w:val="none" w:sz="0" w:space="0" w:color="auto"/>
        <w:right w:val="none" w:sz="0" w:space="0" w:color="auto"/>
      </w:divBdr>
    </w:div>
    <w:div w:id="1107115684">
      <w:bodyDiv w:val="1"/>
      <w:marLeft w:val="0"/>
      <w:marRight w:val="0"/>
      <w:marTop w:val="0"/>
      <w:marBottom w:val="0"/>
      <w:divBdr>
        <w:top w:val="none" w:sz="0" w:space="0" w:color="auto"/>
        <w:left w:val="none" w:sz="0" w:space="0" w:color="auto"/>
        <w:bottom w:val="none" w:sz="0" w:space="0" w:color="auto"/>
        <w:right w:val="none" w:sz="0" w:space="0" w:color="auto"/>
      </w:divBdr>
    </w:div>
    <w:div w:id="1109469591">
      <w:bodyDiv w:val="1"/>
      <w:marLeft w:val="0"/>
      <w:marRight w:val="0"/>
      <w:marTop w:val="0"/>
      <w:marBottom w:val="0"/>
      <w:divBdr>
        <w:top w:val="none" w:sz="0" w:space="0" w:color="auto"/>
        <w:left w:val="none" w:sz="0" w:space="0" w:color="auto"/>
        <w:bottom w:val="none" w:sz="0" w:space="0" w:color="auto"/>
        <w:right w:val="none" w:sz="0" w:space="0" w:color="auto"/>
      </w:divBdr>
    </w:div>
    <w:div w:id="1116290069">
      <w:bodyDiv w:val="1"/>
      <w:marLeft w:val="0"/>
      <w:marRight w:val="0"/>
      <w:marTop w:val="0"/>
      <w:marBottom w:val="0"/>
      <w:divBdr>
        <w:top w:val="none" w:sz="0" w:space="0" w:color="auto"/>
        <w:left w:val="none" w:sz="0" w:space="0" w:color="auto"/>
        <w:bottom w:val="none" w:sz="0" w:space="0" w:color="auto"/>
        <w:right w:val="none" w:sz="0" w:space="0" w:color="auto"/>
      </w:divBdr>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
    <w:div w:id="1117748488">
      <w:bodyDiv w:val="1"/>
      <w:marLeft w:val="0"/>
      <w:marRight w:val="0"/>
      <w:marTop w:val="0"/>
      <w:marBottom w:val="0"/>
      <w:divBdr>
        <w:top w:val="none" w:sz="0" w:space="0" w:color="auto"/>
        <w:left w:val="none" w:sz="0" w:space="0" w:color="auto"/>
        <w:bottom w:val="none" w:sz="0" w:space="0" w:color="auto"/>
        <w:right w:val="none" w:sz="0" w:space="0" w:color="auto"/>
      </w:divBdr>
    </w:div>
    <w:div w:id="1118717395">
      <w:bodyDiv w:val="1"/>
      <w:marLeft w:val="0"/>
      <w:marRight w:val="0"/>
      <w:marTop w:val="0"/>
      <w:marBottom w:val="0"/>
      <w:divBdr>
        <w:top w:val="none" w:sz="0" w:space="0" w:color="auto"/>
        <w:left w:val="none" w:sz="0" w:space="0" w:color="auto"/>
        <w:bottom w:val="none" w:sz="0" w:space="0" w:color="auto"/>
        <w:right w:val="none" w:sz="0" w:space="0" w:color="auto"/>
      </w:divBdr>
    </w:div>
    <w:div w:id="1119959798">
      <w:bodyDiv w:val="1"/>
      <w:marLeft w:val="0"/>
      <w:marRight w:val="0"/>
      <w:marTop w:val="0"/>
      <w:marBottom w:val="0"/>
      <w:divBdr>
        <w:top w:val="none" w:sz="0" w:space="0" w:color="auto"/>
        <w:left w:val="none" w:sz="0" w:space="0" w:color="auto"/>
        <w:bottom w:val="none" w:sz="0" w:space="0" w:color="auto"/>
        <w:right w:val="none" w:sz="0" w:space="0" w:color="auto"/>
      </w:divBdr>
    </w:div>
    <w:div w:id="1123816142">
      <w:bodyDiv w:val="1"/>
      <w:marLeft w:val="0"/>
      <w:marRight w:val="0"/>
      <w:marTop w:val="0"/>
      <w:marBottom w:val="0"/>
      <w:divBdr>
        <w:top w:val="none" w:sz="0" w:space="0" w:color="auto"/>
        <w:left w:val="none" w:sz="0" w:space="0" w:color="auto"/>
        <w:bottom w:val="none" w:sz="0" w:space="0" w:color="auto"/>
        <w:right w:val="none" w:sz="0" w:space="0" w:color="auto"/>
      </w:divBdr>
    </w:div>
    <w:div w:id="1136944763">
      <w:bodyDiv w:val="1"/>
      <w:marLeft w:val="0"/>
      <w:marRight w:val="0"/>
      <w:marTop w:val="0"/>
      <w:marBottom w:val="0"/>
      <w:divBdr>
        <w:top w:val="none" w:sz="0" w:space="0" w:color="auto"/>
        <w:left w:val="none" w:sz="0" w:space="0" w:color="auto"/>
        <w:bottom w:val="none" w:sz="0" w:space="0" w:color="auto"/>
        <w:right w:val="none" w:sz="0" w:space="0" w:color="auto"/>
      </w:divBdr>
    </w:div>
    <w:div w:id="1139571590">
      <w:bodyDiv w:val="1"/>
      <w:marLeft w:val="0"/>
      <w:marRight w:val="0"/>
      <w:marTop w:val="0"/>
      <w:marBottom w:val="0"/>
      <w:divBdr>
        <w:top w:val="none" w:sz="0" w:space="0" w:color="auto"/>
        <w:left w:val="none" w:sz="0" w:space="0" w:color="auto"/>
        <w:bottom w:val="none" w:sz="0" w:space="0" w:color="auto"/>
        <w:right w:val="none" w:sz="0" w:space="0" w:color="auto"/>
      </w:divBdr>
    </w:div>
    <w:div w:id="1140883364">
      <w:bodyDiv w:val="1"/>
      <w:marLeft w:val="0"/>
      <w:marRight w:val="0"/>
      <w:marTop w:val="0"/>
      <w:marBottom w:val="0"/>
      <w:divBdr>
        <w:top w:val="none" w:sz="0" w:space="0" w:color="auto"/>
        <w:left w:val="none" w:sz="0" w:space="0" w:color="auto"/>
        <w:bottom w:val="none" w:sz="0" w:space="0" w:color="auto"/>
        <w:right w:val="none" w:sz="0" w:space="0" w:color="auto"/>
      </w:divBdr>
    </w:div>
    <w:div w:id="1143305260">
      <w:bodyDiv w:val="1"/>
      <w:marLeft w:val="0"/>
      <w:marRight w:val="0"/>
      <w:marTop w:val="0"/>
      <w:marBottom w:val="0"/>
      <w:divBdr>
        <w:top w:val="none" w:sz="0" w:space="0" w:color="auto"/>
        <w:left w:val="none" w:sz="0" w:space="0" w:color="auto"/>
        <w:bottom w:val="none" w:sz="0" w:space="0" w:color="auto"/>
        <w:right w:val="none" w:sz="0" w:space="0" w:color="auto"/>
      </w:divBdr>
    </w:div>
    <w:div w:id="1144391373">
      <w:bodyDiv w:val="1"/>
      <w:marLeft w:val="0"/>
      <w:marRight w:val="0"/>
      <w:marTop w:val="0"/>
      <w:marBottom w:val="0"/>
      <w:divBdr>
        <w:top w:val="none" w:sz="0" w:space="0" w:color="auto"/>
        <w:left w:val="none" w:sz="0" w:space="0" w:color="auto"/>
        <w:bottom w:val="none" w:sz="0" w:space="0" w:color="auto"/>
        <w:right w:val="none" w:sz="0" w:space="0" w:color="auto"/>
      </w:divBdr>
    </w:div>
    <w:div w:id="1150367674">
      <w:bodyDiv w:val="1"/>
      <w:marLeft w:val="0"/>
      <w:marRight w:val="0"/>
      <w:marTop w:val="0"/>
      <w:marBottom w:val="0"/>
      <w:divBdr>
        <w:top w:val="none" w:sz="0" w:space="0" w:color="auto"/>
        <w:left w:val="none" w:sz="0" w:space="0" w:color="auto"/>
        <w:bottom w:val="none" w:sz="0" w:space="0" w:color="auto"/>
        <w:right w:val="none" w:sz="0" w:space="0" w:color="auto"/>
      </w:divBdr>
    </w:div>
    <w:div w:id="1154100442">
      <w:bodyDiv w:val="1"/>
      <w:marLeft w:val="0"/>
      <w:marRight w:val="0"/>
      <w:marTop w:val="0"/>
      <w:marBottom w:val="0"/>
      <w:divBdr>
        <w:top w:val="none" w:sz="0" w:space="0" w:color="auto"/>
        <w:left w:val="none" w:sz="0" w:space="0" w:color="auto"/>
        <w:bottom w:val="none" w:sz="0" w:space="0" w:color="auto"/>
        <w:right w:val="none" w:sz="0" w:space="0" w:color="auto"/>
      </w:divBdr>
    </w:div>
    <w:div w:id="1156871743">
      <w:bodyDiv w:val="1"/>
      <w:marLeft w:val="0"/>
      <w:marRight w:val="0"/>
      <w:marTop w:val="0"/>
      <w:marBottom w:val="0"/>
      <w:divBdr>
        <w:top w:val="none" w:sz="0" w:space="0" w:color="auto"/>
        <w:left w:val="none" w:sz="0" w:space="0" w:color="auto"/>
        <w:bottom w:val="none" w:sz="0" w:space="0" w:color="auto"/>
        <w:right w:val="none" w:sz="0" w:space="0" w:color="auto"/>
      </w:divBdr>
    </w:div>
    <w:div w:id="1165170877">
      <w:bodyDiv w:val="1"/>
      <w:marLeft w:val="0"/>
      <w:marRight w:val="0"/>
      <w:marTop w:val="0"/>
      <w:marBottom w:val="0"/>
      <w:divBdr>
        <w:top w:val="none" w:sz="0" w:space="0" w:color="auto"/>
        <w:left w:val="none" w:sz="0" w:space="0" w:color="auto"/>
        <w:bottom w:val="none" w:sz="0" w:space="0" w:color="auto"/>
        <w:right w:val="none" w:sz="0" w:space="0" w:color="auto"/>
      </w:divBdr>
    </w:div>
    <w:div w:id="1167746682">
      <w:bodyDiv w:val="1"/>
      <w:marLeft w:val="0"/>
      <w:marRight w:val="0"/>
      <w:marTop w:val="0"/>
      <w:marBottom w:val="0"/>
      <w:divBdr>
        <w:top w:val="none" w:sz="0" w:space="0" w:color="auto"/>
        <w:left w:val="none" w:sz="0" w:space="0" w:color="auto"/>
        <w:bottom w:val="none" w:sz="0" w:space="0" w:color="auto"/>
        <w:right w:val="none" w:sz="0" w:space="0" w:color="auto"/>
      </w:divBdr>
    </w:div>
    <w:div w:id="1169253687">
      <w:bodyDiv w:val="1"/>
      <w:marLeft w:val="0"/>
      <w:marRight w:val="0"/>
      <w:marTop w:val="0"/>
      <w:marBottom w:val="0"/>
      <w:divBdr>
        <w:top w:val="none" w:sz="0" w:space="0" w:color="auto"/>
        <w:left w:val="none" w:sz="0" w:space="0" w:color="auto"/>
        <w:bottom w:val="none" w:sz="0" w:space="0" w:color="auto"/>
        <w:right w:val="none" w:sz="0" w:space="0" w:color="auto"/>
      </w:divBdr>
    </w:div>
    <w:div w:id="1193567566">
      <w:bodyDiv w:val="1"/>
      <w:marLeft w:val="0"/>
      <w:marRight w:val="0"/>
      <w:marTop w:val="0"/>
      <w:marBottom w:val="0"/>
      <w:divBdr>
        <w:top w:val="none" w:sz="0" w:space="0" w:color="auto"/>
        <w:left w:val="none" w:sz="0" w:space="0" w:color="auto"/>
        <w:bottom w:val="none" w:sz="0" w:space="0" w:color="auto"/>
        <w:right w:val="none" w:sz="0" w:space="0" w:color="auto"/>
      </w:divBdr>
    </w:div>
    <w:div w:id="1198276588">
      <w:bodyDiv w:val="1"/>
      <w:marLeft w:val="0"/>
      <w:marRight w:val="0"/>
      <w:marTop w:val="0"/>
      <w:marBottom w:val="0"/>
      <w:divBdr>
        <w:top w:val="none" w:sz="0" w:space="0" w:color="auto"/>
        <w:left w:val="none" w:sz="0" w:space="0" w:color="auto"/>
        <w:bottom w:val="none" w:sz="0" w:space="0" w:color="auto"/>
        <w:right w:val="none" w:sz="0" w:space="0" w:color="auto"/>
      </w:divBdr>
    </w:div>
    <w:div w:id="1218275818">
      <w:bodyDiv w:val="1"/>
      <w:marLeft w:val="0"/>
      <w:marRight w:val="0"/>
      <w:marTop w:val="0"/>
      <w:marBottom w:val="0"/>
      <w:divBdr>
        <w:top w:val="none" w:sz="0" w:space="0" w:color="auto"/>
        <w:left w:val="none" w:sz="0" w:space="0" w:color="auto"/>
        <w:bottom w:val="none" w:sz="0" w:space="0" w:color="auto"/>
        <w:right w:val="none" w:sz="0" w:space="0" w:color="auto"/>
      </w:divBdr>
    </w:div>
    <w:div w:id="1218972765">
      <w:bodyDiv w:val="1"/>
      <w:marLeft w:val="0"/>
      <w:marRight w:val="0"/>
      <w:marTop w:val="0"/>
      <w:marBottom w:val="0"/>
      <w:divBdr>
        <w:top w:val="none" w:sz="0" w:space="0" w:color="auto"/>
        <w:left w:val="none" w:sz="0" w:space="0" w:color="auto"/>
        <w:bottom w:val="none" w:sz="0" w:space="0" w:color="auto"/>
        <w:right w:val="none" w:sz="0" w:space="0" w:color="auto"/>
      </w:divBdr>
    </w:div>
    <w:div w:id="1220895675">
      <w:bodyDiv w:val="1"/>
      <w:marLeft w:val="0"/>
      <w:marRight w:val="0"/>
      <w:marTop w:val="0"/>
      <w:marBottom w:val="0"/>
      <w:divBdr>
        <w:top w:val="none" w:sz="0" w:space="0" w:color="auto"/>
        <w:left w:val="none" w:sz="0" w:space="0" w:color="auto"/>
        <w:bottom w:val="none" w:sz="0" w:space="0" w:color="auto"/>
        <w:right w:val="none" w:sz="0" w:space="0" w:color="auto"/>
      </w:divBdr>
    </w:div>
    <w:div w:id="1222062411">
      <w:bodyDiv w:val="1"/>
      <w:marLeft w:val="0"/>
      <w:marRight w:val="0"/>
      <w:marTop w:val="0"/>
      <w:marBottom w:val="0"/>
      <w:divBdr>
        <w:top w:val="none" w:sz="0" w:space="0" w:color="auto"/>
        <w:left w:val="none" w:sz="0" w:space="0" w:color="auto"/>
        <w:bottom w:val="none" w:sz="0" w:space="0" w:color="auto"/>
        <w:right w:val="none" w:sz="0" w:space="0" w:color="auto"/>
      </w:divBdr>
    </w:div>
    <w:div w:id="1224606821">
      <w:bodyDiv w:val="1"/>
      <w:marLeft w:val="0"/>
      <w:marRight w:val="0"/>
      <w:marTop w:val="0"/>
      <w:marBottom w:val="0"/>
      <w:divBdr>
        <w:top w:val="none" w:sz="0" w:space="0" w:color="auto"/>
        <w:left w:val="none" w:sz="0" w:space="0" w:color="auto"/>
        <w:bottom w:val="none" w:sz="0" w:space="0" w:color="auto"/>
        <w:right w:val="none" w:sz="0" w:space="0" w:color="auto"/>
      </w:divBdr>
    </w:div>
    <w:div w:id="1229920153">
      <w:bodyDiv w:val="1"/>
      <w:marLeft w:val="0"/>
      <w:marRight w:val="0"/>
      <w:marTop w:val="0"/>
      <w:marBottom w:val="0"/>
      <w:divBdr>
        <w:top w:val="none" w:sz="0" w:space="0" w:color="auto"/>
        <w:left w:val="none" w:sz="0" w:space="0" w:color="auto"/>
        <w:bottom w:val="none" w:sz="0" w:space="0" w:color="auto"/>
        <w:right w:val="none" w:sz="0" w:space="0" w:color="auto"/>
      </w:divBdr>
    </w:div>
    <w:div w:id="1231160109">
      <w:bodyDiv w:val="1"/>
      <w:marLeft w:val="0"/>
      <w:marRight w:val="0"/>
      <w:marTop w:val="0"/>
      <w:marBottom w:val="0"/>
      <w:divBdr>
        <w:top w:val="none" w:sz="0" w:space="0" w:color="auto"/>
        <w:left w:val="none" w:sz="0" w:space="0" w:color="auto"/>
        <w:bottom w:val="none" w:sz="0" w:space="0" w:color="auto"/>
        <w:right w:val="none" w:sz="0" w:space="0" w:color="auto"/>
      </w:divBdr>
    </w:div>
    <w:div w:id="1237589248">
      <w:bodyDiv w:val="1"/>
      <w:marLeft w:val="0"/>
      <w:marRight w:val="0"/>
      <w:marTop w:val="0"/>
      <w:marBottom w:val="0"/>
      <w:divBdr>
        <w:top w:val="none" w:sz="0" w:space="0" w:color="auto"/>
        <w:left w:val="none" w:sz="0" w:space="0" w:color="auto"/>
        <w:bottom w:val="none" w:sz="0" w:space="0" w:color="auto"/>
        <w:right w:val="none" w:sz="0" w:space="0" w:color="auto"/>
      </w:divBdr>
    </w:div>
    <w:div w:id="1240557819">
      <w:bodyDiv w:val="1"/>
      <w:marLeft w:val="0"/>
      <w:marRight w:val="0"/>
      <w:marTop w:val="0"/>
      <w:marBottom w:val="0"/>
      <w:divBdr>
        <w:top w:val="none" w:sz="0" w:space="0" w:color="auto"/>
        <w:left w:val="none" w:sz="0" w:space="0" w:color="auto"/>
        <w:bottom w:val="none" w:sz="0" w:space="0" w:color="auto"/>
        <w:right w:val="none" w:sz="0" w:space="0" w:color="auto"/>
      </w:divBdr>
    </w:div>
    <w:div w:id="1240864751">
      <w:bodyDiv w:val="1"/>
      <w:marLeft w:val="0"/>
      <w:marRight w:val="0"/>
      <w:marTop w:val="0"/>
      <w:marBottom w:val="0"/>
      <w:divBdr>
        <w:top w:val="none" w:sz="0" w:space="0" w:color="auto"/>
        <w:left w:val="none" w:sz="0" w:space="0" w:color="auto"/>
        <w:bottom w:val="none" w:sz="0" w:space="0" w:color="auto"/>
        <w:right w:val="none" w:sz="0" w:space="0" w:color="auto"/>
      </w:divBdr>
    </w:div>
    <w:div w:id="1242523100">
      <w:bodyDiv w:val="1"/>
      <w:marLeft w:val="0"/>
      <w:marRight w:val="0"/>
      <w:marTop w:val="0"/>
      <w:marBottom w:val="0"/>
      <w:divBdr>
        <w:top w:val="none" w:sz="0" w:space="0" w:color="auto"/>
        <w:left w:val="none" w:sz="0" w:space="0" w:color="auto"/>
        <w:bottom w:val="none" w:sz="0" w:space="0" w:color="auto"/>
        <w:right w:val="none" w:sz="0" w:space="0" w:color="auto"/>
      </w:divBdr>
    </w:div>
    <w:div w:id="1252161321">
      <w:bodyDiv w:val="1"/>
      <w:marLeft w:val="0"/>
      <w:marRight w:val="0"/>
      <w:marTop w:val="0"/>
      <w:marBottom w:val="0"/>
      <w:divBdr>
        <w:top w:val="none" w:sz="0" w:space="0" w:color="auto"/>
        <w:left w:val="none" w:sz="0" w:space="0" w:color="auto"/>
        <w:bottom w:val="none" w:sz="0" w:space="0" w:color="auto"/>
        <w:right w:val="none" w:sz="0" w:space="0" w:color="auto"/>
      </w:divBdr>
    </w:div>
    <w:div w:id="1255625173">
      <w:bodyDiv w:val="1"/>
      <w:marLeft w:val="0"/>
      <w:marRight w:val="0"/>
      <w:marTop w:val="0"/>
      <w:marBottom w:val="0"/>
      <w:divBdr>
        <w:top w:val="none" w:sz="0" w:space="0" w:color="auto"/>
        <w:left w:val="none" w:sz="0" w:space="0" w:color="auto"/>
        <w:bottom w:val="none" w:sz="0" w:space="0" w:color="auto"/>
        <w:right w:val="none" w:sz="0" w:space="0" w:color="auto"/>
      </w:divBdr>
    </w:div>
    <w:div w:id="1267234097">
      <w:bodyDiv w:val="1"/>
      <w:marLeft w:val="0"/>
      <w:marRight w:val="0"/>
      <w:marTop w:val="0"/>
      <w:marBottom w:val="0"/>
      <w:divBdr>
        <w:top w:val="none" w:sz="0" w:space="0" w:color="auto"/>
        <w:left w:val="none" w:sz="0" w:space="0" w:color="auto"/>
        <w:bottom w:val="none" w:sz="0" w:space="0" w:color="auto"/>
        <w:right w:val="none" w:sz="0" w:space="0" w:color="auto"/>
      </w:divBdr>
    </w:div>
    <w:div w:id="1273780569">
      <w:bodyDiv w:val="1"/>
      <w:marLeft w:val="0"/>
      <w:marRight w:val="0"/>
      <w:marTop w:val="0"/>
      <w:marBottom w:val="0"/>
      <w:divBdr>
        <w:top w:val="none" w:sz="0" w:space="0" w:color="auto"/>
        <w:left w:val="none" w:sz="0" w:space="0" w:color="auto"/>
        <w:bottom w:val="none" w:sz="0" w:space="0" w:color="auto"/>
        <w:right w:val="none" w:sz="0" w:space="0" w:color="auto"/>
      </w:divBdr>
    </w:div>
    <w:div w:id="1276907841">
      <w:bodyDiv w:val="1"/>
      <w:marLeft w:val="0"/>
      <w:marRight w:val="0"/>
      <w:marTop w:val="0"/>
      <w:marBottom w:val="0"/>
      <w:divBdr>
        <w:top w:val="none" w:sz="0" w:space="0" w:color="auto"/>
        <w:left w:val="none" w:sz="0" w:space="0" w:color="auto"/>
        <w:bottom w:val="none" w:sz="0" w:space="0" w:color="auto"/>
        <w:right w:val="none" w:sz="0" w:space="0" w:color="auto"/>
      </w:divBdr>
    </w:div>
    <w:div w:id="1278758389">
      <w:bodyDiv w:val="1"/>
      <w:marLeft w:val="0"/>
      <w:marRight w:val="0"/>
      <w:marTop w:val="0"/>
      <w:marBottom w:val="0"/>
      <w:divBdr>
        <w:top w:val="none" w:sz="0" w:space="0" w:color="auto"/>
        <w:left w:val="none" w:sz="0" w:space="0" w:color="auto"/>
        <w:bottom w:val="none" w:sz="0" w:space="0" w:color="auto"/>
        <w:right w:val="none" w:sz="0" w:space="0" w:color="auto"/>
      </w:divBdr>
    </w:div>
    <w:div w:id="1281764685">
      <w:bodyDiv w:val="1"/>
      <w:marLeft w:val="0"/>
      <w:marRight w:val="0"/>
      <w:marTop w:val="0"/>
      <w:marBottom w:val="0"/>
      <w:divBdr>
        <w:top w:val="none" w:sz="0" w:space="0" w:color="auto"/>
        <w:left w:val="none" w:sz="0" w:space="0" w:color="auto"/>
        <w:bottom w:val="none" w:sz="0" w:space="0" w:color="auto"/>
        <w:right w:val="none" w:sz="0" w:space="0" w:color="auto"/>
      </w:divBdr>
    </w:div>
    <w:div w:id="1285161007">
      <w:bodyDiv w:val="1"/>
      <w:marLeft w:val="0"/>
      <w:marRight w:val="0"/>
      <w:marTop w:val="0"/>
      <w:marBottom w:val="0"/>
      <w:divBdr>
        <w:top w:val="none" w:sz="0" w:space="0" w:color="auto"/>
        <w:left w:val="none" w:sz="0" w:space="0" w:color="auto"/>
        <w:bottom w:val="none" w:sz="0" w:space="0" w:color="auto"/>
        <w:right w:val="none" w:sz="0" w:space="0" w:color="auto"/>
      </w:divBdr>
    </w:div>
    <w:div w:id="1292638227">
      <w:bodyDiv w:val="1"/>
      <w:marLeft w:val="0"/>
      <w:marRight w:val="0"/>
      <w:marTop w:val="0"/>
      <w:marBottom w:val="0"/>
      <w:divBdr>
        <w:top w:val="none" w:sz="0" w:space="0" w:color="auto"/>
        <w:left w:val="none" w:sz="0" w:space="0" w:color="auto"/>
        <w:bottom w:val="none" w:sz="0" w:space="0" w:color="auto"/>
        <w:right w:val="none" w:sz="0" w:space="0" w:color="auto"/>
      </w:divBdr>
    </w:div>
    <w:div w:id="1292903091">
      <w:bodyDiv w:val="1"/>
      <w:marLeft w:val="0"/>
      <w:marRight w:val="0"/>
      <w:marTop w:val="0"/>
      <w:marBottom w:val="0"/>
      <w:divBdr>
        <w:top w:val="none" w:sz="0" w:space="0" w:color="auto"/>
        <w:left w:val="none" w:sz="0" w:space="0" w:color="auto"/>
        <w:bottom w:val="none" w:sz="0" w:space="0" w:color="auto"/>
        <w:right w:val="none" w:sz="0" w:space="0" w:color="auto"/>
      </w:divBdr>
    </w:div>
    <w:div w:id="1294942329">
      <w:bodyDiv w:val="1"/>
      <w:marLeft w:val="0"/>
      <w:marRight w:val="0"/>
      <w:marTop w:val="0"/>
      <w:marBottom w:val="0"/>
      <w:divBdr>
        <w:top w:val="none" w:sz="0" w:space="0" w:color="auto"/>
        <w:left w:val="none" w:sz="0" w:space="0" w:color="auto"/>
        <w:bottom w:val="none" w:sz="0" w:space="0" w:color="auto"/>
        <w:right w:val="none" w:sz="0" w:space="0" w:color="auto"/>
      </w:divBdr>
    </w:div>
    <w:div w:id="1295603853">
      <w:bodyDiv w:val="1"/>
      <w:marLeft w:val="0"/>
      <w:marRight w:val="0"/>
      <w:marTop w:val="0"/>
      <w:marBottom w:val="0"/>
      <w:divBdr>
        <w:top w:val="none" w:sz="0" w:space="0" w:color="auto"/>
        <w:left w:val="none" w:sz="0" w:space="0" w:color="auto"/>
        <w:bottom w:val="none" w:sz="0" w:space="0" w:color="auto"/>
        <w:right w:val="none" w:sz="0" w:space="0" w:color="auto"/>
      </w:divBdr>
    </w:div>
    <w:div w:id="1300189074">
      <w:bodyDiv w:val="1"/>
      <w:marLeft w:val="0"/>
      <w:marRight w:val="0"/>
      <w:marTop w:val="0"/>
      <w:marBottom w:val="0"/>
      <w:divBdr>
        <w:top w:val="none" w:sz="0" w:space="0" w:color="auto"/>
        <w:left w:val="none" w:sz="0" w:space="0" w:color="auto"/>
        <w:bottom w:val="none" w:sz="0" w:space="0" w:color="auto"/>
        <w:right w:val="none" w:sz="0" w:space="0" w:color="auto"/>
      </w:divBdr>
    </w:div>
    <w:div w:id="1307012653">
      <w:bodyDiv w:val="1"/>
      <w:marLeft w:val="0"/>
      <w:marRight w:val="0"/>
      <w:marTop w:val="0"/>
      <w:marBottom w:val="0"/>
      <w:divBdr>
        <w:top w:val="none" w:sz="0" w:space="0" w:color="auto"/>
        <w:left w:val="none" w:sz="0" w:space="0" w:color="auto"/>
        <w:bottom w:val="none" w:sz="0" w:space="0" w:color="auto"/>
        <w:right w:val="none" w:sz="0" w:space="0" w:color="auto"/>
      </w:divBdr>
    </w:div>
    <w:div w:id="1309506516">
      <w:bodyDiv w:val="1"/>
      <w:marLeft w:val="0"/>
      <w:marRight w:val="0"/>
      <w:marTop w:val="0"/>
      <w:marBottom w:val="0"/>
      <w:divBdr>
        <w:top w:val="none" w:sz="0" w:space="0" w:color="auto"/>
        <w:left w:val="none" w:sz="0" w:space="0" w:color="auto"/>
        <w:bottom w:val="none" w:sz="0" w:space="0" w:color="auto"/>
        <w:right w:val="none" w:sz="0" w:space="0" w:color="auto"/>
      </w:divBdr>
    </w:div>
    <w:div w:id="1310741608">
      <w:bodyDiv w:val="1"/>
      <w:marLeft w:val="0"/>
      <w:marRight w:val="0"/>
      <w:marTop w:val="0"/>
      <w:marBottom w:val="0"/>
      <w:divBdr>
        <w:top w:val="none" w:sz="0" w:space="0" w:color="auto"/>
        <w:left w:val="none" w:sz="0" w:space="0" w:color="auto"/>
        <w:bottom w:val="none" w:sz="0" w:space="0" w:color="auto"/>
        <w:right w:val="none" w:sz="0" w:space="0" w:color="auto"/>
      </w:divBdr>
    </w:div>
    <w:div w:id="1319922444">
      <w:bodyDiv w:val="1"/>
      <w:marLeft w:val="0"/>
      <w:marRight w:val="0"/>
      <w:marTop w:val="0"/>
      <w:marBottom w:val="0"/>
      <w:divBdr>
        <w:top w:val="none" w:sz="0" w:space="0" w:color="auto"/>
        <w:left w:val="none" w:sz="0" w:space="0" w:color="auto"/>
        <w:bottom w:val="none" w:sz="0" w:space="0" w:color="auto"/>
        <w:right w:val="none" w:sz="0" w:space="0" w:color="auto"/>
      </w:divBdr>
    </w:div>
    <w:div w:id="1322149947">
      <w:bodyDiv w:val="1"/>
      <w:marLeft w:val="0"/>
      <w:marRight w:val="0"/>
      <w:marTop w:val="0"/>
      <w:marBottom w:val="0"/>
      <w:divBdr>
        <w:top w:val="none" w:sz="0" w:space="0" w:color="auto"/>
        <w:left w:val="none" w:sz="0" w:space="0" w:color="auto"/>
        <w:bottom w:val="none" w:sz="0" w:space="0" w:color="auto"/>
        <w:right w:val="none" w:sz="0" w:space="0" w:color="auto"/>
      </w:divBdr>
    </w:div>
    <w:div w:id="1333682752">
      <w:bodyDiv w:val="1"/>
      <w:marLeft w:val="0"/>
      <w:marRight w:val="0"/>
      <w:marTop w:val="0"/>
      <w:marBottom w:val="0"/>
      <w:divBdr>
        <w:top w:val="none" w:sz="0" w:space="0" w:color="auto"/>
        <w:left w:val="none" w:sz="0" w:space="0" w:color="auto"/>
        <w:bottom w:val="none" w:sz="0" w:space="0" w:color="auto"/>
        <w:right w:val="none" w:sz="0" w:space="0" w:color="auto"/>
      </w:divBdr>
    </w:div>
    <w:div w:id="1342316949">
      <w:bodyDiv w:val="1"/>
      <w:marLeft w:val="0"/>
      <w:marRight w:val="0"/>
      <w:marTop w:val="0"/>
      <w:marBottom w:val="0"/>
      <w:divBdr>
        <w:top w:val="none" w:sz="0" w:space="0" w:color="auto"/>
        <w:left w:val="none" w:sz="0" w:space="0" w:color="auto"/>
        <w:bottom w:val="none" w:sz="0" w:space="0" w:color="auto"/>
        <w:right w:val="none" w:sz="0" w:space="0" w:color="auto"/>
      </w:divBdr>
    </w:div>
    <w:div w:id="1344016979">
      <w:bodyDiv w:val="1"/>
      <w:marLeft w:val="0"/>
      <w:marRight w:val="0"/>
      <w:marTop w:val="0"/>
      <w:marBottom w:val="0"/>
      <w:divBdr>
        <w:top w:val="none" w:sz="0" w:space="0" w:color="auto"/>
        <w:left w:val="none" w:sz="0" w:space="0" w:color="auto"/>
        <w:bottom w:val="none" w:sz="0" w:space="0" w:color="auto"/>
        <w:right w:val="none" w:sz="0" w:space="0" w:color="auto"/>
      </w:divBdr>
    </w:div>
    <w:div w:id="1352806150">
      <w:bodyDiv w:val="1"/>
      <w:marLeft w:val="0"/>
      <w:marRight w:val="0"/>
      <w:marTop w:val="0"/>
      <w:marBottom w:val="0"/>
      <w:divBdr>
        <w:top w:val="none" w:sz="0" w:space="0" w:color="auto"/>
        <w:left w:val="none" w:sz="0" w:space="0" w:color="auto"/>
        <w:bottom w:val="none" w:sz="0" w:space="0" w:color="auto"/>
        <w:right w:val="none" w:sz="0" w:space="0" w:color="auto"/>
      </w:divBdr>
    </w:div>
    <w:div w:id="1362778695">
      <w:bodyDiv w:val="1"/>
      <w:marLeft w:val="0"/>
      <w:marRight w:val="0"/>
      <w:marTop w:val="0"/>
      <w:marBottom w:val="0"/>
      <w:divBdr>
        <w:top w:val="none" w:sz="0" w:space="0" w:color="auto"/>
        <w:left w:val="none" w:sz="0" w:space="0" w:color="auto"/>
        <w:bottom w:val="none" w:sz="0" w:space="0" w:color="auto"/>
        <w:right w:val="none" w:sz="0" w:space="0" w:color="auto"/>
      </w:divBdr>
    </w:div>
    <w:div w:id="1363937464">
      <w:bodyDiv w:val="1"/>
      <w:marLeft w:val="0"/>
      <w:marRight w:val="0"/>
      <w:marTop w:val="0"/>
      <w:marBottom w:val="0"/>
      <w:divBdr>
        <w:top w:val="none" w:sz="0" w:space="0" w:color="auto"/>
        <w:left w:val="none" w:sz="0" w:space="0" w:color="auto"/>
        <w:bottom w:val="none" w:sz="0" w:space="0" w:color="auto"/>
        <w:right w:val="none" w:sz="0" w:space="0" w:color="auto"/>
      </w:divBdr>
    </w:div>
    <w:div w:id="1364792894">
      <w:bodyDiv w:val="1"/>
      <w:marLeft w:val="0"/>
      <w:marRight w:val="0"/>
      <w:marTop w:val="0"/>
      <w:marBottom w:val="0"/>
      <w:divBdr>
        <w:top w:val="none" w:sz="0" w:space="0" w:color="auto"/>
        <w:left w:val="none" w:sz="0" w:space="0" w:color="auto"/>
        <w:bottom w:val="none" w:sz="0" w:space="0" w:color="auto"/>
        <w:right w:val="none" w:sz="0" w:space="0" w:color="auto"/>
      </w:divBdr>
    </w:div>
    <w:div w:id="1365054586">
      <w:bodyDiv w:val="1"/>
      <w:marLeft w:val="0"/>
      <w:marRight w:val="0"/>
      <w:marTop w:val="0"/>
      <w:marBottom w:val="0"/>
      <w:divBdr>
        <w:top w:val="none" w:sz="0" w:space="0" w:color="auto"/>
        <w:left w:val="none" w:sz="0" w:space="0" w:color="auto"/>
        <w:bottom w:val="none" w:sz="0" w:space="0" w:color="auto"/>
        <w:right w:val="none" w:sz="0" w:space="0" w:color="auto"/>
      </w:divBdr>
    </w:div>
    <w:div w:id="1373459071">
      <w:bodyDiv w:val="1"/>
      <w:marLeft w:val="0"/>
      <w:marRight w:val="0"/>
      <w:marTop w:val="0"/>
      <w:marBottom w:val="0"/>
      <w:divBdr>
        <w:top w:val="none" w:sz="0" w:space="0" w:color="auto"/>
        <w:left w:val="none" w:sz="0" w:space="0" w:color="auto"/>
        <w:bottom w:val="none" w:sz="0" w:space="0" w:color="auto"/>
        <w:right w:val="none" w:sz="0" w:space="0" w:color="auto"/>
      </w:divBdr>
    </w:div>
    <w:div w:id="1373770252">
      <w:bodyDiv w:val="1"/>
      <w:marLeft w:val="0"/>
      <w:marRight w:val="0"/>
      <w:marTop w:val="0"/>
      <w:marBottom w:val="0"/>
      <w:divBdr>
        <w:top w:val="none" w:sz="0" w:space="0" w:color="auto"/>
        <w:left w:val="none" w:sz="0" w:space="0" w:color="auto"/>
        <w:bottom w:val="none" w:sz="0" w:space="0" w:color="auto"/>
        <w:right w:val="none" w:sz="0" w:space="0" w:color="auto"/>
      </w:divBdr>
    </w:div>
    <w:div w:id="1374689673">
      <w:bodyDiv w:val="1"/>
      <w:marLeft w:val="0"/>
      <w:marRight w:val="0"/>
      <w:marTop w:val="0"/>
      <w:marBottom w:val="0"/>
      <w:divBdr>
        <w:top w:val="none" w:sz="0" w:space="0" w:color="auto"/>
        <w:left w:val="none" w:sz="0" w:space="0" w:color="auto"/>
        <w:bottom w:val="none" w:sz="0" w:space="0" w:color="auto"/>
        <w:right w:val="none" w:sz="0" w:space="0" w:color="auto"/>
      </w:divBdr>
    </w:div>
    <w:div w:id="1376344942">
      <w:bodyDiv w:val="1"/>
      <w:marLeft w:val="0"/>
      <w:marRight w:val="0"/>
      <w:marTop w:val="0"/>
      <w:marBottom w:val="0"/>
      <w:divBdr>
        <w:top w:val="none" w:sz="0" w:space="0" w:color="auto"/>
        <w:left w:val="none" w:sz="0" w:space="0" w:color="auto"/>
        <w:bottom w:val="none" w:sz="0" w:space="0" w:color="auto"/>
        <w:right w:val="none" w:sz="0" w:space="0" w:color="auto"/>
      </w:divBdr>
    </w:div>
    <w:div w:id="1384909388">
      <w:bodyDiv w:val="1"/>
      <w:marLeft w:val="0"/>
      <w:marRight w:val="0"/>
      <w:marTop w:val="0"/>
      <w:marBottom w:val="0"/>
      <w:divBdr>
        <w:top w:val="none" w:sz="0" w:space="0" w:color="auto"/>
        <w:left w:val="none" w:sz="0" w:space="0" w:color="auto"/>
        <w:bottom w:val="none" w:sz="0" w:space="0" w:color="auto"/>
        <w:right w:val="none" w:sz="0" w:space="0" w:color="auto"/>
      </w:divBdr>
    </w:div>
    <w:div w:id="1391802371">
      <w:bodyDiv w:val="1"/>
      <w:marLeft w:val="0"/>
      <w:marRight w:val="0"/>
      <w:marTop w:val="0"/>
      <w:marBottom w:val="0"/>
      <w:divBdr>
        <w:top w:val="none" w:sz="0" w:space="0" w:color="auto"/>
        <w:left w:val="none" w:sz="0" w:space="0" w:color="auto"/>
        <w:bottom w:val="none" w:sz="0" w:space="0" w:color="auto"/>
        <w:right w:val="none" w:sz="0" w:space="0" w:color="auto"/>
      </w:divBdr>
    </w:div>
    <w:div w:id="1396858654">
      <w:bodyDiv w:val="1"/>
      <w:marLeft w:val="0"/>
      <w:marRight w:val="0"/>
      <w:marTop w:val="0"/>
      <w:marBottom w:val="0"/>
      <w:divBdr>
        <w:top w:val="none" w:sz="0" w:space="0" w:color="auto"/>
        <w:left w:val="none" w:sz="0" w:space="0" w:color="auto"/>
        <w:bottom w:val="none" w:sz="0" w:space="0" w:color="auto"/>
        <w:right w:val="none" w:sz="0" w:space="0" w:color="auto"/>
      </w:divBdr>
    </w:div>
    <w:div w:id="1403991760">
      <w:bodyDiv w:val="1"/>
      <w:marLeft w:val="0"/>
      <w:marRight w:val="0"/>
      <w:marTop w:val="0"/>
      <w:marBottom w:val="0"/>
      <w:divBdr>
        <w:top w:val="none" w:sz="0" w:space="0" w:color="auto"/>
        <w:left w:val="none" w:sz="0" w:space="0" w:color="auto"/>
        <w:bottom w:val="none" w:sz="0" w:space="0" w:color="auto"/>
        <w:right w:val="none" w:sz="0" w:space="0" w:color="auto"/>
      </w:divBdr>
    </w:div>
    <w:div w:id="1405296617">
      <w:bodyDiv w:val="1"/>
      <w:marLeft w:val="0"/>
      <w:marRight w:val="0"/>
      <w:marTop w:val="0"/>
      <w:marBottom w:val="0"/>
      <w:divBdr>
        <w:top w:val="none" w:sz="0" w:space="0" w:color="auto"/>
        <w:left w:val="none" w:sz="0" w:space="0" w:color="auto"/>
        <w:bottom w:val="none" w:sz="0" w:space="0" w:color="auto"/>
        <w:right w:val="none" w:sz="0" w:space="0" w:color="auto"/>
      </w:divBdr>
    </w:div>
    <w:div w:id="1406799867">
      <w:bodyDiv w:val="1"/>
      <w:marLeft w:val="0"/>
      <w:marRight w:val="0"/>
      <w:marTop w:val="0"/>
      <w:marBottom w:val="0"/>
      <w:divBdr>
        <w:top w:val="none" w:sz="0" w:space="0" w:color="auto"/>
        <w:left w:val="none" w:sz="0" w:space="0" w:color="auto"/>
        <w:bottom w:val="none" w:sz="0" w:space="0" w:color="auto"/>
        <w:right w:val="none" w:sz="0" w:space="0" w:color="auto"/>
      </w:divBdr>
    </w:div>
    <w:div w:id="1412388270">
      <w:bodyDiv w:val="1"/>
      <w:marLeft w:val="0"/>
      <w:marRight w:val="0"/>
      <w:marTop w:val="0"/>
      <w:marBottom w:val="0"/>
      <w:divBdr>
        <w:top w:val="none" w:sz="0" w:space="0" w:color="auto"/>
        <w:left w:val="none" w:sz="0" w:space="0" w:color="auto"/>
        <w:bottom w:val="none" w:sz="0" w:space="0" w:color="auto"/>
        <w:right w:val="none" w:sz="0" w:space="0" w:color="auto"/>
      </w:divBdr>
    </w:div>
    <w:div w:id="1413812303">
      <w:bodyDiv w:val="1"/>
      <w:marLeft w:val="0"/>
      <w:marRight w:val="0"/>
      <w:marTop w:val="0"/>
      <w:marBottom w:val="0"/>
      <w:divBdr>
        <w:top w:val="none" w:sz="0" w:space="0" w:color="auto"/>
        <w:left w:val="none" w:sz="0" w:space="0" w:color="auto"/>
        <w:bottom w:val="none" w:sz="0" w:space="0" w:color="auto"/>
        <w:right w:val="none" w:sz="0" w:space="0" w:color="auto"/>
      </w:divBdr>
    </w:div>
    <w:div w:id="1418210162">
      <w:bodyDiv w:val="1"/>
      <w:marLeft w:val="0"/>
      <w:marRight w:val="0"/>
      <w:marTop w:val="0"/>
      <w:marBottom w:val="0"/>
      <w:divBdr>
        <w:top w:val="none" w:sz="0" w:space="0" w:color="auto"/>
        <w:left w:val="none" w:sz="0" w:space="0" w:color="auto"/>
        <w:bottom w:val="none" w:sz="0" w:space="0" w:color="auto"/>
        <w:right w:val="none" w:sz="0" w:space="0" w:color="auto"/>
      </w:divBdr>
    </w:div>
    <w:div w:id="1428650247">
      <w:bodyDiv w:val="1"/>
      <w:marLeft w:val="0"/>
      <w:marRight w:val="0"/>
      <w:marTop w:val="0"/>
      <w:marBottom w:val="0"/>
      <w:divBdr>
        <w:top w:val="none" w:sz="0" w:space="0" w:color="auto"/>
        <w:left w:val="none" w:sz="0" w:space="0" w:color="auto"/>
        <w:bottom w:val="none" w:sz="0" w:space="0" w:color="auto"/>
        <w:right w:val="none" w:sz="0" w:space="0" w:color="auto"/>
      </w:divBdr>
    </w:div>
    <w:div w:id="1430588168">
      <w:bodyDiv w:val="1"/>
      <w:marLeft w:val="0"/>
      <w:marRight w:val="0"/>
      <w:marTop w:val="0"/>
      <w:marBottom w:val="0"/>
      <w:divBdr>
        <w:top w:val="none" w:sz="0" w:space="0" w:color="auto"/>
        <w:left w:val="none" w:sz="0" w:space="0" w:color="auto"/>
        <w:bottom w:val="none" w:sz="0" w:space="0" w:color="auto"/>
        <w:right w:val="none" w:sz="0" w:space="0" w:color="auto"/>
      </w:divBdr>
    </w:div>
    <w:div w:id="1438066811">
      <w:bodyDiv w:val="1"/>
      <w:marLeft w:val="0"/>
      <w:marRight w:val="0"/>
      <w:marTop w:val="0"/>
      <w:marBottom w:val="0"/>
      <w:divBdr>
        <w:top w:val="none" w:sz="0" w:space="0" w:color="auto"/>
        <w:left w:val="none" w:sz="0" w:space="0" w:color="auto"/>
        <w:bottom w:val="none" w:sz="0" w:space="0" w:color="auto"/>
        <w:right w:val="none" w:sz="0" w:space="0" w:color="auto"/>
      </w:divBdr>
    </w:div>
    <w:div w:id="1438601753">
      <w:bodyDiv w:val="1"/>
      <w:marLeft w:val="0"/>
      <w:marRight w:val="0"/>
      <w:marTop w:val="0"/>
      <w:marBottom w:val="0"/>
      <w:divBdr>
        <w:top w:val="none" w:sz="0" w:space="0" w:color="auto"/>
        <w:left w:val="none" w:sz="0" w:space="0" w:color="auto"/>
        <w:bottom w:val="none" w:sz="0" w:space="0" w:color="auto"/>
        <w:right w:val="none" w:sz="0" w:space="0" w:color="auto"/>
      </w:divBdr>
    </w:div>
    <w:div w:id="1444110147">
      <w:bodyDiv w:val="1"/>
      <w:marLeft w:val="0"/>
      <w:marRight w:val="0"/>
      <w:marTop w:val="0"/>
      <w:marBottom w:val="0"/>
      <w:divBdr>
        <w:top w:val="none" w:sz="0" w:space="0" w:color="auto"/>
        <w:left w:val="none" w:sz="0" w:space="0" w:color="auto"/>
        <w:bottom w:val="none" w:sz="0" w:space="0" w:color="auto"/>
        <w:right w:val="none" w:sz="0" w:space="0" w:color="auto"/>
      </w:divBdr>
    </w:div>
    <w:div w:id="1448159073">
      <w:bodyDiv w:val="1"/>
      <w:marLeft w:val="0"/>
      <w:marRight w:val="0"/>
      <w:marTop w:val="0"/>
      <w:marBottom w:val="0"/>
      <w:divBdr>
        <w:top w:val="none" w:sz="0" w:space="0" w:color="auto"/>
        <w:left w:val="none" w:sz="0" w:space="0" w:color="auto"/>
        <w:bottom w:val="none" w:sz="0" w:space="0" w:color="auto"/>
        <w:right w:val="none" w:sz="0" w:space="0" w:color="auto"/>
      </w:divBdr>
    </w:div>
    <w:div w:id="1451780489">
      <w:bodyDiv w:val="1"/>
      <w:marLeft w:val="0"/>
      <w:marRight w:val="0"/>
      <w:marTop w:val="0"/>
      <w:marBottom w:val="0"/>
      <w:divBdr>
        <w:top w:val="none" w:sz="0" w:space="0" w:color="auto"/>
        <w:left w:val="none" w:sz="0" w:space="0" w:color="auto"/>
        <w:bottom w:val="none" w:sz="0" w:space="0" w:color="auto"/>
        <w:right w:val="none" w:sz="0" w:space="0" w:color="auto"/>
      </w:divBdr>
    </w:div>
    <w:div w:id="1458182283">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463185456">
      <w:bodyDiv w:val="1"/>
      <w:marLeft w:val="0"/>
      <w:marRight w:val="0"/>
      <w:marTop w:val="0"/>
      <w:marBottom w:val="0"/>
      <w:divBdr>
        <w:top w:val="none" w:sz="0" w:space="0" w:color="auto"/>
        <w:left w:val="none" w:sz="0" w:space="0" w:color="auto"/>
        <w:bottom w:val="none" w:sz="0" w:space="0" w:color="auto"/>
        <w:right w:val="none" w:sz="0" w:space="0" w:color="auto"/>
      </w:divBdr>
    </w:div>
    <w:div w:id="1466000226">
      <w:bodyDiv w:val="1"/>
      <w:marLeft w:val="0"/>
      <w:marRight w:val="0"/>
      <w:marTop w:val="0"/>
      <w:marBottom w:val="0"/>
      <w:divBdr>
        <w:top w:val="none" w:sz="0" w:space="0" w:color="auto"/>
        <w:left w:val="none" w:sz="0" w:space="0" w:color="auto"/>
        <w:bottom w:val="none" w:sz="0" w:space="0" w:color="auto"/>
        <w:right w:val="none" w:sz="0" w:space="0" w:color="auto"/>
      </w:divBdr>
    </w:div>
    <w:div w:id="1468159353">
      <w:bodyDiv w:val="1"/>
      <w:marLeft w:val="0"/>
      <w:marRight w:val="0"/>
      <w:marTop w:val="0"/>
      <w:marBottom w:val="0"/>
      <w:divBdr>
        <w:top w:val="none" w:sz="0" w:space="0" w:color="auto"/>
        <w:left w:val="none" w:sz="0" w:space="0" w:color="auto"/>
        <w:bottom w:val="none" w:sz="0" w:space="0" w:color="auto"/>
        <w:right w:val="none" w:sz="0" w:space="0" w:color="auto"/>
      </w:divBdr>
    </w:div>
    <w:div w:id="1483352991">
      <w:bodyDiv w:val="1"/>
      <w:marLeft w:val="0"/>
      <w:marRight w:val="0"/>
      <w:marTop w:val="0"/>
      <w:marBottom w:val="0"/>
      <w:divBdr>
        <w:top w:val="none" w:sz="0" w:space="0" w:color="auto"/>
        <w:left w:val="none" w:sz="0" w:space="0" w:color="auto"/>
        <w:bottom w:val="none" w:sz="0" w:space="0" w:color="auto"/>
        <w:right w:val="none" w:sz="0" w:space="0" w:color="auto"/>
      </w:divBdr>
    </w:div>
    <w:div w:id="1494296769">
      <w:bodyDiv w:val="1"/>
      <w:marLeft w:val="0"/>
      <w:marRight w:val="0"/>
      <w:marTop w:val="0"/>
      <w:marBottom w:val="0"/>
      <w:divBdr>
        <w:top w:val="none" w:sz="0" w:space="0" w:color="auto"/>
        <w:left w:val="none" w:sz="0" w:space="0" w:color="auto"/>
        <w:bottom w:val="none" w:sz="0" w:space="0" w:color="auto"/>
        <w:right w:val="none" w:sz="0" w:space="0" w:color="auto"/>
      </w:divBdr>
    </w:div>
    <w:div w:id="1500583957">
      <w:bodyDiv w:val="1"/>
      <w:marLeft w:val="0"/>
      <w:marRight w:val="0"/>
      <w:marTop w:val="0"/>
      <w:marBottom w:val="0"/>
      <w:divBdr>
        <w:top w:val="none" w:sz="0" w:space="0" w:color="auto"/>
        <w:left w:val="none" w:sz="0" w:space="0" w:color="auto"/>
        <w:bottom w:val="none" w:sz="0" w:space="0" w:color="auto"/>
        <w:right w:val="none" w:sz="0" w:space="0" w:color="auto"/>
      </w:divBdr>
    </w:div>
    <w:div w:id="1505441335">
      <w:bodyDiv w:val="1"/>
      <w:marLeft w:val="0"/>
      <w:marRight w:val="0"/>
      <w:marTop w:val="0"/>
      <w:marBottom w:val="0"/>
      <w:divBdr>
        <w:top w:val="none" w:sz="0" w:space="0" w:color="auto"/>
        <w:left w:val="none" w:sz="0" w:space="0" w:color="auto"/>
        <w:bottom w:val="none" w:sz="0" w:space="0" w:color="auto"/>
        <w:right w:val="none" w:sz="0" w:space="0" w:color="auto"/>
      </w:divBdr>
    </w:div>
    <w:div w:id="1507935504">
      <w:bodyDiv w:val="1"/>
      <w:marLeft w:val="0"/>
      <w:marRight w:val="0"/>
      <w:marTop w:val="0"/>
      <w:marBottom w:val="0"/>
      <w:divBdr>
        <w:top w:val="none" w:sz="0" w:space="0" w:color="auto"/>
        <w:left w:val="none" w:sz="0" w:space="0" w:color="auto"/>
        <w:bottom w:val="none" w:sz="0" w:space="0" w:color="auto"/>
        <w:right w:val="none" w:sz="0" w:space="0" w:color="auto"/>
      </w:divBdr>
    </w:div>
    <w:div w:id="1511219171">
      <w:bodyDiv w:val="1"/>
      <w:marLeft w:val="0"/>
      <w:marRight w:val="0"/>
      <w:marTop w:val="0"/>
      <w:marBottom w:val="0"/>
      <w:divBdr>
        <w:top w:val="none" w:sz="0" w:space="0" w:color="auto"/>
        <w:left w:val="none" w:sz="0" w:space="0" w:color="auto"/>
        <w:bottom w:val="none" w:sz="0" w:space="0" w:color="auto"/>
        <w:right w:val="none" w:sz="0" w:space="0" w:color="auto"/>
      </w:divBdr>
    </w:div>
    <w:div w:id="1525635836">
      <w:bodyDiv w:val="1"/>
      <w:marLeft w:val="0"/>
      <w:marRight w:val="0"/>
      <w:marTop w:val="0"/>
      <w:marBottom w:val="0"/>
      <w:divBdr>
        <w:top w:val="none" w:sz="0" w:space="0" w:color="auto"/>
        <w:left w:val="none" w:sz="0" w:space="0" w:color="auto"/>
        <w:bottom w:val="none" w:sz="0" w:space="0" w:color="auto"/>
        <w:right w:val="none" w:sz="0" w:space="0" w:color="auto"/>
      </w:divBdr>
    </w:div>
    <w:div w:id="1527447671">
      <w:bodyDiv w:val="1"/>
      <w:marLeft w:val="0"/>
      <w:marRight w:val="0"/>
      <w:marTop w:val="0"/>
      <w:marBottom w:val="0"/>
      <w:divBdr>
        <w:top w:val="none" w:sz="0" w:space="0" w:color="auto"/>
        <w:left w:val="none" w:sz="0" w:space="0" w:color="auto"/>
        <w:bottom w:val="none" w:sz="0" w:space="0" w:color="auto"/>
        <w:right w:val="none" w:sz="0" w:space="0" w:color="auto"/>
      </w:divBdr>
    </w:div>
    <w:div w:id="1527675577">
      <w:bodyDiv w:val="1"/>
      <w:marLeft w:val="0"/>
      <w:marRight w:val="0"/>
      <w:marTop w:val="0"/>
      <w:marBottom w:val="0"/>
      <w:divBdr>
        <w:top w:val="none" w:sz="0" w:space="0" w:color="auto"/>
        <w:left w:val="none" w:sz="0" w:space="0" w:color="auto"/>
        <w:bottom w:val="none" w:sz="0" w:space="0" w:color="auto"/>
        <w:right w:val="none" w:sz="0" w:space="0" w:color="auto"/>
      </w:divBdr>
    </w:div>
    <w:div w:id="1530607043">
      <w:bodyDiv w:val="1"/>
      <w:marLeft w:val="0"/>
      <w:marRight w:val="0"/>
      <w:marTop w:val="0"/>
      <w:marBottom w:val="0"/>
      <w:divBdr>
        <w:top w:val="none" w:sz="0" w:space="0" w:color="auto"/>
        <w:left w:val="none" w:sz="0" w:space="0" w:color="auto"/>
        <w:bottom w:val="none" w:sz="0" w:space="0" w:color="auto"/>
        <w:right w:val="none" w:sz="0" w:space="0" w:color="auto"/>
      </w:divBdr>
    </w:div>
    <w:div w:id="1530610131">
      <w:bodyDiv w:val="1"/>
      <w:marLeft w:val="0"/>
      <w:marRight w:val="0"/>
      <w:marTop w:val="0"/>
      <w:marBottom w:val="0"/>
      <w:divBdr>
        <w:top w:val="none" w:sz="0" w:space="0" w:color="auto"/>
        <w:left w:val="none" w:sz="0" w:space="0" w:color="auto"/>
        <w:bottom w:val="none" w:sz="0" w:space="0" w:color="auto"/>
        <w:right w:val="none" w:sz="0" w:space="0" w:color="auto"/>
      </w:divBdr>
    </w:div>
    <w:div w:id="1531333901">
      <w:bodyDiv w:val="1"/>
      <w:marLeft w:val="0"/>
      <w:marRight w:val="0"/>
      <w:marTop w:val="0"/>
      <w:marBottom w:val="0"/>
      <w:divBdr>
        <w:top w:val="none" w:sz="0" w:space="0" w:color="auto"/>
        <w:left w:val="none" w:sz="0" w:space="0" w:color="auto"/>
        <w:bottom w:val="none" w:sz="0" w:space="0" w:color="auto"/>
        <w:right w:val="none" w:sz="0" w:space="0" w:color="auto"/>
      </w:divBdr>
    </w:div>
    <w:div w:id="1534927299">
      <w:bodyDiv w:val="1"/>
      <w:marLeft w:val="0"/>
      <w:marRight w:val="0"/>
      <w:marTop w:val="0"/>
      <w:marBottom w:val="0"/>
      <w:divBdr>
        <w:top w:val="none" w:sz="0" w:space="0" w:color="auto"/>
        <w:left w:val="none" w:sz="0" w:space="0" w:color="auto"/>
        <w:bottom w:val="none" w:sz="0" w:space="0" w:color="auto"/>
        <w:right w:val="none" w:sz="0" w:space="0" w:color="auto"/>
      </w:divBdr>
    </w:div>
    <w:div w:id="1537426937">
      <w:bodyDiv w:val="1"/>
      <w:marLeft w:val="0"/>
      <w:marRight w:val="0"/>
      <w:marTop w:val="0"/>
      <w:marBottom w:val="0"/>
      <w:divBdr>
        <w:top w:val="none" w:sz="0" w:space="0" w:color="auto"/>
        <w:left w:val="none" w:sz="0" w:space="0" w:color="auto"/>
        <w:bottom w:val="none" w:sz="0" w:space="0" w:color="auto"/>
        <w:right w:val="none" w:sz="0" w:space="0" w:color="auto"/>
      </w:divBdr>
    </w:div>
    <w:div w:id="1537740857">
      <w:bodyDiv w:val="1"/>
      <w:marLeft w:val="0"/>
      <w:marRight w:val="0"/>
      <w:marTop w:val="0"/>
      <w:marBottom w:val="0"/>
      <w:divBdr>
        <w:top w:val="none" w:sz="0" w:space="0" w:color="auto"/>
        <w:left w:val="none" w:sz="0" w:space="0" w:color="auto"/>
        <w:bottom w:val="none" w:sz="0" w:space="0" w:color="auto"/>
        <w:right w:val="none" w:sz="0" w:space="0" w:color="auto"/>
      </w:divBdr>
    </w:div>
    <w:div w:id="1544364025">
      <w:bodyDiv w:val="1"/>
      <w:marLeft w:val="0"/>
      <w:marRight w:val="0"/>
      <w:marTop w:val="0"/>
      <w:marBottom w:val="0"/>
      <w:divBdr>
        <w:top w:val="none" w:sz="0" w:space="0" w:color="auto"/>
        <w:left w:val="none" w:sz="0" w:space="0" w:color="auto"/>
        <w:bottom w:val="none" w:sz="0" w:space="0" w:color="auto"/>
        <w:right w:val="none" w:sz="0" w:space="0" w:color="auto"/>
      </w:divBdr>
    </w:div>
    <w:div w:id="1545365994">
      <w:bodyDiv w:val="1"/>
      <w:marLeft w:val="0"/>
      <w:marRight w:val="0"/>
      <w:marTop w:val="0"/>
      <w:marBottom w:val="0"/>
      <w:divBdr>
        <w:top w:val="none" w:sz="0" w:space="0" w:color="auto"/>
        <w:left w:val="none" w:sz="0" w:space="0" w:color="auto"/>
        <w:bottom w:val="none" w:sz="0" w:space="0" w:color="auto"/>
        <w:right w:val="none" w:sz="0" w:space="0" w:color="auto"/>
      </w:divBdr>
    </w:div>
    <w:div w:id="1549221856">
      <w:bodyDiv w:val="1"/>
      <w:marLeft w:val="0"/>
      <w:marRight w:val="0"/>
      <w:marTop w:val="0"/>
      <w:marBottom w:val="0"/>
      <w:divBdr>
        <w:top w:val="none" w:sz="0" w:space="0" w:color="auto"/>
        <w:left w:val="none" w:sz="0" w:space="0" w:color="auto"/>
        <w:bottom w:val="none" w:sz="0" w:space="0" w:color="auto"/>
        <w:right w:val="none" w:sz="0" w:space="0" w:color="auto"/>
      </w:divBdr>
    </w:div>
    <w:div w:id="1554847959">
      <w:bodyDiv w:val="1"/>
      <w:marLeft w:val="0"/>
      <w:marRight w:val="0"/>
      <w:marTop w:val="0"/>
      <w:marBottom w:val="0"/>
      <w:divBdr>
        <w:top w:val="none" w:sz="0" w:space="0" w:color="auto"/>
        <w:left w:val="none" w:sz="0" w:space="0" w:color="auto"/>
        <w:bottom w:val="none" w:sz="0" w:space="0" w:color="auto"/>
        <w:right w:val="none" w:sz="0" w:space="0" w:color="auto"/>
      </w:divBdr>
    </w:div>
    <w:div w:id="1555122100">
      <w:bodyDiv w:val="1"/>
      <w:marLeft w:val="0"/>
      <w:marRight w:val="0"/>
      <w:marTop w:val="0"/>
      <w:marBottom w:val="0"/>
      <w:divBdr>
        <w:top w:val="none" w:sz="0" w:space="0" w:color="auto"/>
        <w:left w:val="none" w:sz="0" w:space="0" w:color="auto"/>
        <w:bottom w:val="none" w:sz="0" w:space="0" w:color="auto"/>
        <w:right w:val="none" w:sz="0" w:space="0" w:color="auto"/>
      </w:divBdr>
    </w:div>
    <w:div w:id="1556821237">
      <w:bodyDiv w:val="1"/>
      <w:marLeft w:val="0"/>
      <w:marRight w:val="0"/>
      <w:marTop w:val="0"/>
      <w:marBottom w:val="0"/>
      <w:divBdr>
        <w:top w:val="none" w:sz="0" w:space="0" w:color="auto"/>
        <w:left w:val="none" w:sz="0" w:space="0" w:color="auto"/>
        <w:bottom w:val="none" w:sz="0" w:space="0" w:color="auto"/>
        <w:right w:val="none" w:sz="0" w:space="0" w:color="auto"/>
      </w:divBdr>
    </w:div>
    <w:div w:id="1561164311">
      <w:bodyDiv w:val="1"/>
      <w:marLeft w:val="0"/>
      <w:marRight w:val="0"/>
      <w:marTop w:val="0"/>
      <w:marBottom w:val="0"/>
      <w:divBdr>
        <w:top w:val="none" w:sz="0" w:space="0" w:color="auto"/>
        <w:left w:val="none" w:sz="0" w:space="0" w:color="auto"/>
        <w:bottom w:val="none" w:sz="0" w:space="0" w:color="auto"/>
        <w:right w:val="none" w:sz="0" w:space="0" w:color="auto"/>
      </w:divBdr>
    </w:div>
    <w:div w:id="1565294011">
      <w:bodyDiv w:val="1"/>
      <w:marLeft w:val="0"/>
      <w:marRight w:val="0"/>
      <w:marTop w:val="0"/>
      <w:marBottom w:val="0"/>
      <w:divBdr>
        <w:top w:val="none" w:sz="0" w:space="0" w:color="auto"/>
        <w:left w:val="none" w:sz="0" w:space="0" w:color="auto"/>
        <w:bottom w:val="none" w:sz="0" w:space="0" w:color="auto"/>
        <w:right w:val="none" w:sz="0" w:space="0" w:color="auto"/>
      </w:divBdr>
    </w:div>
    <w:div w:id="1569416922">
      <w:bodyDiv w:val="1"/>
      <w:marLeft w:val="0"/>
      <w:marRight w:val="0"/>
      <w:marTop w:val="0"/>
      <w:marBottom w:val="0"/>
      <w:divBdr>
        <w:top w:val="none" w:sz="0" w:space="0" w:color="auto"/>
        <w:left w:val="none" w:sz="0" w:space="0" w:color="auto"/>
        <w:bottom w:val="none" w:sz="0" w:space="0" w:color="auto"/>
        <w:right w:val="none" w:sz="0" w:space="0" w:color="auto"/>
      </w:divBdr>
    </w:div>
    <w:div w:id="1570460164">
      <w:bodyDiv w:val="1"/>
      <w:marLeft w:val="0"/>
      <w:marRight w:val="0"/>
      <w:marTop w:val="0"/>
      <w:marBottom w:val="0"/>
      <w:divBdr>
        <w:top w:val="none" w:sz="0" w:space="0" w:color="auto"/>
        <w:left w:val="none" w:sz="0" w:space="0" w:color="auto"/>
        <w:bottom w:val="none" w:sz="0" w:space="0" w:color="auto"/>
        <w:right w:val="none" w:sz="0" w:space="0" w:color="auto"/>
      </w:divBdr>
    </w:div>
    <w:div w:id="1573005333">
      <w:bodyDiv w:val="1"/>
      <w:marLeft w:val="0"/>
      <w:marRight w:val="0"/>
      <w:marTop w:val="0"/>
      <w:marBottom w:val="0"/>
      <w:divBdr>
        <w:top w:val="none" w:sz="0" w:space="0" w:color="auto"/>
        <w:left w:val="none" w:sz="0" w:space="0" w:color="auto"/>
        <w:bottom w:val="none" w:sz="0" w:space="0" w:color="auto"/>
        <w:right w:val="none" w:sz="0" w:space="0" w:color="auto"/>
      </w:divBdr>
    </w:div>
    <w:div w:id="1579291841">
      <w:bodyDiv w:val="1"/>
      <w:marLeft w:val="0"/>
      <w:marRight w:val="0"/>
      <w:marTop w:val="0"/>
      <w:marBottom w:val="0"/>
      <w:divBdr>
        <w:top w:val="none" w:sz="0" w:space="0" w:color="auto"/>
        <w:left w:val="none" w:sz="0" w:space="0" w:color="auto"/>
        <w:bottom w:val="none" w:sz="0" w:space="0" w:color="auto"/>
        <w:right w:val="none" w:sz="0" w:space="0" w:color="auto"/>
      </w:divBdr>
    </w:div>
    <w:div w:id="1580678396">
      <w:bodyDiv w:val="1"/>
      <w:marLeft w:val="0"/>
      <w:marRight w:val="0"/>
      <w:marTop w:val="0"/>
      <w:marBottom w:val="0"/>
      <w:divBdr>
        <w:top w:val="none" w:sz="0" w:space="0" w:color="auto"/>
        <w:left w:val="none" w:sz="0" w:space="0" w:color="auto"/>
        <w:bottom w:val="none" w:sz="0" w:space="0" w:color="auto"/>
        <w:right w:val="none" w:sz="0" w:space="0" w:color="auto"/>
      </w:divBdr>
    </w:div>
    <w:div w:id="1582715186">
      <w:bodyDiv w:val="1"/>
      <w:marLeft w:val="0"/>
      <w:marRight w:val="0"/>
      <w:marTop w:val="0"/>
      <w:marBottom w:val="0"/>
      <w:divBdr>
        <w:top w:val="none" w:sz="0" w:space="0" w:color="auto"/>
        <w:left w:val="none" w:sz="0" w:space="0" w:color="auto"/>
        <w:bottom w:val="none" w:sz="0" w:space="0" w:color="auto"/>
        <w:right w:val="none" w:sz="0" w:space="0" w:color="auto"/>
      </w:divBdr>
    </w:div>
    <w:div w:id="1585872429">
      <w:bodyDiv w:val="1"/>
      <w:marLeft w:val="0"/>
      <w:marRight w:val="0"/>
      <w:marTop w:val="0"/>
      <w:marBottom w:val="0"/>
      <w:divBdr>
        <w:top w:val="none" w:sz="0" w:space="0" w:color="auto"/>
        <w:left w:val="none" w:sz="0" w:space="0" w:color="auto"/>
        <w:bottom w:val="none" w:sz="0" w:space="0" w:color="auto"/>
        <w:right w:val="none" w:sz="0" w:space="0" w:color="auto"/>
      </w:divBdr>
    </w:div>
    <w:div w:id="1587417772">
      <w:bodyDiv w:val="1"/>
      <w:marLeft w:val="0"/>
      <w:marRight w:val="0"/>
      <w:marTop w:val="0"/>
      <w:marBottom w:val="0"/>
      <w:divBdr>
        <w:top w:val="none" w:sz="0" w:space="0" w:color="auto"/>
        <w:left w:val="none" w:sz="0" w:space="0" w:color="auto"/>
        <w:bottom w:val="none" w:sz="0" w:space="0" w:color="auto"/>
        <w:right w:val="none" w:sz="0" w:space="0" w:color="auto"/>
      </w:divBdr>
    </w:div>
    <w:div w:id="1592928663">
      <w:bodyDiv w:val="1"/>
      <w:marLeft w:val="0"/>
      <w:marRight w:val="0"/>
      <w:marTop w:val="0"/>
      <w:marBottom w:val="0"/>
      <w:divBdr>
        <w:top w:val="none" w:sz="0" w:space="0" w:color="auto"/>
        <w:left w:val="none" w:sz="0" w:space="0" w:color="auto"/>
        <w:bottom w:val="none" w:sz="0" w:space="0" w:color="auto"/>
        <w:right w:val="none" w:sz="0" w:space="0" w:color="auto"/>
      </w:divBdr>
    </w:div>
    <w:div w:id="1600527475">
      <w:bodyDiv w:val="1"/>
      <w:marLeft w:val="0"/>
      <w:marRight w:val="0"/>
      <w:marTop w:val="0"/>
      <w:marBottom w:val="0"/>
      <w:divBdr>
        <w:top w:val="none" w:sz="0" w:space="0" w:color="auto"/>
        <w:left w:val="none" w:sz="0" w:space="0" w:color="auto"/>
        <w:bottom w:val="none" w:sz="0" w:space="0" w:color="auto"/>
        <w:right w:val="none" w:sz="0" w:space="0" w:color="auto"/>
      </w:divBdr>
    </w:div>
    <w:div w:id="1602176017">
      <w:bodyDiv w:val="1"/>
      <w:marLeft w:val="0"/>
      <w:marRight w:val="0"/>
      <w:marTop w:val="0"/>
      <w:marBottom w:val="0"/>
      <w:divBdr>
        <w:top w:val="none" w:sz="0" w:space="0" w:color="auto"/>
        <w:left w:val="none" w:sz="0" w:space="0" w:color="auto"/>
        <w:bottom w:val="none" w:sz="0" w:space="0" w:color="auto"/>
        <w:right w:val="none" w:sz="0" w:space="0" w:color="auto"/>
      </w:divBdr>
    </w:div>
    <w:div w:id="1610969490">
      <w:bodyDiv w:val="1"/>
      <w:marLeft w:val="0"/>
      <w:marRight w:val="0"/>
      <w:marTop w:val="0"/>
      <w:marBottom w:val="0"/>
      <w:divBdr>
        <w:top w:val="none" w:sz="0" w:space="0" w:color="auto"/>
        <w:left w:val="none" w:sz="0" w:space="0" w:color="auto"/>
        <w:bottom w:val="none" w:sz="0" w:space="0" w:color="auto"/>
        <w:right w:val="none" w:sz="0" w:space="0" w:color="auto"/>
      </w:divBdr>
    </w:div>
    <w:div w:id="1617448174">
      <w:bodyDiv w:val="1"/>
      <w:marLeft w:val="0"/>
      <w:marRight w:val="0"/>
      <w:marTop w:val="0"/>
      <w:marBottom w:val="0"/>
      <w:divBdr>
        <w:top w:val="none" w:sz="0" w:space="0" w:color="auto"/>
        <w:left w:val="none" w:sz="0" w:space="0" w:color="auto"/>
        <w:bottom w:val="none" w:sz="0" w:space="0" w:color="auto"/>
        <w:right w:val="none" w:sz="0" w:space="0" w:color="auto"/>
      </w:divBdr>
    </w:div>
    <w:div w:id="1619531260">
      <w:bodyDiv w:val="1"/>
      <w:marLeft w:val="0"/>
      <w:marRight w:val="0"/>
      <w:marTop w:val="0"/>
      <w:marBottom w:val="0"/>
      <w:divBdr>
        <w:top w:val="none" w:sz="0" w:space="0" w:color="auto"/>
        <w:left w:val="none" w:sz="0" w:space="0" w:color="auto"/>
        <w:bottom w:val="none" w:sz="0" w:space="0" w:color="auto"/>
        <w:right w:val="none" w:sz="0" w:space="0" w:color="auto"/>
      </w:divBdr>
    </w:div>
    <w:div w:id="1620989367">
      <w:bodyDiv w:val="1"/>
      <w:marLeft w:val="0"/>
      <w:marRight w:val="0"/>
      <w:marTop w:val="0"/>
      <w:marBottom w:val="0"/>
      <w:divBdr>
        <w:top w:val="none" w:sz="0" w:space="0" w:color="auto"/>
        <w:left w:val="none" w:sz="0" w:space="0" w:color="auto"/>
        <w:bottom w:val="none" w:sz="0" w:space="0" w:color="auto"/>
        <w:right w:val="none" w:sz="0" w:space="0" w:color="auto"/>
      </w:divBdr>
    </w:div>
    <w:div w:id="1621372336">
      <w:bodyDiv w:val="1"/>
      <w:marLeft w:val="0"/>
      <w:marRight w:val="0"/>
      <w:marTop w:val="0"/>
      <w:marBottom w:val="0"/>
      <w:divBdr>
        <w:top w:val="none" w:sz="0" w:space="0" w:color="auto"/>
        <w:left w:val="none" w:sz="0" w:space="0" w:color="auto"/>
        <w:bottom w:val="none" w:sz="0" w:space="0" w:color="auto"/>
        <w:right w:val="none" w:sz="0" w:space="0" w:color="auto"/>
      </w:divBdr>
    </w:div>
    <w:div w:id="1631091832">
      <w:bodyDiv w:val="1"/>
      <w:marLeft w:val="0"/>
      <w:marRight w:val="0"/>
      <w:marTop w:val="0"/>
      <w:marBottom w:val="0"/>
      <w:divBdr>
        <w:top w:val="none" w:sz="0" w:space="0" w:color="auto"/>
        <w:left w:val="none" w:sz="0" w:space="0" w:color="auto"/>
        <w:bottom w:val="none" w:sz="0" w:space="0" w:color="auto"/>
        <w:right w:val="none" w:sz="0" w:space="0" w:color="auto"/>
      </w:divBdr>
    </w:div>
    <w:div w:id="1631933274">
      <w:bodyDiv w:val="1"/>
      <w:marLeft w:val="0"/>
      <w:marRight w:val="0"/>
      <w:marTop w:val="0"/>
      <w:marBottom w:val="0"/>
      <w:divBdr>
        <w:top w:val="none" w:sz="0" w:space="0" w:color="auto"/>
        <w:left w:val="none" w:sz="0" w:space="0" w:color="auto"/>
        <w:bottom w:val="none" w:sz="0" w:space="0" w:color="auto"/>
        <w:right w:val="none" w:sz="0" w:space="0" w:color="auto"/>
      </w:divBdr>
    </w:div>
    <w:div w:id="1649434654">
      <w:bodyDiv w:val="1"/>
      <w:marLeft w:val="0"/>
      <w:marRight w:val="0"/>
      <w:marTop w:val="0"/>
      <w:marBottom w:val="0"/>
      <w:divBdr>
        <w:top w:val="none" w:sz="0" w:space="0" w:color="auto"/>
        <w:left w:val="none" w:sz="0" w:space="0" w:color="auto"/>
        <w:bottom w:val="none" w:sz="0" w:space="0" w:color="auto"/>
        <w:right w:val="none" w:sz="0" w:space="0" w:color="auto"/>
      </w:divBdr>
    </w:div>
    <w:div w:id="1651665515">
      <w:bodyDiv w:val="1"/>
      <w:marLeft w:val="0"/>
      <w:marRight w:val="0"/>
      <w:marTop w:val="0"/>
      <w:marBottom w:val="0"/>
      <w:divBdr>
        <w:top w:val="none" w:sz="0" w:space="0" w:color="auto"/>
        <w:left w:val="none" w:sz="0" w:space="0" w:color="auto"/>
        <w:bottom w:val="none" w:sz="0" w:space="0" w:color="auto"/>
        <w:right w:val="none" w:sz="0" w:space="0" w:color="auto"/>
      </w:divBdr>
    </w:div>
    <w:div w:id="166081449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753478">
      <w:bodyDiv w:val="1"/>
      <w:marLeft w:val="0"/>
      <w:marRight w:val="0"/>
      <w:marTop w:val="0"/>
      <w:marBottom w:val="0"/>
      <w:divBdr>
        <w:top w:val="none" w:sz="0" w:space="0" w:color="auto"/>
        <w:left w:val="none" w:sz="0" w:space="0" w:color="auto"/>
        <w:bottom w:val="none" w:sz="0" w:space="0" w:color="auto"/>
        <w:right w:val="none" w:sz="0" w:space="0" w:color="auto"/>
      </w:divBdr>
    </w:div>
    <w:div w:id="1678266766">
      <w:bodyDiv w:val="1"/>
      <w:marLeft w:val="0"/>
      <w:marRight w:val="0"/>
      <w:marTop w:val="0"/>
      <w:marBottom w:val="0"/>
      <w:divBdr>
        <w:top w:val="none" w:sz="0" w:space="0" w:color="auto"/>
        <w:left w:val="none" w:sz="0" w:space="0" w:color="auto"/>
        <w:bottom w:val="none" w:sz="0" w:space="0" w:color="auto"/>
        <w:right w:val="none" w:sz="0" w:space="0" w:color="auto"/>
      </w:divBdr>
    </w:div>
    <w:div w:id="1680082121">
      <w:bodyDiv w:val="1"/>
      <w:marLeft w:val="0"/>
      <w:marRight w:val="0"/>
      <w:marTop w:val="0"/>
      <w:marBottom w:val="0"/>
      <w:divBdr>
        <w:top w:val="none" w:sz="0" w:space="0" w:color="auto"/>
        <w:left w:val="none" w:sz="0" w:space="0" w:color="auto"/>
        <w:bottom w:val="none" w:sz="0" w:space="0" w:color="auto"/>
        <w:right w:val="none" w:sz="0" w:space="0" w:color="auto"/>
      </w:divBdr>
    </w:div>
    <w:div w:id="1682272605">
      <w:bodyDiv w:val="1"/>
      <w:marLeft w:val="0"/>
      <w:marRight w:val="0"/>
      <w:marTop w:val="0"/>
      <w:marBottom w:val="0"/>
      <w:divBdr>
        <w:top w:val="none" w:sz="0" w:space="0" w:color="auto"/>
        <w:left w:val="none" w:sz="0" w:space="0" w:color="auto"/>
        <w:bottom w:val="none" w:sz="0" w:space="0" w:color="auto"/>
        <w:right w:val="none" w:sz="0" w:space="0" w:color="auto"/>
      </w:divBdr>
    </w:div>
    <w:div w:id="1684287168">
      <w:bodyDiv w:val="1"/>
      <w:marLeft w:val="0"/>
      <w:marRight w:val="0"/>
      <w:marTop w:val="0"/>
      <w:marBottom w:val="0"/>
      <w:divBdr>
        <w:top w:val="none" w:sz="0" w:space="0" w:color="auto"/>
        <w:left w:val="none" w:sz="0" w:space="0" w:color="auto"/>
        <w:bottom w:val="none" w:sz="0" w:space="0" w:color="auto"/>
        <w:right w:val="none" w:sz="0" w:space="0" w:color="auto"/>
      </w:divBdr>
    </w:div>
    <w:div w:id="1685862403">
      <w:bodyDiv w:val="1"/>
      <w:marLeft w:val="0"/>
      <w:marRight w:val="0"/>
      <w:marTop w:val="0"/>
      <w:marBottom w:val="0"/>
      <w:divBdr>
        <w:top w:val="none" w:sz="0" w:space="0" w:color="auto"/>
        <w:left w:val="none" w:sz="0" w:space="0" w:color="auto"/>
        <w:bottom w:val="none" w:sz="0" w:space="0" w:color="auto"/>
        <w:right w:val="none" w:sz="0" w:space="0" w:color="auto"/>
      </w:divBdr>
    </w:div>
    <w:div w:id="1686008000">
      <w:bodyDiv w:val="1"/>
      <w:marLeft w:val="0"/>
      <w:marRight w:val="0"/>
      <w:marTop w:val="0"/>
      <w:marBottom w:val="0"/>
      <w:divBdr>
        <w:top w:val="none" w:sz="0" w:space="0" w:color="auto"/>
        <w:left w:val="none" w:sz="0" w:space="0" w:color="auto"/>
        <w:bottom w:val="none" w:sz="0" w:space="0" w:color="auto"/>
        <w:right w:val="none" w:sz="0" w:space="0" w:color="auto"/>
      </w:divBdr>
    </w:div>
    <w:div w:id="1687555261">
      <w:bodyDiv w:val="1"/>
      <w:marLeft w:val="0"/>
      <w:marRight w:val="0"/>
      <w:marTop w:val="0"/>
      <w:marBottom w:val="0"/>
      <w:divBdr>
        <w:top w:val="none" w:sz="0" w:space="0" w:color="auto"/>
        <w:left w:val="none" w:sz="0" w:space="0" w:color="auto"/>
        <w:bottom w:val="none" w:sz="0" w:space="0" w:color="auto"/>
        <w:right w:val="none" w:sz="0" w:space="0" w:color="auto"/>
      </w:divBdr>
    </w:div>
    <w:div w:id="1695761543">
      <w:bodyDiv w:val="1"/>
      <w:marLeft w:val="0"/>
      <w:marRight w:val="0"/>
      <w:marTop w:val="0"/>
      <w:marBottom w:val="0"/>
      <w:divBdr>
        <w:top w:val="none" w:sz="0" w:space="0" w:color="auto"/>
        <w:left w:val="none" w:sz="0" w:space="0" w:color="auto"/>
        <w:bottom w:val="none" w:sz="0" w:space="0" w:color="auto"/>
        <w:right w:val="none" w:sz="0" w:space="0" w:color="auto"/>
      </w:divBdr>
    </w:div>
    <w:div w:id="1697921808">
      <w:bodyDiv w:val="1"/>
      <w:marLeft w:val="0"/>
      <w:marRight w:val="0"/>
      <w:marTop w:val="0"/>
      <w:marBottom w:val="0"/>
      <w:divBdr>
        <w:top w:val="none" w:sz="0" w:space="0" w:color="auto"/>
        <w:left w:val="none" w:sz="0" w:space="0" w:color="auto"/>
        <w:bottom w:val="none" w:sz="0" w:space="0" w:color="auto"/>
        <w:right w:val="none" w:sz="0" w:space="0" w:color="auto"/>
      </w:divBdr>
    </w:div>
    <w:div w:id="1712876795">
      <w:bodyDiv w:val="1"/>
      <w:marLeft w:val="0"/>
      <w:marRight w:val="0"/>
      <w:marTop w:val="0"/>
      <w:marBottom w:val="0"/>
      <w:divBdr>
        <w:top w:val="none" w:sz="0" w:space="0" w:color="auto"/>
        <w:left w:val="none" w:sz="0" w:space="0" w:color="auto"/>
        <w:bottom w:val="none" w:sz="0" w:space="0" w:color="auto"/>
        <w:right w:val="none" w:sz="0" w:space="0" w:color="auto"/>
      </w:divBdr>
    </w:div>
    <w:div w:id="1714578605">
      <w:bodyDiv w:val="1"/>
      <w:marLeft w:val="0"/>
      <w:marRight w:val="0"/>
      <w:marTop w:val="0"/>
      <w:marBottom w:val="0"/>
      <w:divBdr>
        <w:top w:val="none" w:sz="0" w:space="0" w:color="auto"/>
        <w:left w:val="none" w:sz="0" w:space="0" w:color="auto"/>
        <w:bottom w:val="none" w:sz="0" w:space="0" w:color="auto"/>
        <w:right w:val="none" w:sz="0" w:space="0" w:color="auto"/>
      </w:divBdr>
    </w:div>
    <w:div w:id="1716924718">
      <w:bodyDiv w:val="1"/>
      <w:marLeft w:val="0"/>
      <w:marRight w:val="0"/>
      <w:marTop w:val="0"/>
      <w:marBottom w:val="0"/>
      <w:divBdr>
        <w:top w:val="none" w:sz="0" w:space="0" w:color="auto"/>
        <w:left w:val="none" w:sz="0" w:space="0" w:color="auto"/>
        <w:bottom w:val="none" w:sz="0" w:space="0" w:color="auto"/>
        <w:right w:val="none" w:sz="0" w:space="0" w:color="auto"/>
      </w:divBdr>
    </w:div>
    <w:div w:id="1716927946">
      <w:bodyDiv w:val="1"/>
      <w:marLeft w:val="0"/>
      <w:marRight w:val="0"/>
      <w:marTop w:val="0"/>
      <w:marBottom w:val="0"/>
      <w:divBdr>
        <w:top w:val="none" w:sz="0" w:space="0" w:color="auto"/>
        <w:left w:val="none" w:sz="0" w:space="0" w:color="auto"/>
        <w:bottom w:val="none" w:sz="0" w:space="0" w:color="auto"/>
        <w:right w:val="none" w:sz="0" w:space="0" w:color="auto"/>
      </w:divBdr>
    </w:div>
    <w:div w:id="1717240237">
      <w:bodyDiv w:val="1"/>
      <w:marLeft w:val="0"/>
      <w:marRight w:val="0"/>
      <w:marTop w:val="0"/>
      <w:marBottom w:val="0"/>
      <w:divBdr>
        <w:top w:val="none" w:sz="0" w:space="0" w:color="auto"/>
        <w:left w:val="none" w:sz="0" w:space="0" w:color="auto"/>
        <w:bottom w:val="none" w:sz="0" w:space="0" w:color="auto"/>
        <w:right w:val="none" w:sz="0" w:space="0" w:color="auto"/>
      </w:divBdr>
    </w:div>
    <w:div w:id="1722509796">
      <w:bodyDiv w:val="1"/>
      <w:marLeft w:val="0"/>
      <w:marRight w:val="0"/>
      <w:marTop w:val="0"/>
      <w:marBottom w:val="0"/>
      <w:divBdr>
        <w:top w:val="none" w:sz="0" w:space="0" w:color="auto"/>
        <w:left w:val="none" w:sz="0" w:space="0" w:color="auto"/>
        <w:bottom w:val="none" w:sz="0" w:space="0" w:color="auto"/>
        <w:right w:val="none" w:sz="0" w:space="0" w:color="auto"/>
      </w:divBdr>
    </w:div>
    <w:div w:id="1731269384">
      <w:bodyDiv w:val="1"/>
      <w:marLeft w:val="0"/>
      <w:marRight w:val="0"/>
      <w:marTop w:val="0"/>
      <w:marBottom w:val="0"/>
      <w:divBdr>
        <w:top w:val="none" w:sz="0" w:space="0" w:color="auto"/>
        <w:left w:val="none" w:sz="0" w:space="0" w:color="auto"/>
        <w:bottom w:val="none" w:sz="0" w:space="0" w:color="auto"/>
        <w:right w:val="none" w:sz="0" w:space="0" w:color="auto"/>
      </w:divBdr>
    </w:div>
    <w:div w:id="1736277880">
      <w:bodyDiv w:val="1"/>
      <w:marLeft w:val="0"/>
      <w:marRight w:val="0"/>
      <w:marTop w:val="0"/>
      <w:marBottom w:val="0"/>
      <w:divBdr>
        <w:top w:val="none" w:sz="0" w:space="0" w:color="auto"/>
        <w:left w:val="none" w:sz="0" w:space="0" w:color="auto"/>
        <w:bottom w:val="none" w:sz="0" w:space="0" w:color="auto"/>
        <w:right w:val="none" w:sz="0" w:space="0" w:color="auto"/>
      </w:divBdr>
    </w:div>
    <w:div w:id="1747454588">
      <w:bodyDiv w:val="1"/>
      <w:marLeft w:val="0"/>
      <w:marRight w:val="0"/>
      <w:marTop w:val="0"/>
      <w:marBottom w:val="0"/>
      <w:divBdr>
        <w:top w:val="none" w:sz="0" w:space="0" w:color="auto"/>
        <w:left w:val="none" w:sz="0" w:space="0" w:color="auto"/>
        <w:bottom w:val="none" w:sz="0" w:space="0" w:color="auto"/>
        <w:right w:val="none" w:sz="0" w:space="0" w:color="auto"/>
      </w:divBdr>
    </w:div>
    <w:div w:id="1749812423">
      <w:bodyDiv w:val="1"/>
      <w:marLeft w:val="0"/>
      <w:marRight w:val="0"/>
      <w:marTop w:val="0"/>
      <w:marBottom w:val="0"/>
      <w:divBdr>
        <w:top w:val="none" w:sz="0" w:space="0" w:color="auto"/>
        <w:left w:val="none" w:sz="0" w:space="0" w:color="auto"/>
        <w:bottom w:val="none" w:sz="0" w:space="0" w:color="auto"/>
        <w:right w:val="none" w:sz="0" w:space="0" w:color="auto"/>
      </w:divBdr>
    </w:div>
    <w:div w:id="1752920834">
      <w:bodyDiv w:val="1"/>
      <w:marLeft w:val="0"/>
      <w:marRight w:val="0"/>
      <w:marTop w:val="0"/>
      <w:marBottom w:val="0"/>
      <w:divBdr>
        <w:top w:val="none" w:sz="0" w:space="0" w:color="auto"/>
        <w:left w:val="none" w:sz="0" w:space="0" w:color="auto"/>
        <w:bottom w:val="none" w:sz="0" w:space="0" w:color="auto"/>
        <w:right w:val="none" w:sz="0" w:space="0" w:color="auto"/>
      </w:divBdr>
    </w:div>
    <w:div w:id="1753159931">
      <w:bodyDiv w:val="1"/>
      <w:marLeft w:val="0"/>
      <w:marRight w:val="0"/>
      <w:marTop w:val="0"/>
      <w:marBottom w:val="0"/>
      <w:divBdr>
        <w:top w:val="none" w:sz="0" w:space="0" w:color="auto"/>
        <w:left w:val="none" w:sz="0" w:space="0" w:color="auto"/>
        <w:bottom w:val="none" w:sz="0" w:space="0" w:color="auto"/>
        <w:right w:val="none" w:sz="0" w:space="0" w:color="auto"/>
      </w:divBdr>
    </w:div>
    <w:div w:id="1755544423">
      <w:bodyDiv w:val="1"/>
      <w:marLeft w:val="0"/>
      <w:marRight w:val="0"/>
      <w:marTop w:val="0"/>
      <w:marBottom w:val="0"/>
      <w:divBdr>
        <w:top w:val="none" w:sz="0" w:space="0" w:color="auto"/>
        <w:left w:val="none" w:sz="0" w:space="0" w:color="auto"/>
        <w:bottom w:val="none" w:sz="0" w:space="0" w:color="auto"/>
        <w:right w:val="none" w:sz="0" w:space="0" w:color="auto"/>
      </w:divBdr>
    </w:div>
    <w:div w:id="1756440004">
      <w:bodyDiv w:val="1"/>
      <w:marLeft w:val="0"/>
      <w:marRight w:val="0"/>
      <w:marTop w:val="0"/>
      <w:marBottom w:val="0"/>
      <w:divBdr>
        <w:top w:val="none" w:sz="0" w:space="0" w:color="auto"/>
        <w:left w:val="none" w:sz="0" w:space="0" w:color="auto"/>
        <w:bottom w:val="none" w:sz="0" w:space="0" w:color="auto"/>
        <w:right w:val="none" w:sz="0" w:space="0" w:color="auto"/>
      </w:divBdr>
    </w:div>
    <w:div w:id="1757091887">
      <w:bodyDiv w:val="1"/>
      <w:marLeft w:val="0"/>
      <w:marRight w:val="0"/>
      <w:marTop w:val="0"/>
      <w:marBottom w:val="0"/>
      <w:divBdr>
        <w:top w:val="none" w:sz="0" w:space="0" w:color="auto"/>
        <w:left w:val="none" w:sz="0" w:space="0" w:color="auto"/>
        <w:bottom w:val="none" w:sz="0" w:space="0" w:color="auto"/>
        <w:right w:val="none" w:sz="0" w:space="0" w:color="auto"/>
      </w:divBdr>
    </w:div>
    <w:div w:id="1757435797">
      <w:bodyDiv w:val="1"/>
      <w:marLeft w:val="0"/>
      <w:marRight w:val="0"/>
      <w:marTop w:val="0"/>
      <w:marBottom w:val="0"/>
      <w:divBdr>
        <w:top w:val="none" w:sz="0" w:space="0" w:color="auto"/>
        <w:left w:val="none" w:sz="0" w:space="0" w:color="auto"/>
        <w:bottom w:val="none" w:sz="0" w:space="0" w:color="auto"/>
        <w:right w:val="none" w:sz="0" w:space="0" w:color="auto"/>
      </w:divBdr>
    </w:div>
    <w:div w:id="1758558700">
      <w:bodyDiv w:val="1"/>
      <w:marLeft w:val="0"/>
      <w:marRight w:val="0"/>
      <w:marTop w:val="0"/>
      <w:marBottom w:val="0"/>
      <w:divBdr>
        <w:top w:val="none" w:sz="0" w:space="0" w:color="auto"/>
        <w:left w:val="none" w:sz="0" w:space="0" w:color="auto"/>
        <w:bottom w:val="none" w:sz="0" w:space="0" w:color="auto"/>
        <w:right w:val="none" w:sz="0" w:space="0" w:color="auto"/>
      </w:divBdr>
    </w:div>
    <w:div w:id="1759250625">
      <w:bodyDiv w:val="1"/>
      <w:marLeft w:val="0"/>
      <w:marRight w:val="0"/>
      <w:marTop w:val="0"/>
      <w:marBottom w:val="0"/>
      <w:divBdr>
        <w:top w:val="none" w:sz="0" w:space="0" w:color="auto"/>
        <w:left w:val="none" w:sz="0" w:space="0" w:color="auto"/>
        <w:bottom w:val="none" w:sz="0" w:space="0" w:color="auto"/>
        <w:right w:val="none" w:sz="0" w:space="0" w:color="auto"/>
      </w:divBdr>
    </w:div>
    <w:div w:id="1769616144">
      <w:bodyDiv w:val="1"/>
      <w:marLeft w:val="0"/>
      <w:marRight w:val="0"/>
      <w:marTop w:val="0"/>
      <w:marBottom w:val="0"/>
      <w:divBdr>
        <w:top w:val="none" w:sz="0" w:space="0" w:color="auto"/>
        <w:left w:val="none" w:sz="0" w:space="0" w:color="auto"/>
        <w:bottom w:val="none" w:sz="0" w:space="0" w:color="auto"/>
        <w:right w:val="none" w:sz="0" w:space="0" w:color="auto"/>
      </w:divBdr>
    </w:div>
    <w:div w:id="1769739588">
      <w:bodyDiv w:val="1"/>
      <w:marLeft w:val="0"/>
      <w:marRight w:val="0"/>
      <w:marTop w:val="0"/>
      <w:marBottom w:val="0"/>
      <w:divBdr>
        <w:top w:val="none" w:sz="0" w:space="0" w:color="auto"/>
        <w:left w:val="none" w:sz="0" w:space="0" w:color="auto"/>
        <w:bottom w:val="none" w:sz="0" w:space="0" w:color="auto"/>
        <w:right w:val="none" w:sz="0" w:space="0" w:color="auto"/>
      </w:divBdr>
    </w:div>
    <w:div w:id="1770542238">
      <w:bodyDiv w:val="1"/>
      <w:marLeft w:val="0"/>
      <w:marRight w:val="0"/>
      <w:marTop w:val="0"/>
      <w:marBottom w:val="0"/>
      <w:divBdr>
        <w:top w:val="none" w:sz="0" w:space="0" w:color="auto"/>
        <w:left w:val="none" w:sz="0" w:space="0" w:color="auto"/>
        <w:bottom w:val="none" w:sz="0" w:space="0" w:color="auto"/>
        <w:right w:val="none" w:sz="0" w:space="0" w:color="auto"/>
      </w:divBdr>
    </w:div>
    <w:div w:id="1773234476">
      <w:bodyDiv w:val="1"/>
      <w:marLeft w:val="0"/>
      <w:marRight w:val="0"/>
      <w:marTop w:val="0"/>
      <w:marBottom w:val="0"/>
      <w:divBdr>
        <w:top w:val="none" w:sz="0" w:space="0" w:color="auto"/>
        <w:left w:val="none" w:sz="0" w:space="0" w:color="auto"/>
        <w:bottom w:val="none" w:sz="0" w:space="0" w:color="auto"/>
        <w:right w:val="none" w:sz="0" w:space="0" w:color="auto"/>
      </w:divBdr>
    </w:div>
    <w:div w:id="1780417159">
      <w:bodyDiv w:val="1"/>
      <w:marLeft w:val="0"/>
      <w:marRight w:val="0"/>
      <w:marTop w:val="0"/>
      <w:marBottom w:val="0"/>
      <w:divBdr>
        <w:top w:val="none" w:sz="0" w:space="0" w:color="auto"/>
        <w:left w:val="none" w:sz="0" w:space="0" w:color="auto"/>
        <w:bottom w:val="none" w:sz="0" w:space="0" w:color="auto"/>
        <w:right w:val="none" w:sz="0" w:space="0" w:color="auto"/>
      </w:divBdr>
    </w:div>
    <w:div w:id="1781365588">
      <w:bodyDiv w:val="1"/>
      <w:marLeft w:val="0"/>
      <w:marRight w:val="0"/>
      <w:marTop w:val="0"/>
      <w:marBottom w:val="0"/>
      <w:divBdr>
        <w:top w:val="none" w:sz="0" w:space="0" w:color="auto"/>
        <w:left w:val="none" w:sz="0" w:space="0" w:color="auto"/>
        <w:bottom w:val="none" w:sz="0" w:space="0" w:color="auto"/>
        <w:right w:val="none" w:sz="0" w:space="0" w:color="auto"/>
      </w:divBdr>
    </w:div>
    <w:div w:id="1782414429">
      <w:bodyDiv w:val="1"/>
      <w:marLeft w:val="0"/>
      <w:marRight w:val="0"/>
      <w:marTop w:val="0"/>
      <w:marBottom w:val="0"/>
      <w:divBdr>
        <w:top w:val="none" w:sz="0" w:space="0" w:color="auto"/>
        <w:left w:val="none" w:sz="0" w:space="0" w:color="auto"/>
        <w:bottom w:val="none" w:sz="0" w:space="0" w:color="auto"/>
        <w:right w:val="none" w:sz="0" w:space="0" w:color="auto"/>
      </w:divBdr>
    </w:div>
    <w:div w:id="1782989512">
      <w:bodyDiv w:val="1"/>
      <w:marLeft w:val="0"/>
      <w:marRight w:val="0"/>
      <w:marTop w:val="0"/>
      <w:marBottom w:val="0"/>
      <w:divBdr>
        <w:top w:val="none" w:sz="0" w:space="0" w:color="auto"/>
        <w:left w:val="none" w:sz="0" w:space="0" w:color="auto"/>
        <w:bottom w:val="none" w:sz="0" w:space="0" w:color="auto"/>
        <w:right w:val="none" w:sz="0" w:space="0" w:color="auto"/>
      </w:divBdr>
    </w:div>
    <w:div w:id="1783649498">
      <w:bodyDiv w:val="1"/>
      <w:marLeft w:val="0"/>
      <w:marRight w:val="0"/>
      <w:marTop w:val="0"/>
      <w:marBottom w:val="0"/>
      <w:divBdr>
        <w:top w:val="none" w:sz="0" w:space="0" w:color="auto"/>
        <w:left w:val="none" w:sz="0" w:space="0" w:color="auto"/>
        <w:bottom w:val="none" w:sz="0" w:space="0" w:color="auto"/>
        <w:right w:val="none" w:sz="0" w:space="0" w:color="auto"/>
      </w:divBdr>
    </w:div>
    <w:div w:id="1789615869">
      <w:bodyDiv w:val="1"/>
      <w:marLeft w:val="0"/>
      <w:marRight w:val="0"/>
      <w:marTop w:val="0"/>
      <w:marBottom w:val="0"/>
      <w:divBdr>
        <w:top w:val="none" w:sz="0" w:space="0" w:color="auto"/>
        <w:left w:val="none" w:sz="0" w:space="0" w:color="auto"/>
        <w:bottom w:val="none" w:sz="0" w:space="0" w:color="auto"/>
        <w:right w:val="none" w:sz="0" w:space="0" w:color="auto"/>
      </w:divBdr>
    </w:div>
    <w:div w:id="1797604709">
      <w:bodyDiv w:val="1"/>
      <w:marLeft w:val="0"/>
      <w:marRight w:val="0"/>
      <w:marTop w:val="0"/>
      <w:marBottom w:val="0"/>
      <w:divBdr>
        <w:top w:val="none" w:sz="0" w:space="0" w:color="auto"/>
        <w:left w:val="none" w:sz="0" w:space="0" w:color="auto"/>
        <w:bottom w:val="none" w:sz="0" w:space="0" w:color="auto"/>
        <w:right w:val="none" w:sz="0" w:space="0" w:color="auto"/>
      </w:divBdr>
    </w:div>
    <w:div w:id="1804543370">
      <w:bodyDiv w:val="1"/>
      <w:marLeft w:val="0"/>
      <w:marRight w:val="0"/>
      <w:marTop w:val="0"/>
      <w:marBottom w:val="0"/>
      <w:divBdr>
        <w:top w:val="none" w:sz="0" w:space="0" w:color="auto"/>
        <w:left w:val="none" w:sz="0" w:space="0" w:color="auto"/>
        <w:bottom w:val="none" w:sz="0" w:space="0" w:color="auto"/>
        <w:right w:val="none" w:sz="0" w:space="0" w:color="auto"/>
      </w:divBdr>
    </w:div>
    <w:div w:id="1806850506">
      <w:bodyDiv w:val="1"/>
      <w:marLeft w:val="0"/>
      <w:marRight w:val="0"/>
      <w:marTop w:val="0"/>
      <w:marBottom w:val="0"/>
      <w:divBdr>
        <w:top w:val="none" w:sz="0" w:space="0" w:color="auto"/>
        <w:left w:val="none" w:sz="0" w:space="0" w:color="auto"/>
        <w:bottom w:val="none" w:sz="0" w:space="0" w:color="auto"/>
        <w:right w:val="none" w:sz="0" w:space="0" w:color="auto"/>
      </w:divBdr>
    </w:div>
    <w:div w:id="1811945240">
      <w:bodyDiv w:val="1"/>
      <w:marLeft w:val="0"/>
      <w:marRight w:val="0"/>
      <w:marTop w:val="0"/>
      <w:marBottom w:val="0"/>
      <w:divBdr>
        <w:top w:val="none" w:sz="0" w:space="0" w:color="auto"/>
        <w:left w:val="none" w:sz="0" w:space="0" w:color="auto"/>
        <w:bottom w:val="none" w:sz="0" w:space="0" w:color="auto"/>
        <w:right w:val="none" w:sz="0" w:space="0" w:color="auto"/>
      </w:divBdr>
    </w:div>
    <w:div w:id="1812595580">
      <w:bodyDiv w:val="1"/>
      <w:marLeft w:val="0"/>
      <w:marRight w:val="0"/>
      <w:marTop w:val="0"/>
      <w:marBottom w:val="0"/>
      <w:divBdr>
        <w:top w:val="none" w:sz="0" w:space="0" w:color="auto"/>
        <w:left w:val="none" w:sz="0" w:space="0" w:color="auto"/>
        <w:bottom w:val="none" w:sz="0" w:space="0" w:color="auto"/>
        <w:right w:val="none" w:sz="0" w:space="0" w:color="auto"/>
      </w:divBdr>
    </w:div>
    <w:div w:id="1822774644">
      <w:bodyDiv w:val="1"/>
      <w:marLeft w:val="0"/>
      <w:marRight w:val="0"/>
      <w:marTop w:val="0"/>
      <w:marBottom w:val="0"/>
      <w:divBdr>
        <w:top w:val="none" w:sz="0" w:space="0" w:color="auto"/>
        <w:left w:val="none" w:sz="0" w:space="0" w:color="auto"/>
        <w:bottom w:val="none" w:sz="0" w:space="0" w:color="auto"/>
        <w:right w:val="none" w:sz="0" w:space="0" w:color="auto"/>
      </w:divBdr>
    </w:div>
    <w:div w:id="1835294505">
      <w:bodyDiv w:val="1"/>
      <w:marLeft w:val="0"/>
      <w:marRight w:val="0"/>
      <w:marTop w:val="0"/>
      <w:marBottom w:val="0"/>
      <w:divBdr>
        <w:top w:val="none" w:sz="0" w:space="0" w:color="auto"/>
        <w:left w:val="none" w:sz="0" w:space="0" w:color="auto"/>
        <w:bottom w:val="none" w:sz="0" w:space="0" w:color="auto"/>
        <w:right w:val="none" w:sz="0" w:space="0" w:color="auto"/>
      </w:divBdr>
    </w:div>
    <w:div w:id="1835757435">
      <w:bodyDiv w:val="1"/>
      <w:marLeft w:val="0"/>
      <w:marRight w:val="0"/>
      <w:marTop w:val="0"/>
      <w:marBottom w:val="0"/>
      <w:divBdr>
        <w:top w:val="none" w:sz="0" w:space="0" w:color="auto"/>
        <w:left w:val="none" w:sz="0" w:space="0" w:color="auto"/>
        <w:bottom w:val="none" w:sz="0" w:space="0" w:color="auto"/>
        <w:right w:val="none" w:sz="0" w:space="0" w:color="auto"/>
      </w:divBdr>
    </w:div>
    <w:div w:id="1840273228">
      <w:bodyDiv w:val="1"/>
      <w:marLeft w:val="0"/>
      <w:marRight w:val="0"/>
      <w:marTop w:val="0"/>
      <w:marBottom w:val="0"/>
      <w:divBdr>
        <w:top w:val="none" w:sz="0" w:space="0" w:color="auto"/>
        <w:left w:val="none" w:sz="0" w:space="0" w:color="auto"/>
        <w:bottom w:val="none" w:sz="0" w:space="0" w:color="auto"/>
        <w:right w:val="none" w:sz="0" w:space="0" w:color="auto"/>
      </w:divBdr>
    </w:div>
    <w:div w:id="1841119279">
      <w:bodyDiv w:val="1"/>
      <w:marLeft w:val="0"/>
      <w:marRight w:val="0"/>
      <w:marTop w:val="0"/>
      <w:marBottom w:val="0"/>
      <w:divBdr>
        <w:top w:val="none" w:sz="0" w:space="0" w:color="auto"/>
        <w:left w:val="none" w:sz="0" w:space="0" w:color="auto"/>
        <w:bottom w:val="none" w:sz="0" w:space="0" w:color="auto"/>
        <w:right w:val="none" w:sz="0" w:space="0" w:color="auto"/>
      </w:divBdr>
    </w:div>
    <w:div w:id="1842431636">
      <w:bodyDiv w:val="1"/>
      <w:marLeft w:val="0"/>
      <w:marRight w:val="0"/>
      <w:marTop w:val="0"/>
      <w:marBottom w:val="0"/>
      <w:divBdr>
        <w:top w:val="none" w:sz="0" w:space="0" w:color="auto"/>
        <w:left w:val="none" w:sz="0" w:space="0" w:color="auto"/>
        <w:bottom w:val="none" w:sz="0" w:space="0" w:color="auto"/>
        <w:right w:val="none" w:sz="0" w:space="0" w:color="auto"/>
      </w:divBdr>
    </w:div>
    <w:div w:id="1847357063">
      <w:bodyDiv w:val="1"/>
      <w:marLeft w:val="0"/>
      <w:marRight w:val="0"/>
      <w:marTop w:val="0"/>
      <w:marBottom w:val="0"/>
      <w:divBdr>
        <w:top w:val="none" w:sz="0" w:space="0" w:color="auto"/>
        <w:left w:val="none" w:sz="0" w:space="0" w:color="auto"/>
        <w:bottom w:val="none" w:sz="0" w:space="0" w:color="auto"/>
        <w:right w:val="none" w:sz="0" w:space="0" w:color="auto"/>
      </w:divBdr>
    </w:div>
    <w:div w:id="1851988754">
      <w:bodyDiv w:val="1"/>
      <w:marLeft w:val="0"/>
      <w:marRight w:val="0"/>
      <w:marTop w:val="0"/>
      <w:marBottom w:val="0"/>
      <w:divBdr>
        <w:top w:val="none" w:sz="0" w:space="0" w:color="auto"/>
        <w:left w:val="none" w:sz="0" w:space="0" w:color="auto"/>
        <w:bottom w:val="none" w:sz="0" w:space="0" w:color="auto"/>
        <w:right w:val="none" w:sz="0" w:space="0" w:color="auto"/>
      </w:divBdr>
    </w:div>
    <w:div w:id="1860509839">
      <w:bodyDiv w:val="1"/>
      <w:marLeft w:val="0"/>
      <w:marRight w:val="0"/>
      <w:marTop w:val="0"/>
      <w:marBottom w:val="0"/>
      <w:divBdr>
        <w:top w:val="none" w:sz="0" w:space="0" w:color="auto"/>
        <w:left w:val="none" w:sz="0" w:space="0" w:color="auto"/>
        <w:bottom w:val="none" w:sz="0" w:space="0" w:color="auto"/>
        <w:right w:val="none" w:sz="0" w:space="0" w:color="auto"/>
      </w:divBdr>
    </w:div>
    <w:div w:id="1862280344">
      <w:bodyDiv w:val="1"/>
      <w:marLeft w:val="0"/>
      <w:marRight w:val="0"/>
      <w:marTop w:val="0"/>
      <w:marBottom w:val="0"/>
      <w:divBdr>
        <w:top w:val="none" w:sz="0" w:space="0" w:color="auto"/>
        <w:left w:val="none" w:sz="0" w:space="0" w:color="auto"/>
        <w:bottom w:val="none" w:sz="0" w:space="0" w:color="auto"/>
        <w:right w:val="none" w:sz="0" w:space="0" w:color="auto"/>
      </w:divBdr>
    </w:div>
    <w:div w:id="1878083102">
      <w:bodyDiv w:val="1"/>
      <w:marLeft w:val="0"/>
      <w:marRight w:val="0"/>
      <w:marTop w:val="0"/>
      <w:marBottom w:val="0"/>
      <w:divBdr>
        <w:top w:val="none" w:sz="0" w:space="0" w:color="auto"/>
        <w:left w:val="none" w:sz="0" w:space="0" w:color="auto"/>
        <w:bottom w:val="none" w:sz="0" w:space="0" w:color="auto"/>
        <w:right w:val="none" w:sz="0" w:space="0" w:color="auto"/>
      </w:divBdr>
    </w:div>
    <w:div w:id="1878619035">
      <w:bodyDiv w:val="1"/>
      <w:marLeft w:val="0"/>
      <w:marRight w:val="0"/>
      <w:marTop w:val="0"/>
      <w:marBottom w:val="0"/>
      <w:divBdr>
        <w:top w:val="none" w:sz="0" w:space="0" w:color="auto"/>
        <w:left w:val="none" w:sz="0" w:space="0" w:color="auto"/>
        <w:bottom w:val="none" w:sz="0" w:space="0" w:color="auto"/>
        <w:right w:val="none" w:sz="0" w:space="0" w:color="auto"/>
      </w:divBdr>
    </w:div>
    <w:div w:id="1880776754">
      <w:bodyDiv w:val="1"/>
      <w:marLeft w:val="0"/>
      <w:marRight w:val="0"/>
      <w:marTop w:val="0"/>
      <w:marBottom w:val="0"/>
      <w:divBdr>
        <w:top w:val="none" w:sz="0" w:space="0" w:color="auto"/>
        <w:left w:val="none" w:sz="0" w:space="0" w:color="auto"/>
        <w:bottom w:val="none" w:sz="0" w:space="0" w:color="auto"/>
        <w:right w:val="none" w:sz="0" w:space="0" w:color="auto"/>
      </w:divBdr>
    </w:div>
    <w:div w:id="1883250562">
      <w:bodyDiv w:val="1"/>
      <w:marLeft w:val="0"/>
      <w:marRight w:val="0"/>
      <w:marTop w:val="0"/>
      <w:marBottom w:val="0"/>
      <w:divBdr>
        <w:top w:val="none" w:sz="0" w:space="0" w:color="auto"/>
        <w:left w:val="none" w:sz="0" w:space="0" w:color="auto"/>
        <w:bottom w:val="none" w:sz="0" w:space="0" w:color="auto"/>
        <w:right w:val="none" w:sz="0" w:space="0" w:color="auto"/>
      </w:divBdr>
    </w:div>
    <w:div w:id="1886287591">
      <w:bodyDiv w:val="1"/>
      <w:marLeft w:val="0"/>
      <w:marRight w:val="0"/>
      <w:marTop w:val="0"/>
      <w:marBottom w:val="0"/>
      <w:divBdr>
        <w:top w:val="none" w:sz="0" w:space="0" w:color="auto"/>
        <w:left w:val="none" w:sz="0" w:space="0" w:color="auto"/>
        <w:bottom w:val="none" w:sz="0" w:space="0" w:color="auto"/>
        <w:right w:val="none" w:sz="0" w:space="0" w:color="auto"/>
      </w:divBdr>
    </w:div>
    <w:div w:id="1888494497">
      <w:bodyDiv w:val="1"/>
      <w:marLeft w:val="0"/>
      <w:marRight w:val="0"/>
      <w:marTop w:val="0"/>
      <w:marBottom w:val="0"/>
      <w:divBdr>
        <w:top w:val="none" w:sz="0" w:space="0" w:color="auto"/>
        <w:left w:val="none" w:sz="0" w:space="0" w:color="auto"/>
        <w:bottom w:val="none" w:sz="0" w:space="0" w:color="auto"/>
        <w:right w:val="none" w:sz="0" w:space="0" w:color="auto"/>
      </w:divBdr>
    </w:div>
    <w:div w:id="1889340248">
      <w:bodyDiv w:val="1"/>
      <w:marLeft w:val="0"/>
      <w:marRight w:val="0"/>
      <w:marTop w:val="0"/>
      <w:marBottom w:val="0"/>
      <w:divBdr>
        <w:top w:val="none" w:sz="0" w:space="0" w:color="auto"/>
        <w:left w:val="none" w:sz="0" w:space="0" w:color="auto"/>
        <w:bottom w:val="none" w:sz="0" w:space="0" w:color="auto"/>
        <w:right w:val="none" w:sz="0" w:space="0" w:color="auto"/>
      </w:divBdr>
    </w:div>
    <w:div w:id="1890339998">
      <w:bodyDiv w:val="1"/>
      <w:marLeft w:val="0"/>
      <w:marRight w:val="0"/>
      <w:marTop w:val="0"/>
      <w:marBottom w:val="0"/>
      <w:divBdr>
        <w:top w:val="none" w:sz="0" w:space="0" w:color="auto"/>
        <w:left w:val="none" w:sz="0" w:space="0" w:color="auto"/>
        <w:bottom w:val="none" w:sz="0" w:space="0" w:color="auto"/>
        <w:right w:val="none" w:sz="0" w:space="0" w:color="auto"/>
      </w:divBdr>
    </w:div>
    <w:div w:id="1895004827">
      <w:bodyDiv w:val="1"/>
      <w:marLeft w:val="0"/>
      <w:marRight w:val="0"/>
      <w:marTop w:val="0"/>
      <w:marBottom w:val="0"/>
      <w:divBdr>
        <w:top w:val="none" w:sz="0" w:space="0" w:color="auto"/>
        <w:left w:val="none" w:sz="0" w:space="0" w:color="auto"/>
        <w:bottom w:val="none" w:sz="0" w:space="0" w:color="auto"/>
        <w:right w:val="none" w:sz="0" w:space="0" w:color="auto"/>
      </w:divBdr>
    </w:div>
    <w:div w:id="1895314150">
      <w:bodyDiv w:val="1"/>
      <w:marLeft w:val="0"/>
      <w:marRight w:val="0"/>
      <w:marTop w:val="0"/>
      <w:marBottom w:val="0"/>
      <w:divBdr>
        <w:top w:val="none" w:sz="0" w:space="0" w:color="auto"/>
        <w:left w:val="none" w:sz="0" w:space="0" w:color="auto"/>
        <w:bottom w:val="none" w:sz="0" w:space="0" w:color="auto"/>
        <w:right w:val="none" w:sz="0" w:space="0" w:color="auto"/>
      </w:divBdr>
    </w:div>
    <w:div w:id="1898318385">
      <w:bodyDiv w:val="1"/>
      <w:marLeft w:val="0"/>
      <w:marRight w:val="0"/>
      <w:marTop w:val="0"/>
      <w:marBottom w:val="0"/>
      <w:divBdr>
        <w:top w:val="none" w:sz="0" w:space="0" w:color="auto"/>
        <w:left w:val="none" w:sz="0" w:space="0" w:color="auto"/>
        <w:bottom w:val="none" w:sz="0" w:space="0" w:color="auto"/>
        <w:right w:val="none" w:sz="0" w:space="0" w:color="auto"/>
      </w:divBdr>
    </w:div>
    <w:div w:id="1900088486">
      <w:bodyDiv w:val="1"/>
      <w:marLeft w:val="0"/>
      <w:marRight w:val="0"/>
      <w:marTop w:val="0"/>
      <w:marBottom w:val="0"/>
      <w:divBdr>
        <w:top w:val="none" w:sz="0" w:space="0" w:color="auto"/>
        <w:left w:val="none" w:sz="0" w:space="0" w:color="auto"/>
        <w:bottom w:val="none" w:sz="0" w:space="0" w:color="auto"/>
        <w:right w:val="none" w:sz="0" w:space="0" w:color="auto"/>
      </w:divBdr>
    </w:div>
    <w:div w:id="1901863661">
      <w:bodyDiv w:val="1"/>
      <w:marLeft w:val="0"/>
      <w:marRight w:val="0"/>
      <w:marTop w:val="0"/>
      <w:marBottom w:val="0"/>
      <w:divBdr>
        <w:top w:val="none" w:sz="0" w:space="0" w:color="auto"/>
        <w:left w:val="none" w:sz="0" w:space="0" w:color="auto"/>
        <w:bottom w:val="none" w:sz="0" w:space="0" w:color="auto"/>
        <w:right w:val="none" w:sz="0" w:space="0" w:color="auto"/>
      </w:divBdr>
    </w:div>
    <w:div w:id="1905605854">
      <w:bodyDiv w:val="1"/>
      <w:marLeft w:val="0"/>
      <w:marRight w:val="0"/>
      <w:marTop w:val="0"/>
      <w:marBottom w:val="0"/>
      <w:divBdr>
        <w:top w:val="none" w:sz="0" w:space="0" w:color="auto"/>
        <w:left w:val="none" w:sz="0" w:space="0" w:color="auto"/>
        <w:bottom w:val="none" w:sz="0" w:space="0" w:color="auto"/>
        <w:right w:val="none" w:sz="0" w:space="0" w:color="auto"/>
      </w:divBdr>
    </w:div>
    <w:div w:id="1912304961">
      <w:bodyDiv w:val="1"/>
      <w:marLeft w:val="0"/>
      <w:marRight w:val="0"/>
      <w:marTop w:val="0"/>
      <w:marBottom w:val="0"/>
      <w:divBdr>
        <w:top w:val="none" w:sz="0" w:space="0" w:color="auto"/>
        <w:left w:val="none" w:sz="0" w:space="0" w:color="auto"/>
        <w:bottom w:val="none" w:sz="0" w:space="0" w:color="auto"/>
        <w:right w:val="none" w:sz="0" w:space="0" w:color="auto"/>
      </w:divBdr>
    </w:div>
    <w:div w:id="1914273492">
      <w:bodyDiv w:val="1"/>
      <w:marLeft w:val="0"/>
      <w:marRight w:val="0"/>
      <w:marTop w:val="0"/>
      <w:marBottom w:val="0"/>
      <w:divBdr>
        <w:top w:val="none" w:sz="0" w:space="0" w:color="auto"/>
        <w:left w:val="none" w:sz="0" w:space="0" w:color="auto"/>
        <w:bottom w:val="none" w:sz="0" w:space="0" w:color="auto"/>
        <w:right w:val="none" w:sz="0" w:space="0" w:color="auto"/>
      </w:divBdr>
    </w:div>
    <w:div w:id="1918779230">
      <w:bodyDiv w:val="1"/>
      <w:marLeft w:val="0"/>
      <w:marRight w:val="0"/>
      <w:marTop w:val="0"/>
      <w:marBottom w:val="0"/>
      <w:divBdr>
        <w:top w:val="none" w:sz="0" w:space="0" w:color="auto"/>
        <w:left w:val="none" w:sz="0" w:space="0" w:color="auto"/>
        <w:bottom w:val="none" w:sz="0" w:space="0" w:color="auto"/>
        <w:right w:val="none" w:sz="0" w:space="0" w:color="auto"/>
      </w:divBdr>
    </w:div>
    <w:div w:id="1924532532">
      <w:bodyDiv w:val="1"/>
      <w:marLeft w:val="0"/>
      <w:marRight w:val="0"/>
      <w:marTop w:val="0"/>
      <w:marBottom w:val="0"/>
      <w:divBdr>
        <w:top w:val="none" w:sz="0" w:space="0" w:color="auto"/>
        <w:left w:val="none" w:sz="0" w:space="0" w:color="auto"/>
        <w:bottom w:val="none" w:sz="0" w:space="0" w:color="auto"/>
        <w:right w:val="none" w:sz="0" w:space="0" w:color="auto"/>
      </w:divBdr>
    </w:div>
    <w:div w:id="1926260299">
      <w:bodyDiv w:val="1"/>
      <w:marLeft w:val="0"/>
      <w:marRight w:val="0"/>
      <w:marTop w:val="0"/>
      <w:marBottom w:val="0"/>
      <w:divBdr>
        <w:top w:val="none" w:sz="0" w:space="0" w:color="auto"/>
        <w:left w:val="none" w:sz="0" w:space="0" w:color="auto"/>
        <w:bottom w:val="none" w:sz="0" w:space="0" w:color="auto"/>
        <w:right w:val="none" w:sz="0" w:space="0" w:color="auto"/>
      </w:divBdr>
    </w:div>
    <w:div w:id="1927810939">
      <w:bodyDiv w:val="1"/>
      <w:marLeft w:val="0"/>
      <w:marRight w:val="0"/>
      <w:marTop w:val="0"/>
      <w:marBottom w:val="0"/>
      <w:divBdr>
        <w:top w:val="none" w:sz="0" w:space="0" w:color="auto"/>
        <w:left w:val="none" w:sz="0" w:space="0" w:color="auto"/>
        <w:bottom w:val="none" w:sz="0" w:space="0" w:color="auto"/>
        <w:right w:val="none" w:sz="0" w:space="0" w:color="auto"/>
      </w:divBdr>
    </w:div>
    <w:div w:id="1951207755">
      <w:bodyDiv w:val="1"/>
      <w:marLeft w:val="0"/>
      <w:marRight w:val="0"/>
      <w:marTop w:val="0"/>
      <w:marBottom w:val="0"/>
      <w:divBdr>
        <w:top w:val="none" w:sz="0" w:space="0" w:color="auto"/>
        <w:left w:val="none" w:sz="0" w:space="0" w:color="auto"/>
        <w:bottom w:val="none" w:sz="0" w:space="0" w:color="auto"/>
        <w:right w:val="none" w:sz="0" w:space="0" w:color="auto"/>
      </w:divBdr>
    </w:div>
    <w:div w:id="1957371891">
      <w:bodyDiv w:val="1"/>
      <w:marLeft w:val="0"/>
      <w:marRight w:val="0"/>
      <w:marTop w:val="0"/>
      <w:marBottom w:val="0"/>
      <w:divBdr>
        <w:top w:val="none" w:sz="0" w:space="0" w:color="auto"/>
        <w:left w:val="none" w:sz="0" w:space="0" w:color="auto"/>
        <w:bottom w:val="none" w:sz="0" w:space="0" w:color="auto"/>
        <w:right w:val="none" w:sz="0" w:space="0" w:color="auto"/>
      </w:divBdr>
    </w:div>
    <w:div w:id="1963413438">
      <w:bodyDiv w:val="1"/>
      <w:marLeft w:val="0"/>
      <w:marRight w:val="0"/>
      <w:marTop w:val="0"/>
      <w:marBottom w:val="0"/>
      <w:divBdr>
        <w:top w:val="none" w:sz="0" w:space="0" w:color="auto"/>
        <w:left w:val="none" w:sz="0" w:space="0" w:color="auto"/>
        <w:bottom w:val="none" w:sz="0" w:space="0" w:color="auto"/>
        <w:right w:val="none" w:sz="0" w:space="0" w:color="auto"/>
      </w:divBdr>
    </w:div>
    <w:div w:id="1963726711">
      <w:bodyDiv w:val="1"/>
      <w:marLeft w:val="0"/>
      <w:marRight w:val="0"/>
      <w:marTop w:val="0"/>
      <w:marBottom w:val="0"/>
      <w:divBdr>
        <w:top w:val="none" w:sz="0" w:space="0" w:color="auto"/>
        <w:left w:val="none" w:sz="0" w:space="0" w:color="auto"/>
        <w:bottom w:val="none" w:sz="0" w:space="0" w:color="auto"/>
        <w:right w:val="none" w:sz="0" w:space="0" w:color="auto"/>
      </w:divBdr>
    </w:div>
    <w:div w:id="1964116602">
      <w:bodyDiv w:val="1"/>
      <w:marLeft w:val="0"/>
      <w:marRight w:val="0"/>
      <w:marTop w:val="0"/>
      <w:marBottom w:val="0"/>
      <w:divBdr>
        <w:top w:val="none" w:sz="0" w:space="0" w:color="auto"/>
        <w:left w:val="none" w:sz="0" w:space="0" w:color="auto"/>
        <w:bottom w:val="none" w:sz="0" w:space="0" w:color="auto"/>
        <w:right w:val="none" w:sz="0" w:space="0" w:color="auto"/>
      </w:divBdr>
    </w:div>
    <w:div w:id="1973707600">
      <w:bodyDiv w:val="1"/>
      <w:marLeft w:val="0"/>
      <w:marRight w:val="0"/>
      <w:marTop w:val="0"/>
      <w:marBottom w:val="0"/>
      <w:divBdr>
        <w:top w:val="none" w:sz="0" w:space="0" w:color="auto"/>
        <w:left w:val="none" w:sz="0" w:space="0" w:color="auto"/>
        <w:bottom w:val="none" w:sz="0" w:space="0" w:color="auto"/>
        <w:right w:val="none" w:sz="0" w:space="0" w:color="auto"/>
      </w:divBdr>
    </w:div>
    <w:div w:id="1982030447">
      <w:bodyDiv w:val="1"/>
      <w:marLeft w:val="0"/>
      <w:marRight w:val="0"/>
      <w:marTop w:val="0"/>
      <w:marBottom w:val="0"/>
      <w:divBdr>
        <w:top w:val="none" w:sz="0" w:space="0" w:color="auto"/>
        <w:left w:val="none" w:sz="0" w:space="0" w:color="auto"/>
        <w:bottom w:val="none" w:sz="0" w:space="0" w:color="auto"/>
        <w:right w:val="none" w:sz="0" w:space="0" w:color="auto"/>
      </w:divBdr>
    </w:div>
    <w:div w:id="1993944464">
      <w:bodyDiv w:val="1"/>
      <w:marLeft w:val="0"/>
      <w:marRight w:val="0"/>
      <w:marTop w:val="0"/>
      <w:marBottom w:val="0"/>
      <w:divBdr>
        <w:top w:val="none" w:sz="0" w:space="0" w:color="auto"/>
        <w:left w:val="none" w:sz="0" w:space="0" w:color="auto"/>
        <w:bottom w:val="none" w:sz="0" w:space="0" w:color="auto"/>
        <w:right w:val="none" w:sz="0" w:space="0" w:color="auto"/>
      </w:divBdr>
    </w:div>
    <w:div w:id="1996563145">
      <w:bodyDiv w:val="1"/>
      <w:marLeft w:val="0"/>
      <w:marRight w:val="0"/>
      <w:marTop w:val="0"/>
      <w:marBottom w:val="0"/>
      <w:divBdr>
        <w:top w:val="none" w:sz="0" w:space="0" w:color="auto"/>
        <w:left w:val="none" w:sz="0" w:space="0" w:color="auto"/>
        <w:bottom w:val="none" w:sz="0" w:space="0" w:color="auto"/>
        <w:right w:val="none" w:sz="0" w:space="0" w:color="auto"/>
      </w:divBdr>
    </w:div>
    <w:div w:id="2000185864">
      <w:bodyDiv w:val="1"/>
      <w:marLeft w:val="0"/>
      <w:marRight w:val="0"/>
      <w:marTop w:val="0"/>
      <w:marBottom w:val="0"/>
      <w:divBdr>
        <w:top w:val="none" w:sz="0" w:space="0" w:color="auto"/>
        <w:left w:val="none" w:sz="0" w:space="0" w:color="auto"/>
        <w:bottom w:val="none" w:sz="0" w:space="0" w:color="auto"/>
        <w:right w:val="none" w:sz="0" w:space="0" w:color="auto"/>
      </w:divBdr>
    </w:div>
    <w:div w:id="2011254712">
      <w:bodyDiv w:val="1"/>
      <w:marLeft w:val="0"/>
      <w:marRight w:val="0"/>
      <w:marTop w:val="0"/>
      <w:marBottom w:val="0"/>
      <w:divBdr>
        <w:top w:val="none" w:sz="0" w:space="0" w:color="auto"/>
        <w:left w:val="none" w:sz="0" w:space="0" w:color="auto"/>
        <w:bottom w:val="none" w:sz="0" w:space="0" w:color="auto"/>
        <w:right w:val="none" w:sz="0" w:space="0" w:color="auto"/>
      </w:divBdr>
    </w:div>
    <w:div w:id="2014456354">
      <w:bodyDiv w:val="1"/>
      <w:marLeft w:val="0"/>
      <w:marRight w:val="0"/>
      <w:marTop w:val="0"/>
      <w:marBottom w:val="0"/>
      <w:divBdr>
        <w:top w:val="none" w:sz="0" w:space="0" w:color="auto"/>
        <w:left w:val="none" w:sz="0" w:space="0" w:color="auto"/>
        <w:bottom w:val="none" w:sz="0" w:space="0" w:color="auto"/>
        <w:right w:val="none" w:sz="0" w:space="0" w:color="auto"/>
      </w:divBdr>
    </w:div>
    <w:div w:id="2020279577">
      <w:bodyDiv w:val="1"/>
      <w:marLeft w:val="0"/>
      <w:marRight w:val="0"/>
      <w:marTop w:val="0"/>
      <w:marBottom w:val="0"/>
      <w:divBdr>
        <w:top w:val="none" w:sz="0" w:space="0" w:color="auto"/>
        <w:left w:val="none" w:sz="0" w:space="0" w:color="auto"/>
        <w:bottom w:val="none" w:sz="0" w:space="0" w:color="auto"/>
        <w:right w:val="none" w:sz="0" w:space="0" w:color="auto"/>
      </w:divBdr>
    </w:div>
    <w:div w:id="2026243885">
      <w:bodyDiv w:val="1"/>
      <w:marLeft w:val="0"/>
      <w:marRight w:val="0"/>
      <w:marTop w:val="0"/>
      <w:marBottom w:val="0"/>
      <w:divBdr>
        <w:top w:val="none" w:sz="0" w:space="0" w:color="auto"/>
        <w:left w:val="none" w:sz="0" w:space="0" w:color="auto"/>
        <w:bottom w:val="none" w:sz="0" w:space="0" w:color="auto"/>
        <w:right w:val="none" w:sz="0" w:space="0" w:color="auto"/>
      </w:divBdr>
    </w:div>
    <w:div w:id="2028018903">
      <w:bodyDiv w:val="1"/>
      <w:marLeft w:val="0"/>
      <w:marRight w:val="0"/>
      <w:marTop w:val="0"/>
      <w:marBottom w:val="0"/>
      <w:divBdr>
        <w:top w:val="none" w:sz="0" w:space="0" w:color="auto"/>
        <w:left w:val="none" w:sz="0" w:space="0" w:color="auto"/>
        <w:bottom w:val="none" w:sz="0" w:space="0" w:color="auto"/>
        <w:right w:val="none" w:sz="0" w:space="0" w:color="auto"/>
      </w:divBdr>
    </w:div>
    <w:div w:id="2036033796">
      <w:bodyDiv w:val="1"/>
      <w:marLeft w:val="0"/>
      <w:marRight w:val="0"/>
      <w:marTop w:val="0"/>
      <w:marBottom w:val="0"/>
      <w:divBdr>
        <w:top w:val="none" w:sz="0" w:space="0" w:color="auto"/>
        <w:left w:val="none" w:sz="0" w:space="0" w:color="auto"/>
        <w:bottom w:val="none" w:sz="0" w:space="0" w:color="auto"/>
        <w:right w:val="none" w:sz="0" w:space="0" w:color="auto"/>
      </w:divBdr>
    </w:div>
    <w:div w:id="2040277099">
      <w:bodyDiv w:val="1"/>
      <w:marLeft w:val="0"/>
      <w:marRight w:val="0"/>
      <w:marTop w:val="0"/>
      <w:marBottom w:val="0"/>
      <w:divBdr>
        <w:top w:val="none" w:sz="0" w:space="0" w:color="auto"/>
        <w:left w:val="none" w:sz="0" w:space="0" w:color="auto"/>
        <w:bottom w:val="none" w:sz="0" w:space="0" w:color="auto"/>
        <w:right w:val="none" w:sz="0" w:space="0" w:color="auto"/>
      </w:divBdr>
    </w:div>
    <w:div w:id="2045327466">
      <w:bodyDiv w:val="1"/>
      <w:marLeft w:val="0"/>
      <w:marRight w:val="0"/>
      <w:marTop w:val="0"/>
      <w:marBottom w:val="0"/>
      <w:divBdr>
        <w:top w:val="none" w:sz="0" w:space="0" w:color="auto"/>
        <w:left w:val="none" w:sz="0" w:space="0" w:color="auto"/>
        <w:bottom w:val="none" w:sz="0" w:space="0" w:color="auto"/>
        <w:right w:val="none" w:sz="0" w:space="0" w:color="auto"/>
      </w:divBdr>
    </w:div>
    <w:div w:id="2051689792">
      <w:bodyDiv w:val="1"/>
      <w:marLeft w:val="0"/>
      <w:marRight w:val="0"/>
      <w:marTop w:val="0"/>
      <w:marBottom w:val="0"/>
      <w:divBdr>
        <w:top w:val="none" w:sz="0" w:space="0" w:color="auto"/>
        <w:left w:val="none" w:sz="0" w:space="0" w:color="auto"/>
        <w:bottom w:val="none" w:sz="0" w:space="0" w:color="auto"/>
        <w:right w:val="none" w:sz="0" w:space="0" w:color="auto"/>
      </w:divBdr>
    </w:div>
    <w:div w:id="2060744063">
      <w:bodyDiv w:val="1"/>
      <w:marLeft w:val="0"/>
      <w:marRight w:val="0"/>
      <w:marTop w:val="0"/>
      <w:marBottom w:val="0"/>
      <w:divBdr>
        <w:top w:val="none" w:sz="0" w:space="0" w:color="auto"/>
        <w:left w:val="none" w:sz="0" w:space="0" w:color="auto"/>
        <w:bottom w:val="none" w:sz="0" w:space="0" w:color="auto"/>
        <w:right w:val="none" w:sz="0" w:space="0" w:color="auto"/>
      </w:divBdr>
    </w:div>
    <w:div w:id="2061248533">
      <w:bodyDiv w:val="1"/>
      <w:marLeft w:val="0"/>
      <w:marRight w:val="0"/>
      <w:marTop w:val="0"/>
      <w:marBottom w:val="0"/>
      <w:divBdr>
        <w:top w:val="none" w:sz="0" w:space="0" w:color="auto"/>
        <w:left w:val="none" w:sz="0" w:space="0" w:color="auto"/>
        <w:bottom w:val="none" w:sz="0" w:space="0" w:color="auto"/>
        <w:right w:val="none" w:sz="0" w:space="0" w:color="auto"/>
      </w:divBdr>
    </w:div>
    <w:div w:id="2062704303">
      <w:bodyDiv w:val="1"/>
      <w:marLeft w:val="0"/>
      <w:marRight w:val="0"/>
      <w:marTop w:val="0"/>
      <w:marBottom w:val="0"/>
      <w:divBdr>
        <w:top w:val="none" w:sz="0" w:space="0" w:color="auto"/>
        <w:left w:val="none" w:sz="0" w:space="0" w:color="auto"/>
        <w:bottom w:val="none" w:sz="0" w:space="0" w:color="auto"/>
        <w:right w:val="none" w:sz="0" w:space="0" w:color="auto"/>
      </w:divBdr>
    </w:div>
    <w:div w:id="2064331823">
      <w:bodyDiv w:val="1"/>
      <w:marLeft w:val="0"/>
      <w:marRight w:val="0"/>
      <w:marTop w:val="0"/>
      <w:marBottom w:val="0"/>
      <w:divBdr>
        <w:top w:val="none" w:sz="0" w:space="0" w:color="auto"/>
        <w:left w:val="none" w:sz="0" w:space="0" w:color="auto"/>
        <w:bottom w:val="none" w:sz="0" w:space="0" w:color="auto"/>
        <w:right w:val="none" w:sz="0" w:space="0" w:color="auto"/>
      </w:divBdr>
    </w:div>
    <w:div w:id="2066639205">
      <w:bodyDiv w:val="1"/>
      <w:marLeft w:val="0"/>
      <w:marRight w:val="0"/>
      <w:marTop w:val="0"/>
      <w:marBottom w:val="0"/>
      <w:divBdr>
        <w:top w:val="none" w:sz="0" w:space="0" w:color="auto"/>
        <w:left w:val="none" w:sz="0" w:space="0" w:color="auto"/>
        <w:bottom w:val="none" w:sz="0" w:space="0" w:color="auto"/>
        <w:right w:val="none" w:sz="0" w:space="0" w:color="auto"/>
      </w:divBdr>
    </w:div>
    <w:div w:id="2073918713">
      <w:bodyDiv w:val="1"/>
      <w:marLeft w:val="0"/>
      <w:marRight w:val="0"/>
      <w:marTop w:val="0"/>
      <w:marBottom w:val="0"/>
      <w:divBdr>
        <w:top w:val="none" w:sz="0" w:space="0" w:color="auto"/>
        <w:left w:val="none" w:sz="0" w:space="0" w:color="auto"/>
        <w:bottom w:val="none" w:sz="0" w:space="0" w:color="auto"/>
        <w:right w:val="none" w:sz="0" w:space="0" w:color="auto"/>
      </w:divBdr>
    </w:div>
    <w:div w:id="2078628400">
      <w:bodyDiv w:val="1"/>
      <w:marLeft w:val="0"/>
      <w:marRight w:val="0"/>
      <w:marTop w:val="0"/>
      <w:marBottom w:val="0"/>
      <w:divBdr>
        <w:top w:val="none" w:sz="0" w:space="0" w:color="auto"/>
        <w:left w:val="none" w:sz="0" w:space="0" w:color="auto"/>
        <w:bottom w:val="none" w:sz="0" w:space="0" w:color="auto"/>
        <w:right w:val="none" w:sz="0" w:space="0" w:color="auto"/>
      </w:divBdr>
    </w:div>
    <w:div w:id="2086223481">
      <w:bodyDiv w:val="1"/>
      <w:marLeft w:val="0"/>
      <w:marRight w:val="0"/>
      <w:marTop w:val="0"/>
      <w:marBottom w:val="0"/>
      <w:divBdr>
        <w:top w:val="none" w:sz="0" w:space="0" w:color="auto"/>
        <w:left w:val="none" w:sz="0" w:space="0" w:color="auto"/>
        <w:bottom w:val="none" w:sz="0" w:space="0" w:color="auto"/>
        <w:right w:val="none" w:sz="0" w:space="0" w:color="auto"/>
      </w:divBdr>
    </w:div>
    <w:div w:id="2094472041">
      <w:bodyDiv w:val="1"/>
      <w:marLeft w:val="0"/>
      <w:marRight w:val="0"/>
      <w:marTop w:val="0"/>
      <w:marBottom w:val="0"/>
      <w:divBdr>
        <w:top w:val="none" w:sz="0" w:space="0" w:color="auto"/>
        <w:left w:val="none" w:sz="0" w:space="0" w:color="auto"/>
        <w:bottom w:val="none" w:sz="0" w:space="0" w:color="auto"/>
        <w:right w:val="none" w:sz="0" w:space="0" w:color="auto"/>
      </w:divBdr>
    </w:div>
    <w:div w:id="2095784336">
      <w:bodyDiv w:val="1"/>
      <w:marLeft w:val="0"/>
      <w:marRight w:val="0"/>
      <w:marTop w:val="0"/>
      <w:marBottom w:val="0"/>
      <w:divBdr>
        <w:top w:val="none" w:sz="0" w:space="0" w:color="auto"/>
        <w:left w:val="none" w:sz="0" w:space="0" w:color="auto"/>
        <w:bottom w:val="none" w:sz="0" w:space="0" w:color="auto"/>
        <w:right w:val="none" w:sz="0" w:space="0" w:color="auto"/>
      </w:divBdr>
    </w:div>
    <w:div w:id="2101874883">
      <w:bodyDiv w:val="1"/>
      <w:marLeft w:val="0"/>
      <w:marRight w:val="0"/>
      <w:marTop w:val="0"/>
      <w:marBottom w:val="0"/>
      <w:divBdr>
        <w:top w:val="none" w:sz="0" w:space="0" w:color="auto"/>
        <w:left w:val="none" w:sz="0" w:space="0" w:color="auto"/>
        <w:bottom w:val="none" w:sz="0" w:space="0" w:color="auto"/>
        <w:right w:val="none" w:sz="0" w:space="0" w:color="auto"/>
      </w:divBdr>
    </w:div>
    <w:div w:id="2102723061">
      <w:bodyDiv w:val="1"/>
      <w:marLeft w:val="0"/>
      <w:marRight w:val="0"/>
      <w:marTop w:val="0"/>
      <w:marBottom w:val="0"/>
      <w:divBdr>
        <w:top w:val="none" w:sz="0" w:space="0" w:color="auto"/>
        <w:left w:val="none" w:sz="0" w:space="0" w:color="auto"/>
        <w:bottom w:val="none" w:sz="0" w:space="0" w:color="auto"/>
        <w:right w:val="none" w:sz="0" w:space="0" w:color="auto"/>
      </w:divBdr>
    </w:div>
    <w:div w:id="2104718512">
      <w:bodyDiv w:val="1"/>
      <w:marLeft w:val="0"/>
      <w:marRight w:val="0"/>
      <w:marTop w:val="0"/>
      <w:marBottom w:val="0"/>
      <w:divBdr>
        <w:top w:val="none" w:sz="0" w:space="0" w:color="auto"/>
        <w:left w:val="none" w:sz="0" w:space="0" w:color="auto"/>
        <w:bottom w:val="none" w:sz="0" w:space="0" w:color="auto"/>
        <w:right w:val="none" w:sz="0" w:space="0" w:color="auto"/>
      </w:divBdr>
    </w:div>
    <w:div w:id="2105177928">
      <w:bodyDiv w:val="1"/>
      <w:marLeft w:val="0"/>
      <w:marRight w:val="0"/>
      <w:marTop w:val="0"/>
      <w:marBottom w:val="0"/>
      <w:divBdr>
        <w:top w:val="none" w:sz="0" w:space="0" w:color="auto"/>
        <w:left w:val="none" w:sz="0" w:space="0" w:color="auto"/>
        <w:bottom w:val="none" w:sz="0" w:space="0" w:color="auto"/>
        <w:right w:val="none" w:sz="0" w:space="0" w:color="auto"/>
      </w:divBdr>
    </w:div>
    <w:div w:id="2111507617">
      <w:bodyDiv w:val="1"/>
      <w:marLeft w:val="0"/>
      <w:marRight w:val="0"/>
      <w:marTop w:val="0"/>
      <w:marBottom w:val="0"/>
      <w:divBdr>
        <w:top w:val="none" w:sz="0" w:space="0" w:color="auto"/>
        <w:left w:val="none" w:sz="0" w:space="0" w:color="auto"/>
        <w:bottom w:val="none" w:sz="0" w:space="0" w:color="auto"/>
        <w:right w:val="none" w:sz="0" w:space="0" w:color="auto"/>
      </w:divBdr>
    </w:div>
    <w:div w:id="2112898291">
      <w:bodyDiv w:val="1"/>
      <w:marLeft w:val="0"/>
      <w:marRight w:val="0"/>
      <w:marTop w:val="0"/>
      <w:marBottom w:val="0"/>
      <w:divBdr>
        <w:top w:val="none" w:sz="0" w:space="0" w:color="auto"/>
        <w:left w:val="none" w:sz="0" w:space="0" w:color="auto"/>
        <w:bottom w:val="none" w:sz="0" w:space="0" w:color="auto"/>
        <w:right w:val="none" w:sz="0" w:space="0" w:color="auto"/>
      </w:divBdr>
    </w:div>
    <w:div w:id="2120025328">
      <w:bodyDiv w:val="1"/>
      <w:marLeft w:val="0"/>
      <w:marRight w:val="0"/>
      <w:marTop w:val="0"/>
      <w:marBottom w:val="0"/>
      <w:divBdr>
        <w:top w:val="none" w:sz="0" w:space="0" w:color="auto"/>
        <w:left w:val="none" w:sz="0" w:space="0" w:color="auto"/>
        <w:bottom w:val="none" w:sz="0" w:space="0" w:color="auto"/>
        <w:right w:val="none" w:sz="0" w:space="0" w:color="auto"/>
      </w:divBdr>
    </w:div>
    <w:div w:id="2123455079">
      <w:bodyDiv w:val="1"/>
      <w:marLeft w:val="0"/>
      <w:marRight w:val="0"/>
      <w:marTop w:val="0"/>
      <w:marBottom w:val="0"/>
      <w:divBdr>
        <w:top w:val="none" w:sz="0" w:space="0" w:color="auto"/>
        <w:left w:val="none" w:sz="0" w:space="0" w:color="auto"/>
        <w:bottom w:val="none" w:sz="0" w:space="0" w:color="auto"/>
        <w:right w:val="none" w:sz="0" w:space="0" w:color="auto"/>
      </w:divBdr>
    </w:div>
    <w:div w:id="2126076940">
      <w:bodyDiv w:val="1"/>
      <w:marLeft w:val="0"/>
      <w:marRight w:val="0"/>
      <w:marTop w:val="0"/>
      <w:marBottom w:val="0"/>
      <w:divBdr>
        <w:top w:val="none" w:sz="0" w:space="0" w:color="auto"/>
        <w:left w:val="none" w:sz="0" w:space="0" w:color="auto"/>
        <w:bottom w:val="none" w:sz="0" w:space="0" w:color="auto"/>
        <w:right w:val="none" w:sz="0" w:space="0" w:color="auto"/>
      </w:divBdr>
    </w:div>
    <w:div w:id="2134403877">
      <w:bodyDiv w:val="1"/>
      <w:marLeft w:val="0"/>
      <w:marRight w:val="0"/>
      <w:marTop w:val="0"/>
      <w:marBottom w:val="0"/>
      <w:divBdr>
        <w:top w:val="none" w:sz="0" w:space="0" w:color="auto"/>
        <w:left w:val="none" w:sz="0" w:space="0" w:color="auto"/>
        <w:bottom w:val="none" w:sz="0" w:space="0" w:color="auto"/>
        <w:right w:val="none" w:sz="0" w:space="0" w:color="auto"/>
      </w:divBdr>
    </w:div>
    <w:div w:id="2134865495">
      <w:bodyDiv w:val="1"/>
      <w:marLeft w:val="0"/>
      <w:marRight w:val="0"/>
      <w:marTop w:val="0"/>
      <w:marBottom w:val="0"/>
      <w:divBdr>
        <w:top w:val="none" w:sz="0" w:space="0" w:color="auto"/>
        <w:left w:val="none" w:sz="0" w:space="0" w:color="auto"/>
        <w:bottom w:val="none" w:sz="0" w:space="0" w:color="auto"/>
        <w:right w:val="none" w:sz="0" w:space="0" w:color="auto"/>
      </w:divBdr>
    </w:div>
    <w:div w:id="2138142983">
      <w:bodyDiv w:val="1"/>
      <w:marLeft w:val="0"/>
      <w:marRight w:val="0"/>
      <w:marTop w:val="0"/>
      <w:marBottom w:val="0"/>
      <w:divBdr>
        <w:top w:val="none" w:sz="0" w:space="0" w:color="auto"/>
        <w:left w:val="none" w:sz="0" w:space="0" w:color="auto"/>
        <w:bottom w:val="none" w:sz="0" w:space="0" w:color="auto"/>
        <w:right w:val="none" w:sz="0" w:space="0" w:color="auto"/>
      </w:divBdr>
    </w:div>
    <w:div w:id="2147315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phpmyadmin.net/licens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hyperlink" Target="https://github.com/Rhod4/MM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kahoot.com/"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hyperlink" Target="mailto:rhs24@aber.ac.uk" TargetMode="Externa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atatables.net/license/mi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hodr\Desktop\MMP\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Kev18</b:Tag>
    <b:SourceType>InternetSite</b:SourceType>
    <b:Guid>{F4BE41AC-2C67-44F9-9A3F-AA1BF5E49590}</b:Guid>
    <b:Author>
      <b:Author>
        <b:NameList>
          <b:Person>
            <b:Last>Padia</b:Last>
            <b:First>Keval</b:First>
          </b:Person>
        </b:NameList>
      </b:Author>
    </b:Author>
    <b:Title>Is Node.js really better than PHP? Let’s go Through the Pros and Cons</b:Title>
    <b:ProductionCompany>datafloq</b:ProductionCompany>
    <b:Year>2018</b:Year>
    <b:Month>August </b:Month>
    <b:Day>2</b:Day>
    <b:YearAccessed>2020</b:YearAccessed>
    <b:MonthAccessed>May</b:MonthAccessed>
    <b:DayAccessed>07</b:DayAccessed>
    <b:URL>https://datafloq.com/read/is-nodejs-better-than-php-pros-cons/5297</b:URL>
    <b:RefOrder>3</b:RefOrder>
  </b:Source>
  <b:Source>
    <b:Tag>Web20</b:Tag>
    <b:SourceType>InternetSite</b:SourceType>
    <b:Guid>{80915A62-C338-4CF9-903A-95553CA75954}</b:Guid>
    <b:Title>WebAssembly</b:Title>
    <b:ProductionCompany>Mozilla</b:ProductionCompany>
    <b:Year>2020</b:Year>
    <b:Month>February</b:Month>
    <b:Day>8</b:Day>
    <b:YearAccessed>07</b:YearAccessed>
    <b:MonthAccessed>May</b:MonthAccessed>
    <b:DayAccessed>2020</b:DayAccessed>
    <b:URL>developer.mozilla.org/en-US/docs/WebAssembly</b:URL>
    <b:RefOrder>4</b:RefOrder>
  </b:Source>
  <b:Source>
    <b:Tag>PHI13</b:Tag>
    <b:SourceType>InternetSite</b:SourceType>
    <b:Guid>{CBA7DAE7-3439-43E6-BFA3-AC5A9C1E8BD5}</b:Guid>
    <b:Title>Why do you need to Salt and Hash passwords?</b:Title>
    <b:Year>2013</b:Year>
    <b:Author>
      <b:Author>
        <b:NameList>
          <b:Person>
            <b:Last>BROWN</b:Last>
            <b:First>PHILIP</b:First>
          </b:Person>
        </b:NameList>
      </b:Author>
    </b:Author>
    <b:ProductionCompany>Culttt</b:ProductionCompany>
    <b:Month>Januray</b:Month>
    <b:Day>21</b:Day>
    <b:YearAccessed>2020</b:YearAccessed>
    <b:MonthAccessed>05</b:MonthAccessed>
    <b:DayAccessed>08</b:DayAccessed>
    <b:URL>https://culttt.com/2013/01/21/why-do-you-need-to-salt-and-hash-passwords/</b:URL>
    <b:RefOrder>10</b:RefOrder>
  </b:Source>
  <b:Source>
    <b:Tag>MAXte</b:Tag>
    <b:SourceType>InternetSite</b:SourceType>
    <b:Guid>{B62E20BB-7F8E-4C88-B53B-3A1C79798AE2}</b:Guid>
    <b:Author>
      <b:Author>
        <b:NameList>
          <b:Person>
            <b:Last>REHKOPF</b:Last>
            <b:First>MAX</b:First>
          </b:Person>
        </b:NameList>
      </b:Author>
    </b:Author>
    <b:Title>Sprints</b:Title>
    <b:ProductionCompany>Atlassian</b:ProductionCompany>
    <b:Year>'No Date'</b:Year>
    <b:YearAccessed>08</b:YearAccessed>
    <b:MonthAccessed>May</b:MonthAccessed>
    <b:DayAccessed>2020</b:DayAccessed>
    <b:URL>https://www.atlassian.com/agile/scrum/sprints</b:URL>
    <b:RefOrder>21</b:RefOrder>
  </b:Source>
  <b:Source>
    <b:Tag>CLAte</b:Tag>
    <b:SourceType>InternetSite</b:SourceType>
    <b:Guid>{1E78459B-BB69-4C69-8F15-7BA1C2BE1DDB}</b:Guid>
    <b:Author>
      <b:Author>
        <b:NameList>
          <b:Person>
            <b:Last>DRUMOND</b:Last>
            <b:First>CLAIRE</b:First>
          </b:Person>
        </b:NameList>
      </b:Author>
    </b:Author>
    <b:Title>Scrum: Learn how to scrum with the best of ‘em</b:Title>
    <b:ProductionCompany>Atlassian</b:ProductionCompany>
    <b:Year>'no date'</b:Year>
    <b:YearAccessed>2020</b:YearAccessed>
    <b:MonthAccessed>May</b:MonthAccessed>
    <b:DayAccessed>08</b:DayAccessed>
    <b:URL>https://www.atlassian.com/agile/scrum</b:URL>
    <b:RefOrder>20</b:RefOrder>
  </b:Source>
  <b:Source>
    <b:Tag>Nit18</b:Tag>
    <b:SourceType>InternetSite</b:SourceType>
    <b:Guid>{1971A583-14F6-4014-9CF0-1A9442E6CA18}</b:Guid>
    <b:Author>
      <b:Author>
        <b:NameList>
          <b:Person>
            <b:Last>Raut</b:Last>
            <b:First>Nitya</b:First>
          </b:Person>
        </b:NameList>
      </b:Author>
    </b:Author>
    <b:Title>What is the difference between session and cookies?</b:Title>
    <b:ProductionCompany>tutorialspoint</b:ProductionCompany>
    <b:Year>2018</b:Year>
    <b:Month>January</b:Month>
    <b:Day>31</b:Day>
    <b:YearAccessed>2020</b:YearAccessed>
    <b:MonthAccessed>05</b:MonthAccessed>
    <b:DayAccessed>09</b:DayAccessed>
    <b:URL>https://www.tutorialspoint.com/What-is-the-difference-between-session-and-cookies</b:URL>
    <b:RefOrder>19</b:RefOrder>
  </b:Source>
  <b:Source>
    <b:Tag>W3C15</b:Tag>
    <b:SourceType>InternetSite</b:SourceType>
    <b:Guid>{7ECCBD24-6FAD-4DA4-957D-8116696F40AD}</b:Guid>
    <b:Author>
      <b:Author>
        <b:NameList>
          <b:Person>
            <b:Last>Team</b:Last>
            <b:First>W3C</b:First>
          </b:Person>
        </b:NameList>
      </b:Author>
    </b:Author>
    <b:Title>WEBASSEMBLY COMMUNITY GROUP</b:Title>
    <b:ProductionCompany>W3C</b:ProductionCompany>
    <b:Year>2015</b:Year>
    <b:Month>April</b:Month>
    <b:Day>29</b:Day>
    <b:YearAccessed>2020</b:YearAccessed>
    <b:MonthAccessed>05</b:MonthAccessed>
    <b:DayAccessed>08</b:DayAccessed>
    <b:URL>https://www.w3.org/community/webassembly/</b:URL>
    <b:RefOrder>2</b:RefOrder>
  </b:Source>
  <b:Source>
    <b:Tag>BBC20</b:Tag>
    <b:SourceType>InternetSite</b:SourceType>
    <b:Guid>{37BE4DB5-72C9-4691-B599-00DCFA92C0F5}</b:Guid>
    <b:Author>
      <b:Author>
        <b:NameList>
          <b:Person>
            <b:Last>BBC</b:Last>
          </b:Person>
        </b:NameList>
      </b:Author>
    </b:Author>
    <b:Title>'Zoombombing' targeted with new version of app</b:Title>
    <b:ProductionCompany>BBC</b:ProductionCompany>
    <b:Year>2020</b:Year>
    <b:Month>April </b:Month>
    <b:Day>23</b:Day>
    <b:YearAccessed>2020</b:YearAccessed>
    <b:MonthAccessed>05</b:MonthAccessed>
    <b:DayAccessed>09</b:DayAccessed>
    <b:URL>https://www.bbc.co.uk/news/business-52392084</b:URL>
    <b:RefOrder>7</b:RefOrder>
  </b:Source>
  <b:Source>
    <b:Tag>Net19</b:Tag>
    <b:SourceType>InternetSite</b:SourceType>
    <b:Guid>{970BC21D-84A3-44B6-9981-5DF9E053DD91}</b:Guid>
    <b:Author>
      <b:Author>
        <b:NameList>
          <b:Person>
            <b:Last>Team</b:Last>
            <b:First>Netsparker</b:First>
            <b:Middle>Security</b:Middle>
          </b:Person>
        </b:NameList>
      </b:Author>
    </b:Author>
    <b:Title>The Cross-site Scripting (XSS) Vulnerability: Definition and Prevention</b:Title>
    <b:ProductionCompany>Netsparker</b:ProductionCompany>
    <b:Year>2019</b:Year>
    <b:Month>April</b:Month>
    <b:Day>18</b:Day>
    <b:YearAccessed>2020</b:YearAccessed>
    <b:MonthAccessed>05</b:MonthAccessed>
    <b:DayAccessed>07</b:DayAccessed>
    <b:URL>https://www.netsparker.com/blog/web-security/cross-site-scripting-xss/</b:URL>
    <b:RefOrder>8</b:RefOrder>
  </b:Source>
  <b:Source>
    <b:Tag>Kat17</b:Tag>
    <b:SourceType>InternetSite</b:SourceType>
    <b:Guid>{AF310480-15C7-46AA-ACF0-695DC613BD02}</b:Guid>
    <b:Author>
      <b:Author>
        <b:NameList>
          <b:Person>
            <b:Last>R</b:Last>
            <b:First>Kate</b:First>
          </b:Person>
        </b:NameList>
      </b:Author>
    </b:Author>
    <b:Title>Living with password re-use</b:Title>
    <b:ProductionCompany>The National Cyber Security Centre</b:ProductionCompany>
    <b:Year>2017</b:Year>
    <b:Month>August </b:Month>
    <b:Day>24 </b:Day>
    <b:YearAccessed>2020</b:YearAccessed>
    <b:MonthAccessed>May</b:MonthAccessed>
    <b:DayAccessed>05</b:DayAccessed>
    <b:URL>https://www.ncsc.gov.uk/blog-post/living-password-re-use</b:URL>
    <b:RefOrder>9</b:RefOrder>
  </b:Source>
  <b:Source>
    <b:Tag>Moz20</b:Tag>
    <b:SourceType>InternetSite</b:SourceType>
    <b:Guid>{122CD3C4-C970-4786-B291-E1BBC525AFD2}</b:Guid>
    <b:Author>
      <b:Author>
        <b:NameList>
          <b:Person>
            <b:Last>Mozilla</b:Last>
          </b:Person>
        </b:NameList>
      </b:Author>
    </b:Author>
    <b:Title>Math.random()</b:Title>
    <b:ProductionCompany>Mozilla </b:ProductionCompany>
    <b:Year>2020</b:Year>
    <b:Month>April</b:Month>
    <b:Day>28</b:Day>
    <b:YearAccessed>2020</b:YearAccessed>
    <b:MonthAccessed>05</b:MonthAccessed>
    <b:DayAccessed>10</b:DayAccessed>
    <b:URL>https://developer.mozilla.org/en-US/docs/Web/JavaScript/Reference/Global_Objects/Math/random</b:URL>
    <b:RefOrder>24</b:RefOrder>
  </b:Source>
  <b:Source>
    <b:Tag>Gitte</b:Tag>
    <b:SourceType>InternetSite</b:SourceType>
    <b:Guid>{2ACCE9D2-DF1B-483D-A1FC-64E72BAD5452}</b:Guid>
    <b:Author>
      <b:Author>
        <b:NameList>
          <b:Person>
            <b:Last>GitHub</b:Last>
          </b:Person>
        </b:NameList>
      </b:Author>
    </b:Author>
    <b:Title>GitHub</b:Title>
    <b:ProductionCompany>GitHub</b:ProductionCompany>
    <b:Year>No Date</b:Year>
    <b:YearAccessed>2020</b:YearAccessed>
    <b:MonthAccessed>May</b:MonthAccessed>
    <b:DayAccessed>05</b:DayAccessed>
    <b:URL>https://github.com/</b:URL>
    <b:RefOrder>22</b:RefOrder>
  </b:Source>
  <b:Source>
    <b:Tag>php98</b:Tag>
    <b:SourceType>InternetSite</b:SourceType>
    <b:Guid>{59AA1A2E-FDDB-423C-8B58-28D2D2FF3EB5}</b:Guid>
    <b:Author>
      <b:Author>
        <b:NameList>
          <b:Person>
            <b:Last>phpMyAdmin</b:Last>
          </b:Person>
        </b:NameList>
      </b:Author>
    </b:Author>
    <b:Title>Bringing MySQL to the web</b:Title>
    <b:ProductionCompany>phpMyAdmin</b:ProductionCompany>
    <b:Year>1998</b:Year>
    <b:YearAccessed>2020</b:YearAccessed>
    <b:MonthAccessed>April</b:MonthAccessed>
    <b:DayAccessed>30</b:DayAccessed>
    <b:URL>https://www.phpmyadmin.net/</b:URL>
    <b:RefOrder>13</b:RefOrder>
  </b:Source>
  <b:Source>
    <b:Tag>Sel10</b:Tag>
    <b:SourceType>InternetSite</b:SourceType>
    <b:Guid>{6A06D45C-935B-45A4-8A04-C2371726B194}</b:Guid>
    <b:Author>
      <b:Author>
        <b:NameList>
          <b:Person>
            <b:Last>Selenium</b:Last>
          </b:Person>
        </b:NameList>
      </b:Author>
    </b:Author>
    <b:Title>Selenium</b:Title>
    <b:ProductionCompany>Selenium</b:ProductionCompany>
    <b:Year>2010</b:Year>
    <b:YearAccessed>2020</b:YearAccessed>
    <b:MonthAccessed>05</b:MonthAccessed>
    <b:DayAccessed>10</b:DayAccessed>
    <b:URL>https://www.selenium.dev/</b:URL>
    <b:RefOrder>26</b:RefOrder>
  </b:Source>
  <b:Source>
    <b:Tag>GNU16</b:Tag>
    <b:SourceType>InternetSite</b:SourceType>
    <b:Guid>{630FB33D-91D6-48F1-8EF1-02117C3B14D7}</b:Guid>
    <b:Author>
      <b:Author>
        <b:NameList>
          <b:Person>
            <b:Last>GNU</b:Last>
          </b:Person>
        </b:NameList>
      </b:Author>
    </b:Author>
    <b:Title>GNU General Public License</b:Title>
    <b:ProductionCompany>GNU</b:ProductionCompany>
    <b:Year>2016</b:Year>
    <b:YearAccessed>2020</b:YearAccessed>
    <b:MonthAccessed>05</b:MonthAccessed>
    <b:DayAccessed>20</b:DayAccessed>
    <b:URL>https://www.gnu.org/licenses/gpl-3.0.en.html</b:URL>
    <b:RefOrder>12</b:RefOrder>
  </b:Source>
  <b:Source>
    <b:Tag>Ind20</b:Tag>
    <b:SourceType>InternetSite</b:SourceType>
    <b:Guid>{C694A07F-A20E-4E05-8A07-FC3B92775B9D}</b:Guid>
    <b:Title>Index</b:Title>
    <b:ProductionCompany>Photon Storm Ltd</b:ProductionCompany>
    <b:Year>2020 </b:Year>
    <b:YearAccessed>2020</b:YearAccessed>
    <b:MonthAccessed>May</b:MonthAccessed>
    <b:DayAccessed>01</b:DayAccessed>
    <b:URL>https://phaser.io/</b:URL>
    <b:RefOrder>5</b:RefOrder>
  </b:Source>
  <b:Source>
    <b:Tag>Sim19</b:Tag>
    <b:SourceType>InternetSite</b:SourceType>
    <b:Guid>{C4E4726C-46B5-4A6A-AA73-9D96DC216244}</b:Guid>
    <b:Author>
      <b:Author>
        <b:NameList>
          <b:Person>
            <b:Last>Tatham</b:Last>
            <b:First>Simon</b:First>
          </b:Person>
        </b:NameList>
      </b:Author>
    </b:Author>
    <b:Title>Download PuTTY: latest release (0.73)</b:Title>
    <b:ProductionCompany>Simon Tatham</b:ProductionCompany>
    <b:Year>2019</b:Year>
    <b:Month>09</b:Month>
    <b:Day>29</b:Day>
    <b:YearAccessed>01</b:YearAccessed>
    <b:MonthAccessed>May</b:MonthAccessed>
    <b:DayAccessed>2020</b:DayAccessed>
    <b:URL>https://www.chiark.greenend.org.uk/~sgtatham/putty/latest.html</b:URL>
    <b:RefOrder>25</b:RefOrder>
  </b:Source>
  <b:Source xmlns:b="http://schemas.openxmlformats.org/officeDocument/2006/bibliography">
    <b:Tag>Spr07</b:Tag>
    <b:SourceType>InternetSite</b:SourceType>
    <b:Guid>{85B37E07-3BE5-4486-B976-260399C81338}</b:Guid>
    <b:Author>
      <b:Author>
        <b:NameList>
          <b:Person>
            <b:Last>Ltd</b:Last>
            <b:First>SpryMedia</b:First>
          </b:Person>
        </b:NameList>
      </b:Author>
    </b:Author>
    <b:Title>Index</b:Title>
    <b:ProductionCompany>SpryMedia Ltd</b:ProductionCompany>
    <b:Year>2007</b:Year>
    <b:YearAccessed>2020</b:YearAccessed>
    <b:MonthAccessed>May</b:MonthAccessed>
    <b:DayAccessed>10</b:DayAccessed>
    <b:URL>https://datatables.net/</b:URL>
    <b:RefOrder>6</b:RefOrder>
  </b:Source>
  <b:Source>
    <b:Tag>Git19</b:Tag>
    <b:SourceType>InternetSite</b:SourceType>
    <b:Guid>{31F22D20-5D4F-4E37-B725-7E68F88FCCC6}</b:Guid>
    <b:Author>
      <b:Author>
        <b:NameList>
          <b:Person>
            <b:Last>GitHub</b:Last>
          </b:Person>
        </b:NameList>
      </b:Author>
    </b:Author>
    <b:Title>Index of Atom text editor</b:Title>
    <b:ProductionCompany>GitHub</b:ProductionCompany>
    <b:Year>2019</b:Year>
    <b:Month>April</b:Month>
    <b:Day>24</b:Day>
    <b:YearAccessed>2020</b:YearAccessed>
    <b:MonthAccessed>05</b:MonthAccessed>
    <b:DayAccessed>01</b:DayAccessed>
    <b:URL>https://atom.io/</b:URL>
    <b:RefOrder>23</b:RefOrder>
  </b:Source>
  <b:Source>
    <b:Tag>Goote</b:Tag>
    <b:SourceType>InternetSite</b:SourceType>
    <b:Guid>{01F5C4BE-BFD8-47C6-81B9-2382A1D89F32}</b:Guid>
    <b:Author>
      <b:Author>
        <b:NameList>
          <b:Person>
            <b:Last>Google</b:Last>
          </b:Person>
        </b:NameList>
      </b:Author>
    </b:Author>
    <b:Title>Manage teaching and learning with Classroom</b:Title>
    <b:ProductionCompany>Google</b:ProductionCompany>
    <b:Year>No Date</b:Year>
    <b:YearAccessed>07</b:YearAccessed>
    <b:MonthAccessed>May</b:MonthAccessed>
    <b:DayAccessed>2020</b:DayAccessed>
    <b:URL>https://edu.google.com/products/classroom/?modal_active=none</b:URL>
    <b:RefOrder>18</b:RefOrder>
  </b:Source>
  <b:Source>
    <b:Tag>Ind98</b:Tag>
    <b:SourceType>InternetSite</b:SourceType>
    <b:Guid>{E46122A1-40CB-4B5C-861F-7F76DCCCFF6D}</b:Guid>
    <b:Title>Index of Topmarks</b:Title>
    <b:ProductionCompany>Topmarks Online Ltd</b:ProductionCompany>
    <b:Year>1998</b:Year>
    <b:YearAccessed>2020</b:YearAccessed>
    <b:MonthAccessed>May</b:MonthAccessed>
    <b:DayAccessed>04</b:DayAccessed>
    <b:URL>https://www.topmarks.co.uk/</b:URL>
    <b:RefOrder>17</b:RefOrder>
  </b:Source>
  <b:Source>
    <b:Tag>Joh13</b:Tag>
    <b:SourceType>InternetSite</b:SourceType>
    <b:Guid>{52A72912-79CD-4701-9327-B1C80C7718C0}</b:Guid>
    <b:Author>
      <b:Author>
        <b:NameList>
          <b:Person>
            <b:Last>others</b:Last>
            <b:First>Johan</b:First>
            <b:Middle>Brand and</b:Middle>
          </b:Person>
        </b:NameList>
      </b:Author>
    </b:Author>
    <b:Title>index of Kahoot</b:Title>
    <b:ProductionCompany>Kahoot</b:ProductionCompany>
    <b:Year>2013</b:Year>
    <b:Month>March</b:Month>
    <b:URL>https://kahoot.com/</b:URL>
    <b:RefOrder>16</b:RefOrder>
  </b:Source>
  <b:Source>
    <b:Tag>W3s99</b:Tag>
    <b:SourceType>InternetSite</b:SourceType>
    <b:Guid>{077FC128-0489-4766-8DA6-B20BF359F7A0}</b:Guid>
    <b:Author>
      <b:Author>
        <b:NameList>
          <b:Person>
            <b:Last>W3schools</b:Last>
          </b:Person>
        </b:NameList>
      </b:Author>
    </b:Author>
    <b:Title>CSS Flexbox</b:Title>
    <b:ProductionCompany>Refsnes Data</b:ProductionCompany>
    <b:Year>1999</b:Year>
    <b:YearAccessed>2020</b:YearAccessed>
    <b:MonthAccessed>April</b:MonthAccessed>
    <b:DayAccessed>02</b:DayAccessed>
    <b:URL>https://www.w3schools.com/css/css3_flexbox.asp</b:URL>
    <b:RefOrder>15</b:RefOrder>
  </b:Source>
  <b:Source>
    <b:Tag>Teata</b:Tag>
    <b:SourceType>InternetSite</b:SourceType>
    <b:Guid>{86D63AE3-E2AA-4B05-B3BE-3AFF6508CF60}</b:Guid>
    <b:Author>
      <b:Author>
        <b:NameList>
          <b:Person>
            <b:Last>TeamViewer AG</b:Last>
            <b:First>Germany</b:First>
          </b:Person>
        </b:NameList>
      </b:Author>
    </b:Author>
    <b:Title>index for TeamViewer</b:Title>
    <b:ProductionCompany>TeamViewer AG, Germany</b:ProductionCompany>
    <b:Year>No Data</b:Year>
    <b:YearAccessed>2020</b:YearAccessed>
    <b:MonthAccessed>March</b:MonthAccessed>
    <b:DayAccessed>24</b:DayAccessed>
    <b:URL>https://www.teamviewer.com/en/</b:URL>
    <b:RefOrder>14</b:RefOrder>
  </b:Source>
  <b:Source>
    <b:Tag>Mozte</b:Tag>
    <b:SourceType>InternetSite</b:SourceType>
    <b:Guid>{01E03902-1F43-458E-85B3-94CDB16DE119}</b:Guid>
    <b:Author>
      <b:Author>
        <b:NameList>
          <b:Person>
            <b:Last>Mozilla</b:Last>
          </b:Person>
        </b:NameList>
      </b:Author>
    </b:Author>
    <b:Title>Basic animations</b:Title>
    <b:ProductionCompany>Mozilla </b:ProductionCompany>
    <b:Year>No Date</b:Year>
    <b:YearAccessed>2020</b:YearAccessed>
    <b:MonthAccessed>05</b:MonthAccessed>
    <b:DayAccessed>07</b:DayAccessed>
    <b:URL>https://developer.mozilla.org/en-US/docs/Web/API/Canvas_API/Tutorial/Basic_animations</b:URL>
    <b:RefOrder>28</b:RefOrder>
  </b:Source>
  <b:Source>
    <b:Tag>Thete</b:Tag>
    <b:SourceType>InternetSite</b:SourceType>
    <b:Guid>{35B73073-E0D9-4B1D-A19B-C23D41C26E0A}</b:Guid>
    <b:Author>
      <b:Author>
        <b:NameList>
          <b:Person>
            <b:Last>Group</b:Last>
            <b:First>The</b:First>
            <b:Middle>PHP</b:Middle>
          </b:Person>
        </b:NameList>
      </b:Author>
    </b:Author>
    <b:Title>password_verify</b:Title>
    <b:ProductionCompany>The PHP Group</b:ProductionCompany>
    <b:Year>No Date</b:Year>
    <b:YearAccessed>2020</b:YearAccessed>
    <b:MonthAccessed>04</b:MonthAccessed>
    <b:DayAccessed>08</b:DayAccessed>
    <b:URL>https://www.php.net/manual/en/function.password-verify.php</b:URL>
    <b:RefOrder>11</b:RefOrder>
  </b:Source>
  <b:Source>
    <b:Tag>Opete</b:Tag>
    <b:SourceType>InternetSite</b:SourceType>
    <b:Guid>{0359A9CE-6B2F-4B46-9866-DF12A94EDFEF}</b:Guid>
    <b:Author>
      <b:Author>
        <b:NameList>
          <b:Person>
            <b:Last>OpenJS</b:Last>
          </b:Person>
        </b:NameList>
      </b:Author>
    </b:Author>
    <b:Title>Index of Mocha</b:Title>
    <b:ProductionCompany>OpenJS</b:ProductionCompany>
    <b:Year>No Date</b:Year>
    <b:YearAccessed>2020</b:YearAccessed>
    <b:MonthAccessed>May</b:MonthAccessed>
    <b:DayAccessed>03</b:DayAccessed>
    <b:URL>https://mochajs.org/</b:URL>
    <b:RefOrder>27</b:RefOrder>
  </b:Source>
  <b:Source>
    <b:Tag>The98</b:Tag>
    <b:SourceType>InternetSite</b:SourceType>
    <b:Guid>{E05AF038-BB28-40C6-931B-40B4E57597D5}</b:Guid>
    <b:Title>History of PHP</b:Title>
    <b:Year>1998</b:Year>
    <b:Author>
      <b:Author>
        <b:NameList>
          <b:Person>
            <b:Last>Group</b:Last>
            <b:First>The</b:First>
            <b:Middle>PHP</b:Middle>
          </b:Person>
        </b:NameList>
      </b:Author>
    </b:Author>
    <b:InternetSiteTitle>PHP Official WebSite</b:InternetSiteTitle>
    <b:Month>January</b:Month>
    <b:Day>25</b:Day>
    <b:URL>https://www.php.net/manual/en/history.php.php</b:URL>
    <b:ProductionCompany>Group, The PHP</b:ProductionCompany>
    <b:YearAccessed>2020</b:YearAccessed>
    <b:MonthAccessed>04</b:MonthAccessed>
    <b:DayAccessed>07</b:DayAccessed>
    <b:RefOrder>1</b:RefOrder>
  </b:Source>
</b:Sources>
</file>

<file path=customXml/itemProps1.xml><?xml version="1.0" encoding="utf-8"?>
<ds:datastoreItem xmlns:ds="http://schemas.openxmlformats.org/officeDocument/2006/customXml" ds:itemID="{BCA85DAC-ACAC-4993-A5C4-1866F6B3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10254</TotalTime>
  <Pages>70</Pages>
  <Words>12730</Words>
  <Characters>72561</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85121</CharactersWithSpaces>
  <SharedDoc>false</SharedDoc>
  <HLinks>
    <vt:vector size="246" baseType="variant">
      <vt:variant>
        <vt:i4>4718598</vt:i4>
      </vt:variant>
      <vt:variant>
        <vt:i4>330</vt:i4>
      </vt:variant>
      <vt:variant>
        <vt:i4>0</vt:i4>
      </vt:variant>
      <vt:variant>
        <vt:i4>5</vt:i4>
      </vt:variant>
      <vt:variant>
        <vt:lpwstr>https://github.com/Rhod4/MMP</vt:lpwstr>
      </vt:variant>
      <vt:variant>
        <vt:lpwstr/>
      </vt:variant>
      <vt:variant>
        <vt:i4>5046275</vt:i4>
      </vt:variant>
      <vt:variant>
        <vt:i4>300</vt:i4>
      </vt:variant>
      <vt:variant>
        <vt:i4>0</vt:i4>
      </vt:variant>
      <vt:variant>
        <vt:i4>5</vt:i4>
      </vt:variant>
      <vt:variant>
        <vt:lpwstr>http://www.clarissapeterson.com/2012/11/html5-accessibility/</vt:lpwstr>
      </vt:variant>
      <vt:variant>
        <vt:lpwstr/>
      </vt:variant>
      <vt:variant>
        <vt:i4>1310780</vt:i4>
      </vt:variant>
      <vt:variant>
        <vt:i4>227</vt:i4>
      </vt:variant>
      <vt:variant>
        <vt:i4>0</vt:i4>
      </vt:variant>
      <vt:variant>
        <vt:i4>5</vt:i4>
      </vt:variant>
      <vt:variant>
        <vt:lpwstr/>
      </vt:variant>
      <vt:variant>
        <vt:lpwstr>_Toc40180398</vt:lpwstr>
      </vt:variant>
      <vt:variant>
        <vt:i4>1769532</vt:i4>
      </vt:variant>
      <vt:variant>
        <vt:i4>221</vt:i4>
      </vt:variant>
      <vt:variant>
        <vt:i4>0</vt:i4>
      </vt:variant>
      <vt:variant>
        <vt:i4>5</vt:i4>
      </vt:variant>
      <vt:variant>
        <vt:lpwstr/>
      </vt:variant>
      <vt:variant>
        <vt:lpwstr>_Toc40180397</vt:lpwstr>
      </vt:variant>
      <vt:variant>
        <vt:i4>1703996</vt:i4>
      </vt:variant>
      <vt:variant>
        <vt:i4>215</vt:i4>
      </vt:variant>
      <vt:variant>
        <vt:i4>0</vt:i4>
      </vt:variant>
      <vt:variant>
        <vt:i4>5</vt:i4>
      </vt:variant>
      <vt:variant>
        <vt:lpwstr/>
      </vt:variant>
      <vt:variant>
        <vt:lpwstr>_Toc40180396</vt:lpwstr>
      </vt:variant>
      <vt:variant>
        <vt:i4>1638460</vt:i4>
      </vt:variant>
      <vt:variant>
        <vt:i4>209</vt:i4>
      </vt:variant>
      <vt:variant>
        <vt:i4>0</vt:i4>
      </vt:variant>
      <vt:variant>
        <vt:i4>5</vt:i4>
      </vt:variant>
      <vt:variant>
        <vt:lpwstr/>
      </vt:variant>
      <vt:variant>
        <vt:lpwstr>_Toc40180395</vt:lpwstr>
      </vt:variant>
      <vt:variant>
        <vt:i4>1572924</vt:i4>
      </vt:variant>
      <vt:variant>
        <vt:i4>203</vt:i4>
      </vt:variant>
      <vt:variant>
        <vt:i4>0</vt:i4>
      </vt:variant>
      <vt:variant>
        <vt:i4>5</vt:i4>
      </vt:variant>
      <vt:variant>
        <vt:lpwstr/>
      </vt:variant>
      <vt:variant>
        <vt:lpwstr>_Toc40180394</vt:lpwstr>
      </vt:variant>
      <vt:variant>
        <vt:i4>2031676</vt:i4>
      </vt:variant>
      <vt:variant>
        <vt:i4>197</vt:i4>
      </vt:variant>
      <vt:variant>
        <vt:i4>0</vt:i4>
      </vt:variant>
      <vt:variant>
        <vt:i4>5</vt:i4>
      </vt:variant>
      <vt:variant>
        <vt:lpwstr/>
      </vt:variant>
      <vt:variant>
        <vt:lpwstr>_Toc40180393</vt:lpwstr>
      </vt:variant>
      <vt:variant>
        <vt:i4>1966140</vt:i4>
      </vt:variant>
      <vt:variant>
        <vt:i4>191</vt:i4>
      </vt:variant>
      <vt:variant>
        <vt:i4>0</vt:i4>
      </vt:variant>
      <vt:variant>
        <vt:i4>5</vt:i4>
      </vt:variant>
      <vt:variant>
        <vt:lpwstr/>
      </vt:variant>
      <vt:variant>
        <vt:lpwstr>_Toc40180392</vt:lpwstr>
      </vt:variant>
      <vt:variant>
        <vt:i4>1900604</vt:i4>
      </vt:variant>
      <vt:variant>
        <vt:i4>185</vt:i4>
      </vt:variant>
      <vt:variant>
        <vt:i4>0</vt:i4>
      </vt:variant>
      <vt:variant>
        <vt:i4>5</vt:i4>
      </vt:variant>
      <vt:variant>
        <vt:lpwstr/>
      </vt:variant>
      <vt:variant>
        <vt:lpwstr>_Toc40180391</vt:lpwstr>
      </vt:variant>
      <vt:variant>
        <vt:i4>1835068</vt:i4>
      </vt:variant>
      <vt:variant>
        <vt:i4>179</vt:i4>
      </vt:variant>
      <vt:variant>
        <vt:i4>0</vt:i4>
      </vt:variant>
      <vt:variant>
        <vt:i4>5</vt:i4>
      </vt:variant>
      <vt:variant>
        <vt:lpwstr/>
      </vt:variant>
      <vt:variant>
        <vt:lpwstr>_Toc40180390</vt:lpwstr>
      </vt:variant>
      <vt:variant>
        <vt:i4>1376317</vt:i4>
      </vt:variant>
      <vt:variant>
        <vt:i4>173</vt:i4>
      </vt:variant>
      <vt:variant>
        <vt:i4>0</vt:i4>
      </vt:variant>
      <vt:variant>
        <vt:i4>5</vt:i4>
      </vt:variant>
      <vt:variant>
        <vt:lpwstr/>
      </vt:variant>
      <vt:variant>
        <vt:lpwstr>_Toc40180389</vt:lpwstr>
      </vt:variant>
      <vt:variant>
        <vt:i4>1310781</vt:i4>
      </vt:variant>
      <vt:variant>
        <vt:i4>167</vt:i4>
      </vt:variant>
      <vt:variant>
        <vt:i4>0</vt:i4>
      </vt:variant>
      <vt:variant>
        <vt:i4>5</vt:i4>
      </vt:variant>
      <vt:variant>
        <vt:lpwstr/>
      </vt:variant>
      <vt:variant>
        <vt:lpwstr>_Toc40180388</vt:lpwstr>
      </vt:variant>
      <vt:variant>
        <vt:i4>1769533</vt:i4>
      </vt:variant>
      <vt:variant>
        <vt:i4>161</vt:i4>
      </vt:variant>
      <vt:variant>
        <vt:i4>0</vt:i4>
      </vt:variant>
      <vt:variant>
        <vt:i4>5</vt:i4>
      </vt:variant>
      <vt:variant>
        <vt:lpwstr/>
      </vt:variant>
      <vt:variant>
        <vt:lpwstr>_Toc40180387</vt:lpwstr>
      </vt:variant>
      <vt:variant>
        <vt:i4>1703997</vt:i4>
      </vt:variant>
      <vt:variant>
        <vt:i4>155</vt:i4>
      </vt:variant>
      <vt:variant>
        <vt:i4>0</vt:i4>
      </vt:variant>
      <vt:variant>
        <vt:i4>5</vt:i4>
      </vt:variant>
      <vt:variant>
        <vt:lpwstr/>
      </vt:variant>
      <vt:variant>
        <vt:lpwstr>_Toc40180386</vt:lpwstr>
      </vt:variant>
      <vt:variant>
        <vt:i4>1638461</vt:i4>
      </vt:variant>
      <vt:variant>
        <vt:i4>149</vt:i4>
      </vt:variant>
      <vt:variant>
        <vt:i4>0</vt:i4>
      </vt:variant>
      <vt:variant>
        <vt:i4>5</vt:i4>
      </vt:variant>
      <vt:variant>
        <vt:lpwstr/>
      </vt:variant>
      <vt:variant>
        <vt:lpwstr>_Toc40180385</vt:lpwstr>
      </vt:variant>
      <vt:variant>
        <vt:i4>1572925</vt:i4>
      </vt:variant>
      <vt:variant>
        <vt:i4>143</vt:i4>
      </vt:variant>
      <vt:variant>
        <vt:i4>0</vt:i4>
      </vt:variant>
      <vt:variant>
        <vt:i4>5</vt:i4>
      </vt:variant>
      <vt:variant>
        <vt:lpwstr/>
      </vt:variant>
      <vt:variant>
        <vt:lpwstr>_Toc40180384</vt:lpwstr>
      </vt:variant>
      <vt:variant>
        <vt:i4>2031677</vt:i4>
      </vt:variant>
      <vt:variant>
        <vt:i4>137</vt:i4>
      </vt:variant>
      <vt:variant>
        <vt:i4>0</vt:i4>
      </vt:variant>
      <vt:variant>
        <vt:i4>5</vt:i4>
      </vt:variant>
      <vt:variant>
        <vt:lpwstr/>
      </vt:variant>
      <vt:variant>
        <vt:lpwstr>_Toc40180383</vt:lpwstr>
      </vt:variant>
      <vt:variant>
        <vt:i4>1966141</vt:i4>
      </vt:variant>
      <vt:variant>
        <vt:i4>131</vt:i4>
      </vt:variant>
      <vt:variant>
        <vt:i4>0</vt:i4>
      </vt:variant>
      <vt:variant>
        <vt:i4>5</vt:i4>
      </vt:variant>
      <vt:variant>
        <vt:lpwstr/>
      </vt:variant>
      <vt:variant>
        <vt:lpwstr>_Toc40180382</vt:lpwstr>
      </vt:variant>
      <vt:variant>
        <vt:i4>1900605</vt:i4>
      </vt:variant>
      <vt:variant>
        <vt:i4>125</vt:i4>
      </vt:variant>
      <vt:variant>
        <vt:i4>0</vt:i4>
      </vt:variant>
      <vt:variant>
        <vt:i4>5</vt:i4>
      </vt:variant>
      <vt:variant>
        <vt:lpwstr/>
      </vt:variant>
      <vt:variant>
        <vt:lpwstr>_Toc40180381</vt:lpwstr>
      </vt:variant>
      <vt:variant>
        <vt:i4>1835069</vt:i4>
      </vt:variant>
      <vt:variant>
        <vt:i4>119</vt:i4>
      </vt:variant>
      <vt:variant>
        <vt:i4>0</vt:i4>
      </vt:variant>
      <vt:variant>
        <vt:i4>5</vt:i4>
      </vt:variant>
      <vt:variant>
        <vt:lpwstr/>
      </vt:variant>
      <vt:variant>
        <vt:lpwstr>_Toc40180380</vt:lpwstr>
      </vt:variant>
      <vt:variant>
        <vt:i4>1376306</vt:i4>
      </vt:variant>
      <vt:variant>
        <vt:i4>113</vt:i4>
      </vt:variant>
      <vt:variant>
        <vt:i4>0</vt:i4>
      </vt:variant>
      <vt:variant>
        <vt:i4>5</vt:i4>
      </vt:variant>
      <vt:variant>
        <vt:lpwstr/>
      </vt:variant>
      <vt:variant>
        <vt:lpwstr>_Toc40180379</vt:lpwstr>
      </vt:variant>
      <vt:variant>
        <vt:i4>1310770</vt:i4>
      </vt:variant>
      <vt:variant>
        <vt:i4>107</vt:i4>
      </vt:variant>
      <vt:variant>
        <vt:i4>0</vt:i4>
      </vt:variant>
      <vt:variant>
        <vt:i4>5</vt:i4>
      </vt:variant>
      <vt:variant>
        <vt:lpwstr/>
      </vt:variant>
      <vt:variant>
        <vt:lpwstr>_Toc40180378</vt:lpwstr>
      </vt:variant>
      <vt:variant>
        <vt:i4>1769522</vt:i4>
      </vt:variant>
      <vt:variant>
        <vt:i4>101</vt:i4>
      </vt:variant>
      <vt:variant>
        <vt:i4>0</vt:i4>
      </vt:variant>
      <vt:variant>
        <vt:i4>5</vt:i4>
      </vt:variant>
      <vt:variant>
        <vt:lpwstr/>
      </vt:variant>
      <vt:variant>
        <vt:lpwstr>_Toc40180377</vt:lpwstr>
      </vt:variant>
      <vt:variant>
        <vt:i4>1703986</vt:i4>
      </vt:variant>
      <vt:variant>
        <vt:i4>95</vt:i4>
      </vt:variant>
      <vt:variant>
        <vt:i4>0</vt:i4>
      </vt:variant>
      <vt:variant>
        <vt:i4>5</vt:i4>
      </vt:variant>
      <vt:variant>
        <vt:lpwstr/>
      </vt:variant>
      <vt:variant>
        <vt:lpwstr>_Toc40180376</vt:lpwstr>
      </vt:variant>
      <vt:variant>
        <vt:i4>1638450</vt:i4>
      </vt:variant>
      <vt:variant>
        <vt:i4>89</vt:i4>
      </vt:variant>
      <vt:variant>
        <vt:i4>0</vt:i4>
      </vt:variant>
      <vt:variant>
        <vt:i4>5</vt:i4>
      </vt:variant>
      <vt:variant>
        <vt:lpwstr/>
      </vt:variant>
      <vt:variant>
        <vt:lpwstr>_Toc40180375</vt:lpwstr>
      </vt:variant>
      <vt:variant>
        <vt:i4>1572914</vt:i4>
      </vt:variant>
      <vt:variant>
        <vt:i4>83</vt:i4>
      </vt:variant>
      <vt:variant>
        <vt:i4>0</vt:i4>
      </vt:variant>
      <vt:variant>
        <vt:i4>5</vt:i4>
      </vt:variant>
      <vt:variant>
        <vt:lpwstr/>
      </vt:variant>
      <vt:variant>
        <vt:lpwstr>_Toc40180374</vt:lpwstr>
      </vt:variant>
      <vt:variant>
        <vt:i4>2031666</vt:i4>
      </vt:variant>
      <vt:variant>
        <vt:i4>77</vt:i4>
      </vt:variant>
      <vt:variant>
        <vt:i4>0</vt:i4>
      </vt:variant>
      <vt:variant>
        <vt:i4>5</vt:i4>
      </vt:variant>
      <vt:variant>
        <vt:lpwstr/>
      </vt:variant>
      <vt:variant>
        <vt:lpwstr>_Toc40180373</vt:lpwstr>
      </vt:variant>
      <vt:variant>
        <vt:i4>1966130</vt:i4>
      </vt:variant>
      <vt:variant>
        <vt:i4>71</vt:i4>
      </vt:variant>
      <vt:variant>
        <vt:i4>0</vt:i4>
      </vt:variant>
      <vt:variant>
        <vt:i4>5</vt:i4>
      </vt:variant>
      <vt:variant>
        <vt:lpwstr/>
      </vt:variant>
      <vt:variant>
        <vt:lpwstr>_Toc40180372</vt:lpwstr>
      </vt:variant>
      <vt:variant>
        <vt:i4>1900594</vt:i4>
      </vt:variant>
      <vt:variant>
        <vt:i4>65</vt:i4>
      </vt:variant>
      <vt:variant>
        <vt:i4>0</vt:i4>
      </vt:variant>
      <vt:variant>
        <vt:i4>5</vt:i4>
      </vt:variant>
      <vt:variant>
        <vt:lpwstr/>
      </vt:variant>
      <vt:variant>
        <vt:lpwstr>_Toc40180371</vt:lpwstr>
      </vt:variant>
      <vt:variant>
        <vt:i4>1835058</vt:i4>
      </vt:variant>
      <vt:variant>
        <vt:i4>59</vt:i4>
      </vt:variant>
      <vt:variant>
        <vt:i4>0</vt:i4>
      </vt:variant>
      <vt:variant>
        <vt:i4>5</vt:i4>
      </vt:variant>
      <vt:variant>
        <vt:lpwstr/>
      </vt:variant>
      <vt:variant>
        <vt:lpwstr>_Toc40180370</vt:lpwstr>
      </vt:variant>
      <vt:variant>
        <vt:i4>1376307</vt:i4>
      </vt:variant>
      <vt:variant>
        <vt:i4>53</vt:i4>
      </vt:variant>
      <vt:variant>
        <vt:i4>0</vt:i4>
      </vt:variant>
      <vt:variant>
        <vt:i4>5</vt:i4>
      </vt:variant>
      <vt:variant>
        <vt:lpwstr/>
      </vt:variant>
      <vt:variant>
        <vt:lpwstr>_Toc40180369</vt:lpwstr>
      </vt:variant>
      <vt:variant>
        <vt:i4>1310771</vt:i4>
      </vt:variant>
      <vt:variant>
        <vt:i4>47</vt:i4>
      </vt:variant>
      <vt:variant>
        <vt:i4>0</vt:i4>
      </vt:variant>
      <vt:variant>
        <vt:i4>5</vt:i4>
      </vt:variant>
      <vt:variant>
        <vt:lpwstr/>
      </vt:variant>
      <vt:variant>
        <vt:lpwstr>_Toc40180368</vt:lpwstr>
      </vt:variant>
      <vt:variant>
        <vt:i4>1769523</vt:i4>
      </vt:variant>
      <vt:variant>
        <vt:i4>41</vt:i4>
      </vt:variant>
      <vt:variant>
        <vt:i4>0</vt:i4>
      </vt:variant>
      <vt:variant>
        <vt:i4>5</vt:i4>
      </vt:variant>
      <vt:variant>
        <vt:lpwstr/>
      </vt:variant>
      <vt:variant>
        <vt:lpwstr>_Toc40180367</vt:lpwstr>
      </vt:variant>
      <vt:variant>
        <vt:i4>1703987</vt:i4>
      </vt:variant>
      <vt:variant>
        <vt:i4>35</vt:i4>
      </vt:variant>
      <vt:variant>
        <vt:i4>0</vt:i4>
      </vt:variant>
      <vt:variant>
        <vt:i4>5</vt:i4>
      </vt:variant>
      <vt:variant>
        <vt:lpwstr/>
      </vt:variant>
      <vt:variant>
        <vt:lpwstr>_Toc40180366</vt:lpwstr>
      </vt:variant>
      <vt:variant>
        <vt:i4>1638451</vt:i4>
      </vt:variant>
      <vt:variant>
        <vt:i4>29</vt:i4>
      </vt:variant>
      <vt:variant>
        <vt:i4>0</vt:i4>
      </vt:variant>
      <vt:variant>
        <vt:i4>5</vt:i4>
      </vt:variant>
      <vt:variant>
        <vt:lpwstr/>
      </vt:variant>
      <vt:variant>
        <vt:lpwstr>_Toc40180365</vt:lpwstr>
      </vt:variant>
      <vt:variant>
        <vt:i4>1572915</vt:i4>
      </vt:variant>
      <vt:variant>
        <vt:i4>23</vt:i4>
      </vt:variant>
      <vt:variant>
        <vt:i4>0</vt:i4>
      </vt:variant>
      <vt:variant>
        <vt:i4>5</vt:i4>
      </vt:variant>
      <vt:variant>
        <vt:lpwstr/>
      </vt:variant>
      <vt:variant>
        <vt:lpwstr>_Toc40180364</vt:lpwstr>
      </vt:variant>
      <vt:variant>
        <vt:i4>2031667</vt:i4>
      </vt:variant>
      <vt:variant>
        <vt:i4>17</vt:i4>
      </vt:variant>
      <vt:variant>
        <vt:i4>0</vt:i4>
      </vt:variant>
      <vt:variant>
        <vt:i4>5</vt:i4>
      </vt:variant>
      <vt:variant>
        <vt:lpwstr/>
      </vt:variant>
      <vt:variant>
        <vt:lpwstr>_Toc40180363</vt:lpwstr>
      </vt:variant>
      <vt:variant>
        <vt:i4>1966131</vt:i4>
      </vt:variant>
      <vt:variant>
        <vt:i4>11</vt:i4>
      </vt:variant>
      <vt:variant>
        <vt:i4>0</vt:i4>
      </vt:variant>
      <vt:variant>
        <vt:i4>5</vt:i4>
      </vt:variant>
      <vt:variant>
        <vt:lpwstr/>
      </vt:variant>
      <vt:variant>
        <vt:lpwstr>_Toc40180362</vt:lpwstr>
      </vt:variant>
      <vt:variant>
        <vt:i4>1900595</vt:i4>
      </vt:variant>
      <vt:variant>
        <vt:i4>5</vt:i4>
      </vt:variant>
      <vt:variant>
        <vt:i4>0</vt:i4>
      </vt:variant>
      <vt:variant>
        <vt:i4>5</vt:i4>
      </vt:variant>
      <vt:variant>
        <vt:lpwstr/>
      </vt:variant>
      <vt:variant>
        <vt:lpwstr>_Toc40180361</vt:lpwstr>
      </vt:variant>
      <vt:variant>
        <vt:i4>7012367</vt:i4>
      </vt:variant>
      <vt:variant>
        <vt:i4>0</vt:i4>
      </vt:variant>
      <vt:variant>
        <vt:i4>0</vt:i4>
      </vt:variant>
      <vt:variant>
        <vt:i4>5</vt:i4>
      </vt:variant>
      <vt:variant>
        <vt:lpwstr>mailto:rhs24@aber.ac.uk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Rhodri Smith</dc:creator>
  <cp:keywords/>
  <dc:description/>
  <cp:lastModifiedBy>Rhodri Smith</cp:lastModifiedBy>
  <cp:revision>3173</cp:revision>
  <cp:lastPrinted>2020-05-13T05:14:00Z</cp:lastPrinted>
  <dcterms:created xsi:type="dcterms:W3CDTF">2020-04-23T08:13:00Z</dcterms:created>
  <dcterms:modified xsi:type="dcterms:W3CDTF">2020-05-13T05:16:00Z</dcterms:modified>
</cp:coreProperties>
</file>